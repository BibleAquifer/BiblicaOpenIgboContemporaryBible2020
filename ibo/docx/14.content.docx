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g_NG" w:bidi="ig_NG"/>
        </w:rPr>
      </w:r>
    </w:p>
    <w:p>
      <w:pPr>
        <w:pStyle w:val="Heading2"/>
      </w:pPr>
      <w:r>
        <w:rPr>
          <w:lang w:val="ig_NG" w:bidi="ig_NG"/>
        </w:rPr>
        <w:t>Resource: Biblica® Baịbụlụ Nsọ nʼIgbo Ndị Ugbu a nke dịrị onye ọbụla ịgụ (Bible)</w:t>
      </w:r>
      <w:r>
        <w:rPr>
          <w:lang w:val="ig_NG" w:bidi="ig_NG"/>
        </w:rPr>
      </w:r>
    </w:p>
    <w:p>
      <w:pPr/>
      <w:r>
        <w:rPr>
          <w:lang w:val="ig_NG" w:bidi="ig_NG"/>
        </w:rPr>
      </w:r>
      <w:r>
        <w:rPr>
          <w:b/>
          <w:lang w:val="ig_NG" w:bidi="ig_NG"/>
        </w:rPr>
        <w:t>Biblica® Baịbụlụ Nsọ nʼIgbo Ndị Ugbu a nke dịrị onye ọbụla ịgụ (Bible)</w:t>
      </w:r>
      <w:r>
        <w:rPr>
          <w:lang w:val="ig_NG" w:bidi="ig_NG"/>
        </w:rPr>
        <w:t xml:space="preserve"> © 1980, 1988, 2019, 2020 </w:t>
      </w:r>
      <w:hyperlink r:id="rId13">
        <w:r>
          <w:rPr>
            <w:lang w:val="ig_NG" w:bidi="ig_NG"/>
          </w:rPr>
          <w:rPr>
            <w:color w:val="0000EE"/>
            <w:u w:val="single"/>
          </w:rPr>
          <w:t>Biblica, Inc</w:t>
        </w:r>
      </w:hyperlink>
      <w:r>
        <w:rPr>
          <w:lang w:val="ig_NG" w:bidi="ig_NG"/>
        </w:rPr>
        <w:t xml:space="preserve">, licensed under a </w:t>
      </w:r>
      <w:hyperlink r:id="rId14">
        <w:r>
          <w:rPr>
            <w:lang w:val="ig_NG" w:bidi="ig_NG"/>
          </w:rPr>
          <w:rPr>
            <w:color w:val="0000EE"/>
            <w:u w:val="single"/>
          </w:rPr>
          <w:t>CC BY-SA 4.0</w:t>
        </w:r>
      </w:hyperlink>
      <w:r>
        <w:rPr>
          <w:lang w:val="ig_NG" w:bidi="ig_NG"/>
        </w:rPr>
        <w:t>.</w:t>
      </w:r>
      <w:r>
        <w:rPr>
          <w:lang w:val="ig_NG" w:bidi="ig_NG"/>
        </w:rPr>
      </w:r>
      <w:r>
        <w:rPr>
          <w:lang w:val="ig_NG" w:bidi="ig_NG"/>
        </w:rPr>
      </w:r>
    </w:p>
    <w:p>
      <w:pPr>
        <w:pStyle w:val="Heading1"/>
      </w:pPr>
      <w:r>
        <w:rPr>
          <w:lang w:val="ig_NG" w:bidi="ig_NG"/>
        </w:rPr>
        <w:t>Biblica® Baịbụlụ Nsọ nʼIgbo Ndị Ugbu a nke dịrị onye ọbụla ịgụ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g_NG" w:bidi="ig_NG"/>
        </w:rPr>
      </w:r>
    </w:p>
    <w:p>
      <w:pPr>
        <w:pStyle w:val="Heading2"/>
      </w:pPr>
      <w:r>
        <w:rPr>
          <w:lang w:val="ig_NG" w:bidi="ig_NG"/>
        </w:rPr>
      </w:r>
    </w:p>
    <w:p>
      <w:pPr/>
      <w:r>
        <w:rPr>
          <w:lang w:val="ig_NG" w:bidi="ig_NG"/>
        </w:rPr>
      </w:r>
      <w:r>
        <w:rPr>
          <w:lang w:val="ig_NG" w:bidi="ig_NG"/>
        </w:rPr>
        <w:t xml:space="preserve"> </w:t>
      </w:r>
      <w:r>
        <w:rPr>
          <w:lang w:val="ig_NG" w:bidi="ig_NG"/>
        </w:rPr>
      </w:r>
      <w:r>
        <w:rPr>
          <w:lang w:val="ig_NG" w:bidi="ig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g_NG" w:bidi="ig_NG"/>
        </w:rPr>
        <w:t>2 Akụkọ Ihe Gara Aga 1:1</w:t>
      </w:r>
      <w:r>
        <w:rPr>
          <w:lang w:val="ig_NG" w:bidi="ig_NG"/>
        </w:rPr>
      </w:r>
    </w:p>
    <w:p>
      <w:pPr/>
      <w:r>
        <w:rPr>
          <w:lang w:val="ig_NG" w:bidi="ig_NG"/>
        </w:rPr>
      </w:r>
      <w:r>
        <w:rPr>
          <w:vertAlign w:val="superscript"/>
          <w:lang w:val="ig_NG" w:bidi="ig_NG"/>
        </w:rPr>
        <w:t>1</w:t>
      </w:r>
      <w:r>
        <w:rPr>
          <w:lang w:val="ig_NG" w:bidi="ig_NG"/>
        </w:rPr>
        <w:t xml:space="preserve"> Solomọn nwa Devid mere onwe ya ka o guzosie ike nʼalaeze ya, nʼihi na Onyenwe anyị Chineke ya nọnyeere ya, meekwa ka ọ dị ukwuu hie nne.</w:t>
      </w:r>
    </w:p>
    <w:p>
      <w:pPr/>
      <w:r>
        <w:rPr>
          <w:lang w:val="ig_NG" w:bidi="ig_NG"/>
        </w:rPr>
      </w:r>
      <w:r>
        <w:rPr>
          <w:vertAlign w:val="superscript"/>
          <w:lang w:val="ig_NG" w:bidi="ig_NG"/>
        </w:rPr>
        <w:t>2</w:t>
      </w:r>
      <w:r>
        <w:rPr>
          <w:lang w:val="ig_NG" w:bidi="ig_NG"/>
        </w:rPr>
        <w:t xml:space="preserve"> Mgbe ahụ, Solomọn gwara ndị Izrel niile okwu, ya bụ, ndịisi agha na-achị ọtụtụ puku ndị agha, na ndịisi agha na-achị ọtụtụ narị ndị agha, na ndị ikpe, na ndị ndu niile nọ nʼIzrel, na ndịisi ezinaụlọ niile.</w:t>
      </w:r>
    </w:p>
    <w:p>
      <w:pPr/>
      <w:r>
        <w:rPr>
          <w:lang w:val="ig_NG" w:bidi="ig_NG"/>
        </w:rPr>
      </w:r>
      <w:r>
        <w:rPr>
          <w:vertAlign w:val="superscript"/>
          <w:lang w:val="ig_NG" w:bidi="ig_NG"/>
        </w:rPr>
        <w:t>3</w:t>
      </w:r>
      <w:r>
        <w:rPr>
          <w:lang w:val="ig_NG" w:bidi="ig_NG"/>
        </w:rPr>
        <w:t xml:space="preserve"> Solomọn ya na ọgbakọ ahụ niile, gara nʼebe dị elu nke Gibiọn, nʼihi nʼebe ahụ ka ụlọ nzute Chineke dị, bụ nke Mosis onyeozi Onyenwe anyị wuru nʼọzara.</w:t>
      </w:r>
    </w:p>
    <w:p>
      <w:pPr/>
      <w:r>
        <w:rPr>
          <w:lang w:val="ig_NG" w:bidi="ig_NG"/>
        </w:rPr>
      </w:r>
      <w:r>
        <w:rPr>
          <w:vertAlign w:val="superscript"/>
          <w:lang w:val="ig_NG" w:bidi="ig_NG"/>
        </w:rPr>
        <w:t>4</w:t>
      </w:r>
      <w:r>
        <w:rPr>
          <w:lang w:val="ig_NG" w:bidi="ig_NG"/>
        </w:rPr>
        <w:t xml:space="preserve"> Ma Devid esitelarị na Kiriat Jearim buputa igbe ọgbụgba ndụ Chineke ahụ, bulaa ya nʼụlọ ikwu nke o wuru maka ya na Jerusalem.</w:t>
      </w:r>
    </w:p>
    <w:p>
      <w:pPr/>
      <w:r>
        <w:rPr>
          <w:lang w:val="ig_NG" w:bidi="ig_NG"/>
        </w:rPr>
      </w:r>
      <w:r>
        <w:rPr>
          <w:vertAlign w:val="superscript"/>
          <w:lang w:val="ig_NG" w:bidi="ig_NG"/>
        </w:rPr>
        <w:t>5</w:t>
      </w:r>
      <w:r>
        <w:rPr>
          <w:lang w:val="ig_NG" w:bidi="ig_NG"/>
        </w:rPr>
        <w:t xml:space="preserve"> Ebe ịchụ aja bronz ahụ Bezalel nwa Uri, nwa Hua wuru dịkwa na Gibiọn, nʼihu ụlọ nzute Onyenwe anyị. Solomọn na ọgbakọ ahụ na-ajụta ya ase nʼebe bronz ahụ.</w:t>
      </w:r>
    </w:p>
    <w:p>
      <w:pPr/>
      <w:r>
        <w:rPr>
          <w:lang w:val="ig_NG" w:bidi="ig_NG"/>
        </w:rPr>
      </w:r>
      <w:r>
        <w:rPr>
          <w:vertAlign w:val="superscript"/>
          <w:lang w:val="ig_NG" w:bidi="ig_NG"/>
        </w:rPr>
        <w:t>6</w:t>
      </w:r>
      <w:r>
        <w:rPr>
          <w:lang w:val="ig_NG" w:bidi="ig_NG"/>
        </w:rPr>
        <w:t xml:space="preserve"> Solomọn jere nʼebe ịchụ aja ahụ e ji bronz kpụọ, nke dị nʼihu Onyenwe anyị, nʼime ụlọ nzute, jiri anụ ụlọ ọnụọgụgụ ha dị otu puku chụọ aja nsure ọkụ nʼelu ya.</w:t>
      </w:r>
    </w:p>
    <w:p>
      <w:pPr/>
      <w:r>
        <w:rPr>
          <w:lang w:val="ig_NG" w:bidi="ig_NG"/>
        </w:rPr>
      </w:r>
      <w:r>
        <w:rPr>
          <w:vertAlign w:val="superscript"/>
          <w:lang w:val="ig_NG" w:bidi="ig_NG"/>
        </w:rPr>
        <w:t>7</w:t>
      </w:r>
      <w:r>
        <w:rPr>
          <w:lang w:val="ig_NG" w:bidi="ig_NG"/>
        </w:rPr>
        <w:t xml:space="preserve"> Nʼabalị ụbọchị ahụ na Gibiọn, Onyenwe anyị mere ka Solomọn hụ ya anya, sị ya, “Rịọọ ihe ọbụla ị chọrọ ka m nye gị.”</w:t>
      </w:r>
    </w:p>
    <w:p>
      <w:pPr/>
      <w:r>
        <w:rPr>
          <w:lang w:val="ig_NG" w:bidi="ig_NG"/>
        </w:rPr>
      </w:r>
      <w:r>
        <w:rPr>
          <w:vertAlign w:val="superscript"/>
          <w:lang w:val="ig_NG" w:bidi="ig_NG"/>
        </w:rPr>
        <w:t>8</w:t>
      </w:r>
      <w:r>
        <w:rPr>
          <w:lang w:val="ig_NG" w:bidi="ig_NG"/>
        </w:rPr>
        <w:t xml:space="preserve"> Ma Solomọn zara Chineke, sị, “I gosila nna m bụ Devid obi ebere dị ukwuu. Ugbu a, i meekwala m eze nʼọnọdụ ya</w:t>
      </w:r>
    </w:p>
    <w:p>
      <w:pPr/>
      <w:r>
        <w:rPr>
          <w:lang w:val="ig_NG" w:bidi="ig_NG"/>
        </w:rPr>
      </w:r>
      <w:r>
        <w:rPr>
          <w:vertAlign w:val="superscript"/>
          <w:lang w:val="ig_NG" w:bidi="ig_NG"/>
        </w:rPr>
        <w:t>9</w:t>
      </w:r>
      <w:r>
        <w:rPr>
          <w:lang w:val="ig_NG" w:bidi="ig_NG"/>
        </w:rPr>
        <w:t xml:space="preserve"> Ugbu a, Onyenwe anyị bụ Chineke, ka nkwa gị nke i kwere nna m, bụ Devid, bụrụ ihe e mezuru, nʼihi na ị meela m eze ndị a bara ụba nʼọnụọgụgụ dịka aja nke ala.</w:t>
      </w:r>
    </w:p>
    <w:p>
      <w:pPr/>
      <w:r>
        <w:rPr>
          <w:lang w:val="ig_NG" w:bidi="ig_NG"/>
        </w:rPr>
      </w:r>
      <w:r>
        <w:rPr>
          <w:vertAlign w:val="superscript"/>
          <w:lang w:val="ig_NG" w:bidi="ig_NG"/>
        </w:rPr>
        <w:t>10</w:t>
      </w:r>
      <w:r>
        <w:rPr>
          <w:lang w:val="ig_NG" w:bidi="ig_NG"/>
        </w:rPr>
        <w:t xml:space="preserve"> Biko, nye m amamihe na nghọta, nke m ga-eji edu ndị a napụ na-abata, nʼihi na onye pụrụ ịchịkọta ndị gị a dị ukwuu?”</w:t>
      </w:r>
    </w:p>
    <w:p>
      <w:pPr/>
      <w:r>
        <w:rPr>
          <w:lang w:val="ig_NG" w:bidi="ig_NG"/>
        </w:rPr>
      </w:r>
      <w:r>
        <w:rPr>
          <w:vertAlign w:val="superscript"/>
          <w:lang w:val="ig_NG" w:bidi="ig_NG"/>
        </w:rPr>
        <w:t>11</w:t>
      </w:r>
      <w:r>
        <w:rPr>
          <w:lang w:val="ig_NG" w:bidi="ig_NG"/>
        </w:rPr>
        <w:t xml:space="preserve"> Chineke zara Solomọn sị ya, “Ebe ọ bụ na ị rịọghị m ka m nye gị akụnụba, maọbụ ogologo ndụ; ebe ọ bụkwa na ị rịọghị m ka m mee ka ndị kpọrọ gị asị nwụsịa, maọbụ ka m mee ka i nwee nsọpụrụ karịa, kama mkpa na-akpa gị bụ ka m nye gị amamihe na nghọta ị ga-eji duzie ndị m, nke m mere gị eze ha.</w:t>
      </w:r>
    </w:p>
    <w:p>
      <w:pPr/>
      <w:r>
        <w:rPr>
          <w:lang w:val="ig_NG" w:bidi="ig_NG"/>
        </w:rPr>
      </w:r>
      <w:r>
        <w:rPr>
          <w:vertAlign w:val="superscript"/>
          <w:lang w:val="ig_NG" w:bidi="ig_NG"/>
        </w:rPr>
        <w:t>12</w:t>
      </w:r>
      <w:r>
        <w:rPr>
          <w:lang w:val="ig_NG" w:bidi="ig_NG"/>
        </w:rPr>
        <w:t xml:space="preserve"> Ya mere, enyela gị amamihe na nghọta dịka ị rịọrọ. Aga m enyekwa gị akụnụba na nsọpụrụ dị ukwuu, nke eze ọbụla nke buru gị ụzọ na-enwebeghị. Ọ dịkwaghị onye nke ga-eso gị ga-enwe ụdị ya.”</w:t>
      </w:r>
    </w:p>
    <w:p>
      <w:pPr/>
      <w:r>
        <w:rPr>
          <w:lang w:val="ig_NG" w:bidi="ig_NG"/>
        </w:rPr>
      </w:r>
      <w:r>
        <w:rPr>
          <w:vertAlign w:val="superscript"/>
          <w:lang w:val="ig_NG" w:bidi="ig_NG"/>
        </w:rPr>
        <w:t>13</w:t>
      </w:r>
      <w:r>
        <w:rPr>
          <w:lang w:val="ig_NG" w:bidi="ig_NG"/>
        </w:rPr>
        <w:t xml:space="preserve"> Mgbe ahụ, Solomọn sitere nʼebe dị elu nke Gibiọn, site nʼihu ụlọ nzute ahụ, lọghachi na Jerusalem. Ọ chịrị dịka eze nʼIzrel.</w:t>
      </w:r>
    </w:p>
    <w:p>
      <w:pPr/>
      <w:r>
        <w:rPr>
          <w:lang w:val="ig_NG" w:bidi="ig_NG"/>
        </w:rPr>
      </w:r>
      <w:r>
        <w:rPr>
          <w:vertAlign w:val="superscript"/>
          <w:lang w:val="ig_NG" w:bidi="ig_NG"/>
        </w:rPr>
        <w:t>14</w:t>
      </w:r>
      <w:r>
        <w:rPr>
          <w:lang w:val="ig_NG" w:bidi="ig_NG"/>
        </w:rPr>
        <w:t xml:space="preserve"> Solomọn chịkọbara ọtụtụ ụgbọ agha na ịnyịnya dị iche iche. O nwere ụgbọ agha dị otu puku na narị anọ na ịnyịnya agha dị puku iri na abụọ nʼọnụọgụgụ, ndị o debere ụfọdụ nʼime ha nʼobodo ụgbọ agha ya ma ndị ọzọ dị na Jerusalem ebe ya onwe ya nọ.</w:t>
      </w:r>
    </w:p>
    <w:p>
      <w:pPr/>
      <w:r>
        <w:rPr>
          <w:lang w:val="ig_NG" w:bidi="ig_NG"/>
        </w:rPr>
      </w:r>
      <w:r>
        <w:rPr>
          <w:vertAlign w:val="superscript"/>
          <w:lang w:val="ig_NG" w:bidi="ig_NG"/>
        </w:rPr>
        <w:t>15</w:t>
      </w:r>
      <w:r>
        <w:rPr>
          <w:lang w:val="ig_NG" w:bidi="ig_NG"/>
        </w:rPr>
        <w:t xml:space="preserve"> Eze mere ka ọlaọcha na ọlaedo baa ụba na Jerusalem, dịka nkume efu. O mekwara ka osisi sida dị ọtụtụ dịka osisi sikamọ nke dị nʼala ala ugwu dị iche iche</w:t>
      </w:r>
    </w:p>
    <w:p>
      <w:pPr/>
      <w:r>
        <w:rPr>
          <w:lang w:val="ig_NG" w:bidi="ig_NG"/>
        </w:rPr>
      </w:r>
      <w:r>
        <w:rPr>
          <w:vertAlign w:val="superscript"/>
          <w:lang w:val="ig_NG" w:bidi="ig_NG"/>
        </w:rPr>
        <w:t>16</w:t>
      </w:r>
      <w:r>
        <w:rPr>
          <w:lang w:val="ig_NG" w:bidi="ig_NG"/>
        </w:rPr>
        <w:t xml:space="preserve"> A na-esite nʼIjipt nakwa ala Kue atụbatara Solomọn ịnyịnya. Ndị ahịa eze na-azụta ha site na Kue nʼọnụ ahịa a na-ere ha nʼoge ahụ.</w:t>
      </w:r>
    </w:p>
    <w:p>
      <w:pPr/>
      <w:r>
        <w:rPr>
          <w:lang w:val="ig_NG" w:bidi="ig_NG"/>
        </w:rPr>
      </w:r>
      <w:r>
        <w:rPr>
          <w:vertAlign w:val="superscript"/>
          <w:lang w:val="ig_NG" w:bidi="ig_NG"/>
        </w:rPr>
        <w:t>17</w:t>
      </w:r>
      <w:r>
        <w:rPr>
          <w:lang w:val="ig_NG" w:bidi="ig_NG"/>
        </w:rPr>
        <w:t xml:space="preserve"> Ha sitere nʼIjipt tụbata otu ụgbọ agha nʼọnụ ahịa narị shekel ọlaọcha isii; jirikwa otu narị shekel na iri shekel ise zụta otu ịnyịnya. Ha zipụkwara ha nye ndị eze niile nke ndị Het na ndị Aram.</w:t>
      </w:r>
    </w:p>
    <w:p>
      <w:pPr>
        <w:pStyle w:val="Heading2"/>
      </w:pPr>
      <w:r>
        <w:rPr>
          <w:lang w:val="ig_NG" w:bidi="ig_NG"/>
        </w:rPr>
        <w:t>2 Akụkọ Ihe Gara Aga 2:1</w:t>
      </w:r>
      <w:r>
        <w:rPr>
          <w:lang w:val="ig_NG" w:bidi="ig_NG"/>
        </w:rPr>
      </w:r>
    </w:p>
    <w:p>
      <w:pPr/>
      <w:r>
        <w:rPr>
          <w:lang w:val="ig_NG" w:bidi="ig_NG"/>
        </w:rPr>
      </w:r>
      <w:r>
        <w:rPr>
          <w:vertAlign w:val="superscript"/>
          <w:lang w:val="ig_NG" w:bidi="ig_NG"/>
        </w:rPr>
        <w:t>1</w:t>
      </w:r>
      <w:r>
        <w:rPr>
          <w:lang w:val="ig_NG" w:bidi="ig_NG"/>
        </w:rPr>
        <w:t xml:space="preserve"> Solomọn nyere iwu ka e wuo ụlọ nso ukwu nye Aha Onyenwe anyị, ka e wuokwara ya bụ Solomọn ụlọeze.</w:t>
      </w:r>
    </w:p>
    <w:p>
      <w:pPr/>
      <w:r>
        <w:rPr>
          <w:lang w:val="ig_NG" w:bidi="ig_NG"/>
        </w:rPr>
      </w:r>
      <w:r>
        <w:rPr>
          <w:vertAlign w:val="superscript"/>
          <w:lang w:val="ig_NG" w:bidi="ig_NG"/>
        </w:rPr>
        <w:t>2</w:t>
      </w:r>
      <w:r>
        <w:rPr>
          <w:lang w:val="ig_NG" w:bidi="ig_NG"/>
        </w:rPr>
        <w:t xml:space="preserve"> O manyere ndị ọrụ ọnụọgụgụ ha dị iri puku asaa (70,000) na-ebu ibu, na ndị na-awa nkume nʼugwu ọnụọgụgụ ha dị iri puku asatọ (80,000), na ndị o doro dịka ndịisi ha, ọnụọgụgụ ha dị puku atọ na narị isii (3,600).</w:t>
      </w:r>
    </w:p>
    <w:p>
      <w:pPr/>
      <w:r>
        <w:rPr>
          <w:lang w:val="ig_NG" w:bidi="ig_NG"/>
        </w:rPr>
      </w:r>
      <w:r>
        <w:rPr>
          <w:vertAlign w:val="superscript"/>
          <w:lang w:val="ig_NG" w:bidi="ig_NG"/>
        </w:rPr>
        <w:t>3</w:t>
      </w:r>
      <w:r>
        <w:rPr>
          <w:lang w:val="ig_NG" w:bidi="ig_NG"/>
        </w:rPr>
        <w:t xml:space="preserve"> Solomọn zigara Hiram eze Taịa ozi sị ya, “Zidatara m osisi sida dịka i mere nʼoge nna m Devid wuru ụlọeze nke ya.</w:t>
      </w:r>
    </w:p>
    <w:p>
      <w:pPr/>
      <w:r>
        <w:rPr>
          <w:lang w:val="ig_NG" w:bidi="ig_NG"/>
        </w:rPr>
      </w:r>
      <w:r>
        <w:rPr>
          <w:vertAlign w:val="superscript"/>
          <w:lang w:val="ig_NG" w:bidi="ig_NG"/>
        </w:rPr>
        <w:t>4</w:t>
      </w:r>
      <w:r>
        <w:rPr>
          <w:lang w:val="ig_NG" w:bidi="ig_NG"/>
        </w:rPr>
        <w:t xml:space="preserve"> Ugbu a, ana m akwado iwu ụlọnsọ ukwu nye Aha Onyenwe anyị Chineke m, na ido ya nsọ nye ya maka ịchụ aja nsure ọkụ na-esi isi ụtọ nʼihu ya, na idebe nʼebe ahụ achịcha nsọ a na-edo nʼusoro mgbe niile. Na isure aja nsure ọkụ ụtụtụ na anyasị, na nʼụbọchị izuike niile, na nʼọnwa ọhụrụ na nʼoge mmemme ndị ọzọ niile a kara aka nke Onyenwe anyị Chineke anyị. Nke a bụ ụkpụrụ na-adịgide nye ụmụ Izrel ruo ebighị ebi.</w:t>
      </w:r>
    </w:p>
    <w:p>
      <w:pPr/>
      <w:r>
        <w:rPr>
          <w:lang w:val="ig_NG" w:bidi="ig_NG"/>
        </w:rPr>
      </w:r>
      <w:r>
        <w:rPr>
          <w:vertAlign w:val="superscript"/>
          <w:lang w:val="ig_NG" w:bidi="ig_NG"/>
        </w:rPr>
        <w:t>5</w:t>
      </w:r>
      <w:r>
        <w:rPr>
          <w:lang w:val="ig_NG" w:bidi="ig_NG"/>
        </w:rPr>
        <w:t xml:space="preserve"> “Ụlọnsọ m ga-ewu ga-adị ukwuu nʼihi na Chineke anyị dị ukwuu karịa chi ndị ọzọ niile.</w:t>
      </w:r>
    </w:p>
    <w:p>
      <w:pPr/>
      <w:r>
        <w:rPr>
          <w:lang w:val="ig_NG" w:bidi="ig_NG"/>
        </w:rPr>
      </w:r>
      <w:r>
        <w:rPr>
          <w:vertAlign w:val="superscript"/>
          <w:lang w:val="ig_NG" w:bidi="ig_NG"/>
        </w:rPr>
        <w:t>6</w:t>
      </w:r>
      <w:r>
        <w:rPr>
          <w:lang w:val="ig_NG" w:bidi="ig_NG"/>
        </w:rPr>
        <w:t xml:space="preserve"> Ma onye pụrụ iwu ụlọnsọ nye ya, ebe ọ bụ na eluigwe, ọbụladị ebe kachasị elu nke eluigwe, ezughị ịba gị? Onye ka mụ onwe m bụ, na m ga-ewu ụlọnsọ nye ya, ma ọ bụghị naanị ebe a ga-anọ chụọ aja dị iche iche nʼihu ya?</w:t>
      </w:r>
    </w:p>
    <w:p>
      <w:pPr/>
      <w:r>
        <w:rPr>
          <w:lang w:val="ig_NG" w:bidi="ig_NG"/>
        </w:rPr>
      </w:r>
      <w:r>
        <w:rPr>
          <w:vertAlign w:val="superscript"/>
          <w:lang w:val="ig_NG" w:bidi="ig_NG"/>
        </w:rPr>
        <w:t>7</w:t>
      </w:r>
      <w:r>
        <w:rPr>
          <w:lang w:val="ig_NG" w:bidi="ig_NG"/>
        </w:rPr>
        <w:t xml:space="preserve"> “Zitere m, onye ǹka, onye maara otu e si eji ọlaedo na ọlaọcha, na bronz, na igwe arụ ọrụ. Onye bụkwa onye maara ọrụ ǹka metụtara akwa dị iche iche, akwa ngwakọta anụnụ na uhie, na nke uhie uhie, na nke anụnụ anụnụ. Ọ ga-abụkwa onye igbunye akara nʼihe doro anya, onye ga-arụ ọrụ na Juda na nʼime Jerusalem, ebe ọ ga-eso ndị ǹka m, bụ ndị nna m Devid họpụtara rụọ ọrụ.</w:t>
      </w:r>
    </w:p>
    <w:p>
      <w:pPr/>
      <w:r>
        <w:rPr>
          <w:lang w:val="ig_NG" w:bidi="ig_NG"/>
        </w:rPr>
      </w:r>
      <w:r>
        <w:rPr>
          <w:vertAlign w:val="superscript"/>
          <w:lang w:val="ig_NG" w:bidi="ig_NG"/>
        </w:rPr>
        <w:t>8</w:t>
      </w:r>
      <w:r>
        <w:rPr>
          <w:lang w:val="ig_NG" w:bidi="ig_NG"/>
        </w:rPr>
        <w:t xml:space="preserve"> “Zitekwara m osisi sida, na osisi junipa, na osisi algụm, ndị sitere nʼọhịa Lebanọn, nʼihi na ndị gị bụ ọkachamara nʼọrụ ịwa osisi. Aga m ezitekwa ndị m ga-abịa soro ha rụọ ọrụ,</w:t>
      </w:r>
    </w:p>
    <w:p>
      <w:pPr/>
      <w:r>
        <w:rPr>
          <w:lang w:val="ig_NG" w:bidi="ig_NG"/>
        </w:rPr>
      </w:r>
      <w:r>
        <w:rPr>
          <w:vertAlign w:val="superscript"/>
          <w:lang w:val="ig_NG" w:bidi="ig_NG"/>
        </w:rPr>
        <w:t>9</w:t>
      </w:r>
      <w:r>
        <w:rPr>
          <w:lang w:val="ig_NG" w:bidi="ig_NG"/>
        </w:rPr>
        <w:t xml:space="preserve"> ime ka osisi ha ga-egbutere m dị ukwuu, nʼihi na ya bụ ụlọnsọ ga-ebu ibu, maakwa mma.</w:t>
      </w:r>
    </w:p>
    <w:p>
      <w:pPr/>
      <w:r>
        <w:rPr>
          <w:lang w:val="ig_NG" w:bidi="ig_NG"/>
        </w:rPr>
      </w:r>
      <w:r>
        <w:rPr>
          <w:vertAlign w:val="superscript"/>
          <w:lang w:val="ig_NG" w:bidi="ig_NG"/>
        </w:rPr>
        <w:t>10</w:t>
      </w:r>
      <w:r>
        <w:rPr>
          <w:lang w:val="ig_NG" w:bidi="ig_NG"/>
        </w:rPr>
        <w:t xml:space="preserve"> Aga m enye ndị ọrụ gị, bụ ndị na-awa osisi, narị puku bushel na iri puku bushel ọka wiiti abụọ a kwọrọ akwọ, na narị puku bushel na iri puku bushel ọka balị abụọ, na narị puku galọọnụ ite mmanya vaịnị na iri galọọnụ abụọ, nakwa narị puku galọọnụ mmanụ na iri galọọnụ mmanụ oliv abụọ.”</w:t>
      </w:r>
    </w:p>
    <w:p>
      <w:pPr/>
      <w:r>
        <w:rPr>
          <w:lang w:val="ig_NG" w:bidi="ig_NG"/>
        </w:rPr>
      </w:r>
      <w:r>
        <w:rPr>
          <w:vertAlign w:val="superscript"/>
          <w:lang w:val="ig_NG" w:bidi="ig_NG"/>
        </w:rPr>
        <w:t>11</w:t>
      </w:r>
      <w:r>
        <w:rPr>
          <w:lang w:val="ig_NG" w:bidi="ig_NG"/>
        </w:rPr>
        <w:t xml:space="preserve"> Hiram, eze Taịa zighachiiri Solomọn akwụkwọ ozi sị ya. “Ọ bụ nʼihi na Onyenwe anyị hụrụ ndị ya nʼanya ka o ji mee gị eze ha.”</w:t>
      </w:r>
    </w:p>
    <w:p>
      <w:pPr/>
      <w:r>
        <w:rPr>
          <w:lang w:val="ig_NG" w:bidi="ig_NG"/>
        </w:rPr>
      </w:r>
      <w:r>
        <w:rPr>
          <w:vertAlign w:val="superscript"/>
          <w:lang w:val="ig_NG" w:bidi="ig_NG"/>
        </w:rPr>
        <w:t>12</w:t>
      </w:r>
      <w:r>
        <w:rPr>
          <w:lang w:val="ig_NG" w:bidi="ig_NG"/>
        </w:rPr>
        <w:t xml:space="preserve"> Hiram kwukwara sị, “Otuto dịrị Onyenwe anyị, bụ Chineke Izrel. Onye kere eluigwe na ụwa. Onye nyere Devid, bụ eze, nwa nwere nghọta na akọnuche dị otu a, iwuru Onyenwe anyị ebe obibi, na iwukwa ụlọeze nke aka ya.</w:t>
      </w:r>
    </w:p>
    <w:p>
      <w:pPr/>
      <w:r>
        <w:rPr>
          <w:lang w:val="ig_NG" w:bidi="ig_NG"/>
        </w:rPr>
      </w:r>
      <w:r>
        <w:rPr>
          <w:vertAlign w:val="superscript"/>
          <w:lang w:val="ig_NG" w:bidi="ig_NG"/>
        </w:rPr>
        <w:t>13</w:t>
      </w:r>
      <w:r>
        <w:rPr>
          <w:lang w:val="ig_NG" w:bidi="ig_NG"/>
        </w:rPr>
        <w:t xml:space="preserve"> “Ana m ezitere gị Huram-Abi, onye ọka maara ọrụ ya nke ọma.</w:t>
      </w:r>
    </w:p>
    <w:p>
      <w:pPr/>
      <w:r>
        <w:rPr>
          <w:lang w:val="ig_NG" w:bidi="ig_NG"/>
        </w:rPr>
      </w:r>
      <w:r>
        <w:rPr>
          <w:vertAlign w:val="superscript"/>
          <w:lang w:val="ig_NG" w:bidi="ig_NG"/>
        </w:rPr>
        <w:t>14</w:t>
      </w:r>
      <w:r>
        <w:rPr>
          <w:lang w:val="ig_NG" w:bidi="ig_NG"/>
        </w:rPr>
        <w:t xml:space="preserve"> Onye nne ya si nʼebo Dan nke dị nʼIzrel, ma nna ya bụ onye Taịa. Ọ bụ onye a zụrụ nʼọrụ ịkpụ ụzụ nke ọma, nʼihe gbasara ọlaedo, na ọlaọcha, na bronz, na igwe, na nkume, na osisi. Ọ makwa otu e si eji akwa odo odo, na akwa anụnụ anụnụ, na akwa uhie uhie na ezi akwa ọcha arụ ọrụ. Igbunye ụdị akara ọbụla nʼihe nakwa ichepụta ihe ọ ga-eji ihe ọbụla enyere ya mee doro ya anya nke ọma. Ọ ga-esonye ndị ǹka gị, na ndị nke onyenwe m Devid, bụ nna gị.</w:t>
      </w:r>
    </w:p>
    <w:p>
      <w:pPr/>
      <w:r>
        <w:rPr>
          <w:lang w:val="ig_NG" w:bidi="ig_NG"/>
        </w:rPr>
      </w:r>
      <w:r>
        <w:rPr>
          <w:vertAlign w:val="superscript"/>
          <w:lang w:val="ig_NG" w:bidi="ig_NG"/>
        </w:rPr>
        <w:t>15</w:t>
      </w:r>
      <w:r>
        <w:rPr>
          <w:lang w:val="ig_NG" w:bidi="ig_NG"/>
        </w:rPr>
        <w:t xml:space="preserve"> “Ugbu a, ka onyenwe m zitere ndị ohu ya ọka wiiti ahụ, na ọka balị, na mmanya vaịnị, na mmanụ oliv, dịka ọ kwere na nkwa.</w:t>
      </w:r>
    </w:p>
    <w:p>
      <w:pPr/>
      <w:r>
        <w:rPr>
          <w:lang w:val="ig_NG" w:bidi="ig_NG"/>
        </w:rPr>
      </w:r>
      <w:r>
        <w:rPr>
          <w:vertAlign w:val="superscript"/>
          <w:lang w:val="ig_NG" w:bidi="ig_NG"/>
        </w:rPr>
        <w:t>16</w:t>
      </w:r>
      <w:r>
        <w:rPr>
          <w:lang w:val="ig_NG" w:bidi="ig_NG"/>
        </w:rPr>
        <w:t xml:space="preserve"> Anyị ga-egbutu osisi niile ị chọrọ site nʼugwu Lebanọn, sitekwa nʼosimiri budata ha obodo Jopa, ebe i nwere ike isite buruo ha Jerusalem.”</w:t>
      </w:r>
    </w:p>
    <w:p>
      <w:pPr/>
      <w:r>
        <w:rPr>
          <w:lang w:val="ig_NG" w:bidi="ig_NG"/>
        </w:rPr>
      </w:r>
      <w:r>
        <w:rPr>
          <w:vertAlign w:val="superscript"/>
          <w:lang w:val="ig_NG" w:bidi="ig_NG"/>
        </w:rPr>
        <w:t>17</w:t>
      </w:r>
      <w:r>
        <w:rPr>
          <w:lang w:val="ig_NG" w:bidi="ig_NG"/>
        </w:rPr>
        <w:t xml:space="preserve"> Emesịa, Solomọn gụrụ ndị ọbịa niile bi nʼala Izrel ọnụ, dịka Devid mere, achọpụtara na ha dị narị puku iri ise na atọ, na narị isii (153,600).</w:t>
      </w:r>
    </w:p>
    <w:p>
      <w:pPr/>
      <w:r>
        <w:rPr>
          <w:lang w:val="ig_NG" w:bidi="ig_NG"/>
        </w:rPr>
      </w:r>
      <w:r>
        <w:rPr>
          <w:vertAlign w:val="superscript"/>
          <w:lang w:val="ig_NG" w:bidi="ig_NG"/>
        </w:rPr>
        <w:t>18</w:t>
      </w:r>
      <w:r>
        <w:rPr>
          <w:lang w:val="ig_NG" w:bidi="ig_NG"/>
        </w:rPr>
        <w:t xml:space="preserve"> O mere iri puku ndị ọrụ asaa (70,000) nʼime ha ka ha bụrụ ndị na-ebu ibu, na ọnụọgụgụ dị iri puku asatọ (80,000) ka ha bụrụ ndị ga-awa nkume, meekwa puku ndị ikom atọ na narị isii (3,600), ndị ga-abụ ndịisi ọrụ ime ka ọrụ na-aga nke ọma.</w:t>
      </w:r>
    </w:p>
    <w:p>
      <w:pPr>
        <w:pStyle w:val="Heading2"/>
      </w:pPr>
      <w:r>
        <w:rPr>
          <w:lang w:val="ig_NG" w:bidi="ig_NG"/>
        </w:rPr>
        <w:t>2 Akụkọ Ihe Gara Aga 3:1</w:t>
      </w:r>
      <w:r>
        <w:rPr>
          <w:lang w:val="ig_NG" w:bidi="ig_NG"/>
        </w:rPr>
      </w:r>
    </w:p>
    <w:p>
      <w:pPr/>
      <w:r>
        <w:rPr>
          <w:lang w:val="ig_NG" w:bidi="ig_NG"/>
        </w:rPr>
      </w:r>
      <w:r>
        <w:rPr>
          <w:vertAlign w:val="superscript"/>
          <w:lang w:val="ig_NG" w:bidi="ig_NG"/>
        </w:rPr>
        <w:t>1</w:t>
      </w:r>
      <w:r>
        <w:rPr>
          <w:lang w:val="ig_NG" w:bidi="ig_NG"/>
        </w:rPr>
        <w:t xml:space="preserve"> Mgbe ahụ, Solomọn malitere iwu ụlọnsọ ukwu Onyenwe anyị. Ọ bụ nʼugwu Mọrịa, nke dị na Jerusalem, ka e wukwasịrị ya, nʼebe ahụ Onyenwe anyị mere ka Devid bụ nna ya hụ ya anya. Ọ bụ nʼala ebe ịzọcha ọka Arauna, onye Jebus, ebe ahụ Devid họpụtara.</w:t>
      </w:r>
    </w:p>
    <w:p>
      <w:pPr/>
      <w:r>
        <w:rPr>
          <w:lang w:val="ig_NG" w:bidi="ig_NG"/>
        </w:rPr>
      </w:r>
      <w:r>
        <w:rPr>
          <w:vertAlign w:val="superscript"/>
          <w:lang w:val="ig_NG" w:bidi="ig_NG"/>
        </w:rPr>
        <w:t>2</w:t>
      </w:r>
      <w:r>
        <w:rPr>
          <w:lang w:val="ig_NG" w:bidi="ig_NG"/>
        </w:rPr>
        <w:t xml:space="preserve"> O bidoro iwu ụlọ ahụ nʼabalị nke abụọ, nke ọnwa abụọ, nʼafọ nke anọ, nke ọchịchị eze ya.</w:t>
      </w:r>
    </w:p>
    <w:p>
      <w:pPr/>
      <w:r>
        <w:rPr>
          <w:lang w:val="ig_NG" w:bidi="ig_NG"/>
        </w:rPr>
      </w:r>
      <w:r>
        <w:rPr>
          <w:vertAlign w:val="superscript"/>
          <w:lang w:val="ig_NG" w:bidi="ig_NG"/>
        </w:rPr>
        <w:t>3</w:t>
      </w:r>
      <w:r>
        <w:rPr>
          <w:lang w:val="ig_NG" w:bidi="ig_NG"/>
        </w:rPr>
        <w:t xml:space="preserve"> Ntọala Solomọn tọrọ maka iwu ụlọnsọ Chineke dị iri mita abụọ na asaa nʼogologo, mita itoolu nʼobosara. (Nke a bụ ma ejiri ihe ọtụtụ ochie).</w:t>
      </w:r>
    </w:p>
    <w:p>
      <w:pPr/>
      <w:r>
        <w:rPr>
          <w:lang w:val="ig_NG" w:bidi="ig_NG"/>
        </w:rPr>
      </w:r>
      <w:r>
        <w:rPr>
          <w:vertAlign w:val="superscript"/>
          <w:lang w:val="ig_NG" w:bidi="ig_NG"/>
        </w:rPr>
        <w:t>4</w:t>
      </w:r>
      <w:r>
        <w:rPr>
          <w:lang w:val="ig_NG" w:bidi="ig_NG"/>
        </w:rPr>
        <w:t xml:space="preserve"> Ịdị ogologo mpụta ọnụ ụlọ nke ụlọnsọ ukwu ahụ dị mita itoolu, dịka ịdị ogologo obosara ụlọ nso ahụ nʼonwe ya. Ịdị elu ya dịkwa mita itoolu. O jikwa ọlaedo a nụchara anụcha machie ime ya.</w:t>
      </w:r>
    </w:p>
    <w:p>
      <w:pPr/>
      <w:r>
        <w:rPr>
          <w:lang w:val="ig_NG" w:bidi="ig_NG"/>
        </w:rPr>
      </w:r>
      <w:r>
        <w:rPr>
          <w:vertAlign w:val="superscript"/>
          <w:lang w:val="ig_NG" w:bidi="ig_NG"/>
        </w:rPr>
        <w:t>5</w:t>
      </w:r>
      <w:r>
        <w:rPr>
          <w:lang w:val="ig_NG" w:bidi="ig_NG"/>
        </w:rPr>
        <w:t xml:space="preserve"> O ji osisi junipa machie ahụ ime ụlọ ezumezu ahụ, jirikwa ọlaedo a nụchara anụcha techie osisi ndị ahụ niile. Emesịa, e sere oyiyi nkwụ dị iche iche, na oyiyi ụdọ igwe nʼahụ ụlọ ahụ iji chọọ ya mma.</w:t>
      </w:r>
    </w:p>
    <w:p>
      <w:pPr/>
      <w:r>
        <w:rPr>
          <w:lang w:val="ig_NG" w:bidi="ig_NG"/>
        </w:rPr>
      </w:r>
      <w:r>
        <w:rPr>
          <w:vertAlign w:val="superscript"/>
          <w:lang w:val="ig_NG" w:bidi="ig_NG"/>
        </w:rPr>
        <w:t>6</w:t>
      </w:r>
      <w:r>
        <w:rPr>
          <w:lang w:val="ig_NG" w:bidi="ig_NG"/>
        </w:rPr>
        <w:t xml:space="preserve"> O ji nkume dị oke ọnụahịa dị iche iche chọọ ime ụlọnsọ ahụ mma, ya na ọlaedo nke e si na Pavaim bute.</w:t>
      </w:r>
    </w:p>
    <w:p>
      <w:pPr/>
      <w:r>
        <w:rPr>
          <w:lang w:val="ig_NG" w:bidi="ig_NG"/>
        </w:rPr>
      </w:r>
      <w:r>
        <w:rPr>
          <w:vertAlign w:val="superscript"/>
          <w:lang w:val="ig_NG" w:bidi="ig_NG"/>
        </w:rPr>
        <w:t>7</w:t>
      </w:r>
      <w:r>
        <w:rPr>
          <w:lang w:val="ig_NG" w:bidi="ig_NG"/>
        </w:rPr>
        <w:t xml:space="preserve"> Ogidi osisi silin niile, na ibo ọnụ ụzọ niile, na aja ụlọ niile, na ọnụ ụzọ niile dị nʼụlọnsọ ukwu ahụ ka o ji ọlaedo techie. Ọ gbukwara egbugbu oyiyi cherubim na mgbidi ya niile.</w:t>
      </w:r>
    </w:p>
    <w:p>
      <w:pPr/>
      <w:r>
        <w:rPr>
          <w:lang w:val="ig_NG" w:bidi="ig_NG"/>
        </w:rPr>
      </w:r>
      <w:r>
        <w:rPr>
          <w:vertAlign w:val="superscript"/>
          <w:lang w:val="ig_NG" w:bidi="ig_NG"/>
        </w:rPr>
        <w:t>8</w:t>
      </w:r>
      <w:r>
        <w:rPr>
          <w:lang w:val="ig_NG" w:bidi="ig_NG"/>
        </w:rPr>
        <w:t xml:space="preserve"> O wuru Ebe ahụ Kachasị Nsọ; nke ogologo ọnụ ụlọ ya dị mita iri, otu a kwa, obosara ya dị mita iri. O ji ọlaedo dị ezi mma nke ọnụahịa ya ruru narị talenti isii techie ahụ ime ụlọ ahụ niile.</w:t>
      </w:r>
    </w:p>
    <w:p>
      <w:pPr/>
      <w:r>
        <w:rPr>
          <w:lang w:val="ig_NG" w:bidi="ig_NG"/>
        </w:rPr>
      </w:r>
      <w:r>
        <w:rPr>
          <w:vertAlign w:val="superscript"/>
          <w:lang w:val="ig_NG" w:bidi="ig_NG"/>
        </w:rPr>
        <w:t>9</w:t>
      </w:r>
      <w:r>
        <w:rPr>
          <w:lang w:val="ig_NG" w:bidi="ig_NG"/>
        </w:rPr>
        <w:t xml:space="preserve"> Ịdị arọ ọlaedo e ji kpụọ ǹtu e ji wuo ya dị iri shekel ise. E jikwa ọlaedo techie akụkụ elu elu nke ime ọnụ ụlọ a.</w:t>
      </w:r>
    </w:p>
    <w:p>
      <w:pPr/>
      <w:r>
        <w:rPr>
          <w:lang w:val="ig_NG" w:bidi="ig_NG"/>
        </w:rPr>
      </w:r>
      <w:r>
        <w:rPr>
          <w:vertAlign w:val="superscript"/>
          <w:lang w:val="ig_NG" w:bidi="ig_NG"/>
        </w:rPr>
        <w:t>10</w:t>
      </w:r>
      <w:r>
        <w:rPr>
          <w:lang w:val="ig_NG" w:bidi="ig_NG"/>
        </w:rPr>
        <w:t xml:space="preserve"> Solomọn tinyere oyiyi mmụọ ozi cherubim abụọ ọ kpụrụ nʼime Ebe ahụ Kachasị Nsọ, werekwa ọlaedo machie ha.</w:t>
      </w:r>
    </w:p>
    <w:p>
      <w:pPr/>
      <w:r>
        <w:rPr>
          <w:lang w:val="ig_NG" w:bidi="ig_NG"/>
        </w:rPr>
      </w:r>
      <w:r>
        <w:rPr>
          <w:vertAlign w:val="superscript"/>
          <w:lang w:val="ig_NG" w:bidi="ig_NG"/>
        </w:rPr>
        <w:t>11</w:t>
      </w:r>
      <w:r>
        <w:rPr>
          <w:lang w:val="ig_NG" w:bidi="ig_NG"/>
        </w:rPr>
        <w:t xml:space="preserve"> Ịdị ogologo nku cherubim ndị a ruru mita iri. Ịdị ogologo otu nku cherub nke mbụ ruru mita abụọ na ọkara. Ọnụ nku a na-emetụ ahụ ime ụlọ nke ụlọnsọ ukwu, ma ọnụ ọnụ nku nke ọzọ, nke ịdị ogologo ya ruru mita abụọ nʼọkara, na-emetụ ọnụ otu nku cherub nke ọzọ.</w:t>
      </w:r>
    </w:p>
    <w:p>
      <w:pPr/>
      <w:r>
        <w:rPr>
          <w:lang w:val="ig_NG" w:bidi="ig_NG"/>
        </w:rPr>
      </w:r>
      <w:r>
        <w:rPr>
          <w:vertAlign w:val="superscript"/>
          <w:lang w:val="ig_NG" w:bidi="ig_NG"/>
        </w:rPr>
        <w:t>12</w:t>
      </w:r>
      <w:r>
        <w:rPr>
          <w:lang w:val="ig_NG" w:bidi="ig_NG"/>
        </w:rPr>
        <w:t xml:space="preserve"> Nʼotu aka ahụ, otu nku cherub nke abụọ ruru mita abụọ na ọkara nʼogologo. Ọnụ nku ya na-emetụ akụkụ nke ọzọ nke ahụ ime ụlọnsọ ukwu, ma nku ya nke ọzọ, nke rukwara mita abụọ na ọkara nʼogologo, na-emetụ ọnụ ọnụ otu nku cherub nke mbụ.</w:t>
      </w:r>
    </w:p>
    <w:p>
      <w:pPr/>
      <w:r>
        <w:rPr>
          <w:lang w:val="ig_NG" w:bidi="ig_NG"/>
        </w:rPr>
      </w:r>
      <w:r>
        <w:rPr>
          <w:vertAlign w:val="superscript"/>
          <w:lang w:val="ig_NG" w:bidi="ig_NG"/>
        </w:rPr>
        <w:t>13</w:t>
      </w:r>
      <w:r>
        <w:rPr>
          <w:lang w:val="ig_NG" w:bidi="ig_NG"/>
        </w:rPr>
        <w:t xml:space="preserve"> Nku cherubim ndị a gbasapụrụ ruo mita iri nʼogologo. Ha guzo ọtọ nʼụkwụ ha, na-eche ihu nʼọnụ ụlọ ezumezu ahụ.</w:t>
      </w:r>
    </w:p>
    <w:p>
      <w:pPr/>
      <w:r>
        <w:rPr>
          <w:lang w:val="ig_NG" w:bidi="ig_NG"/>
        </w:rPr>
      </w:r>
      <w:r>
        <w:rPr>
          <w:vertAlign w:val="superscript"/>
          <w:lang w:val="ig_NG" w:bidi="ig_NG"/>
        </w:rPr>
        <w:t>14</w:t>
      </w:r>
      <w:r>
        <w:rPr>
          <w:lang w:val="ig_NG" w:bidi="ig_NG"/>
        </w:rPr>
        <w:t xml:space="preserve"> O ji akwa na-acha anụnụ anụnụ, na uhie uhie, na odo odo, na ezi akwa ọcha, mee akwa mgbochi, nke a kpanyekwara oyiyi cherubim nʼime ya.</w:t>
      </w:r>
    </w:p>
    <w:p>
      <w:pPr/>
      <w:r>
        <w:rPr>
          <w:lang w:val="ig_NG" w:bidi="ig_NG"/>
        </w:rPr>
      </w:r>
      <w:r>
        <w:rPr>
          <w:vertAlign w:val="superscript"/>
          <w:lang w:val="ig_NG" w:bidi="ig_NG"/>
        </w:rPr>
        <w:t>15</w:t>
      </w:r>
      <w:r>
        <w:rPr>
          <w:lang w:val="ig_NG" w:bidi="ig_NG"/>
        </w:rPr>
        <w:t xml:space="preserve"> O wuru ogidi abụọ dị nʼihu ụlọnsọ ahụ, nke ịdị elu ya ruru mita iri na asaa. Ọ kpụkwara ihe a dokwasịrị nʼelu ogidi ndị a, nke ịdị elu ha dị mita abụọ na ọkara.</w:t>
      </w:r>
    </w:p>
    <w:p>
      <w:pPr/>
      <w:r>
        <w:rPr>
          <w:lang w:val="ig_NG" w:bidi="ig_NG"/>
        </w:rPr>
      </w:r>
      <w:r>
        <w:rPr>
          <w:vertAlign w:val="superscript"/>
          <w:lang w:val="ig_NG" w:bidi="ig_NG"/>
        </w:rPr>
        <w:t>16</w:t>
      </w:r>
      <w:r>
        <w:rPr>
          <w:lang w:val="ig_NG" w:bidi="ig_NG"/>
        </w:rPr>
        <w:t xml:space="preserve"> Ọ kpụkwara ihe yiri ụdọ igwe a tụrụ atụ, nke e kokwasịrị nʼelu ogidi abụọ ndị ahụ. Kpụọkwa narị mkpụrụ pomegranet, nke a ganyekọtara ya na ụdọ igwe ahụ.</w:t>
      </w:r>
    </w:p>
    <w:p>
      <w:pPr/>
      <w:r>
        <w:rPr>
          <w:lang w:val="ig_NG" w:bidi="ig_NG"/>
        </w:rPr>
      </w:r>
      <w:r>
        <w:rPr>
          <w:vertAlign w:val="superscript"/>
          <w:lang w:val="ig_NG" w:bidi="ig_NG"/>
        </w:rPr>
        <w:t>17</w:t>
      </w:r>
      <w:r>
        <w:rPr>
          <w:lang w:val="ig_NG" w:bidi="ig_NG"/>
        </w:rPr>
        <w:t xml:space="preserve"> O guzobere ogidi abụọ ndị ahụ nʼihu ụlọnsọ ukwu ahụ, otu nʼakụkụ ugwu nke ọzọ nʼakụkụ ndịda. Ogidi nke dị na ndịda ka ọ kpọrọ Jakin, ma nke dị nʼugwu ka ọ kpọrọ Boaz.</w:t>
      </w:r>
    </w:p>
    <w:p>
      <w:pPr>
        <w:pStyle w:val="Heading2"/>
      </w:pPr>
      <w:r>
        <w:rPr>
          <w:lang w:val="ig_NG" w:bidi="ig_NG"/>
        </w:rPr>
        <w:t>2 Akụkọ Ihe Gara Aga 4:1</w:t>
      </w:r>
      <w:r>
        <w:rPr>
          <w:lang w:val="ig_NG" w:bidi="ig_NG"/>
        </w:rPr>
      </w:r>
    </w:p>
    <w:p>
      <w:pPr/>
      <w:r>
        <w:rPr>
          <w:lang w:val="ig_NG" w:bidi="ig_NG"/>
        </w:rPr>
      </w:r>
      <w:r>
        <w:rPr>
          <w:vertAlign w:val="superscript"/>
          <w:lang w:val="ig_NG" w:bidi="ig_NG"/>
        </w:rPr>
        <w:t>1</w:t>
      </w:r>
      <w:r>
        <w:rPr>
          <w:lang w:val="ig_NG" w:bidi="ig_NG"/>
        </w:rPr>
        <w:t xml:space="preserve"> Solomọn wukwara ebe ịchụ aja bronz. Ogologo ya ruru iri mita na ọkara. Obosara ya rukwara iri mita na ọkara; ma ịdị elu ya dị mita ise na ụma atọ.</w:t>
      </w:r>
    </w:p>
    <w:p>
      <w:pPr/>
      <w:r>
        <w:rPr>
          <w:lang w:val="ig_NG" w:bidi="ig_NG"/>
        </w:rPr>
      </w:r>
      <w:r>
        <w:rPr>
          <w:vertAlign w:val="superscript"/>
          <w:lang w:val="ig_NG" w:bidi="ig_NG"/>
        </w:rPr>
        <w:t>2</w:t>
      </w:r>
      <w:r>
        <w:rPr>
          <w:lang w:val="ig_NG" w:bidi="ig_NG"/>
        </w:rPr>
        <w:t xml:space="preserve"> O mekwara Oke osimiri nke ọla awụrụ awụ, nke dị gburugburu nʼụdịdị. Ọtụtụ ya bụ ihe ruru mita abụọ na ụma atọ nʼogologo, dịkwa mita ise na ụma atọ, site nʼotu ọnụ ruo nʼọnụ nke ọzọ. Ọ bụ eriri e ji atụ ihe nke ruru ihe dịka mita iri na anọ ka e ji tụọ ya gburugburu.</w:t>
      </w:r>
    </w:p>
    <w:p>
      <w:pPr/>
      <w:r>
        <w:rPr>
          <w:lang w:val="ig_NG" w:bidi="ig_NG"/>
        </w:rPr>
      </w:r>
      <w:r>
        <w:rPr>
          <w:vertAlign w:val="superscript"/>
          <w:lang w:val="ig_NG" w:bidi="ig_NG"/>
        </w:rPr>
        <w:t>3</w:t>
      </w:r>
      <w:r>
        <w:rPr>
          <w:lang w:val="ig_NG" w:bidi="ig_NG"/>
        </w:rPr>
        <w:t xml:space="preserve"> Nʼokpuru ọnụ ya, oyiyi ụmụ oke ehi gbara ya gburugburu, iri dị na mita anọ na ọkara ọbụla. Ehi ndị ahụ dị nʼahịrị abụọ. A wụkọtara ha na Oke osimiri ahụ otu mgbe.</w:t>
      </w:r>
    </w:p>
    <w:p>
      <w:pPr/>
      <w:r>
        <w:rPr>
          <w:lang w:val="ig_NG" w:bidi="ig_NG"/>
        </w:rPr>
      </w:r>
      <w:r>
        <w:rPr>
          <w:vertAlign w:val="superscript"/>
          <w:lang w:val="ig_NG" w:bidi="ig_NG"/>
        </w:rPr>
        <w:t>4</w:t>
      </w:r>
      <w:r>
        <w:rPr>
          <w:lang w:val="ig_NG" w:bidi="ig_NG"/>
        </w:rPr>
        <w:t xml:space="preserve"> E mekwara ka Oke osimiri ahụ guzo nʼelu ehi iri na abụọ. Atọ na-eche ihu nʼakụkụ ọwụwa anyanwụ; atọ na-eche ihu nʼọdịda anyanwụ; atọ na-eche ihu nʼakụkụ ndịda, atọ na-eche ihu nʼakụkụ ugwu. Oke osimiri ahụ dịkwasịrị ha nʼelu, ebe azụ ha niile dị nʼime nʼetiti.</w:t>
      </w:r>
    </w:p>
    <w:p>
      <w:pPr/>
      <w:r>
        <w:rPr>
          <w:lang w:val="ig_NG" w:bidi="ig_NG"/>
        </w:rPr>
      </w:r>
      <w:r>
        <w:rPr>
          <w:vertAlign w:val="superscript"/>
          <w:lang w:val="ig_NG" w:bidi="ig_NG"/>
        </w:rPr>
        <w:t>5</w:t>
      </w:r>
      <w:r>
        <w:rPr>
          <w:lang w:val="ig_NG" w:bidi="ig_NG"/>
        </w:rPr>
        <w:t xml:space="preserve"> Ịdị arọ ya ha ka otu ọtụtụ ntu-aka dimkpa. E mere ọnụ ya ka ọ dị ka ọnụ iko mmiri, dịkwa ka okoko lili na-awapụta awapụta. Ọ na-erite puku galọọnụ iri na asatọ.</w:t>
      </w:r>
    </w:p>
    <w:p>
      <w:pPr/>
      <w:r>
        <w:rPr>
          <w:lang w:val="ig_NG" w:bidi="ig_NG"/>
        </w:rPr>
      </w:r>
      <w:r>
        <w:rPr>
          <w:vertAlign w:val="superscript"/>
          <w:lang w:val="ig_NG" w:bidi="ig_NG"/>
        </w:rPr>
        <w:t>6</w:t>
      </w:r>
      <w:r>
        <w:rPr>
          <w:lang w:val="ig_NG" w:bidi="ig_NG"/>
        </w:rPr>
        <w:t xml:space="preserve"> A kpụkwara efere ukwu iri nke e ji asacha ihe e wetara maka ịchụ aja nsure ọkụ. Ise nʼime ha dị nʼakụkụ ndịda olulu mmiri ahụ, ise nʼakụkụ ugwu. Ndị nchụaja na-esite naanị na olulu mmiri ahụ ekuru mmiri ha ji asacha ihe.</w:t>
      </w:r>
    </w:p>
    <w:p>
      <w:pPr/>
      <w:r>
        <w:rPr>
          <w:lang w:val="ig_NG" w:bidi="ig_NG"/>
        </w:rPr>
      </w:r>
      <w:r>
        <w:rPr>
          <w:vertAlign w:val="superscript"/>
          <w:lang w:val="ig_NG" w:bidi="ig_NG"/>
        </w:rPr>
        <w:t>7</w:t>
      </w:r>
      <w:r>
        <w:rPr>
          <w:lang w:val="ig_NG" w:bidi="ig_NG"/>
        </w:rPr>
        <w:t xml:space="preserve"> Ọ kpụrụ ihe ịdọba oriọna ọlaedo iri nʼusoro dịka Chineke nyere ya nʼiwu. O debere ha nʼime ụlọnsọ ukwu ahụ, ise nʼakụkụ ndịda ụlọ ahụ, ise nʼakụkụ nke ugwu.</w:t>
      </w:r>
    </w:p>
    <w:p>
      <w:pPr/>
      <w:r>
        <w:rPr>
          <w:lang w:val="ig_NG" w:bidi="ig_NG"/>
        </w:rPr>
      </w:r>
      <w:r>
        <w:rPr>
          <w:vertAlign w:val="superscript"/>
          <w:lang w:val="ig_NG" w:bidi="ig_NG"/>
        </w:rPr>
        <w:t>8</w:t>
      </w:r>
      <w:r>
        <w:rPr>
          <w:lang w:val="ig_NG" w:bidi="ig_NG"/>
        </w:rPr>
        <w:t xml:space="preserve"> O mekwara tebul iri dọnye nʼụlọnsọ ukwu ahụ, ise nʼakụkụ ndịda, ise nʼakụkụ ugwu. Ọ kpụkwara otu narị efere ọlaedo maka ịkwọsa mmiri.</w:t>
      </w:r>
    </w:p>
    <w:p>
      <w:pPr/>
      <w:r>
        <w:rPr>
          <w:lang w:val="ig_NG" w:bidi="ig_NG"/>
        </w:rPr>
      </w:r>
      <w:r>
        <w:rPr>
          <w:vertAlign w:val="superscript"/>
          <w:lang w:val="ig_NG" w:bidi="ig_NG"/>
        </w:rPr>
        <w:t>9</w:t>
      </w:r>
      <w:r>
        <w:rPr>
          <w:lang w:val="ig_NG" w:bidi="ig_NG"/>
        </w:rPr>
        <w:t xml:space="preserve"> Ọ mere ogige ndị nchụaja, mekwa otu ogige ukwuu, na ibo ọnụ ụzọ maka itinye nʼogige ahụ. O jiri bronz machie ibo ọnụ ụzọ ndị ahụ.</w:t>
      </w:r>
    </w:p>
    <w:p>
      <w:pPr/>
      <w:r>
        <w:rPr>
          <w:lang w:val="ig_NG" w:bidi="ig_NG"/>
        </w:rPr>
      </w:r>
      <w:r>
        <w:rPr>
          <w:vertAlign w:val="superscript"/>
          <w:lang w:val="ig_NG" w:bidi="ig_NG"/>
        </w:rPr>
        <w:t>10</w:t>
      </w:r>
      <w:r>
        <w:rPr>
          <w:lang w:val="ig_NG" w:bidi="ig_NG"/>
        </w:rPr>
        <w:t xml:space="preserve"> Oke osimiri ahụ ka ọ dọbara nʼakụkụ ndịda, na ncherita ihu ọwụwa anyanwụ nke ụlọnsọ ahụ.</w:t>
      </w:r>
    </w:p>
    <w:p>
      <w:pPr/>
      <w:r>
        <w:rPr>
          <w:lang w:val="ig_NG" w:bidi="ig_NG"/>
        </w:rPr>
      </w:r>
      <w:r>
        <w:rPr>
          <w:vertAlign w:val="superscript"/>
          <w:lang w:val="ig_NG" w:bidi="ig_NG"/>
        </w:rPr>
        <w:t>11</w:t>
      </w:r>
      <w:r>
        <w:rPr>
          <w:lang w:val="ig_NG" w:bidi="ig_NG"/>
        </w:rPr>
        <w:t xml:space="preserve"> Huram kpụkwara ite dị iche iche, shọvel niile, na efere ịkwọsa mmiri niile. Nʼikpeazụ, ọ rụchara ọrụ dị nʼụlọnsọ Chineke, nke eze Solomọn tinyere ya nʼaka ịrụ.</w:t>
      </w:r>
    </w:p>
    <w:p>
      <w:pPr/>
      <w:r>
        <w:rPr>
          <w:lang w:val="ig_NG" w:bidi="ig_NG"/>
        </w:rPr>
      </w:r>
      <w:r>
        <w:rPr>
          <w:vertAlign w:val="superscript"/>
          <w:lang w:val="ig_NG" w:bidi="ig_NG"/>
        </w:rPr>
        <w:t>12</w:t>
      </w:r>
      <w:r>
        <w:rPr>
          <w:lang w:val="ig_NG" w:bidi="ig_NG"/>
        </w:rPr>
        <w:t xml:space="preserve"> Ogidi abụọ ahụ; ihe ọkpụkpụ abụọ dịka efere dị nʼelu ogidi abụọ ahụ; Ihe ọkpụkpụ yiri ụdọ a tụrụ atụ nke e ji chọọ ihe ọkpụkpụ abụọ ahụ dịka efere mma;</w:t>
      </w:r>
    </w:p>
    <w:p>
      <w:pPr/>
      <w:r>
        <w:rPr>
          <w:lang w:val="ig_NG" w:bidi="ig_NG"/>
        </w:rPr>
      </w:r>
      <w:r>
        <w:rPr>
          <w:vertAlign w:val="superscript"/>
          <w:lang w:val="ig_NG" w:bidi="ig_NG"/>
        </w:rPr>
        <w:t>13</w:t>
      </w:r>
      <w:r>
        <w:rPr>
          <w:lang w:val="ig_NG" w:bidi="ig_NG"/>
        </w:rPr>
        <w:t xml:space="preserve"> narị anọ nke mkpụrụ pomegranet a kpụrụ akpụ maka ahịrị ihe abụọ ahụ a kpụrụ akpụ, ya bụ, ahịrị pomegranet abụọ nʼihi otu ihe ọkpụkpụ, iji chọọ ihe ọkpụkpụ ahụ yiri efere dị nʼisi elu ogidi ahụ mma;</w:t>
      </w:r>
    </w:p>
    <w:p>
      <w:pPr/>
      <w:r>
        <w:rPr>
          <w:lang w:val="ig_NG" w:bidi="ig_NG"/>
        </w:rPr>
      </w:r>
      <w:r>
        <w:rPr>
          <w:vertAlign w:val="superscript"/>
          <w:lang w:val="ig_NG" w:bidi="ig_NG"/>
        </w:rPr>
        <w:t>14</w:t>
      </w:r>
      <w:r>
        <w:rPr>
          <w:lang w:val="ig_NG" w:bidi="ig_NG"/>
        </w:rPr>
        <w:t xml:space="preserve"> ihe ndọkwasị na efere ịsa mmiri ha,</w:t>
      </w:r>
    </w:p>
    <w:p>
      <w:pPr/>
      <w:r>
        <w:rPr>
          <w:lang w:val="ig_NG" w:bidi="ig_NG"/>
        </w:rPr>
      </w:r>
      <w:r>
        <w:rPr>
          <w:vertAlign w:val="superscript"/>
          <w:lang w:val="ig_NG" w:bidi="ig_NG"/>
        </w:rPr>
        <w:t>15</w:t>
      </w:r>
      <w:r>
        <w:rPr>
          <w:lang w:val="ig_NG" w:bidi="ig_NG"/>
        </w:rPr>
        <w:t xml:space="preserve"> na Oke osimiri ahụ na ehi iri na abụọ ahụ dị ya nʼokpuru,</w:t>
      </w:r>
    </w:p>
    <w:p>
      <w:pPr/>
      <w:r>
        <w:rPr>
          <w:lang w:val="ig_NG" w:bidi="ig_NG"/>
        </w:rPr>
      </w:r>
      <w:r>
        <w:rPr>
          <w:vertAlign w:val="superscript"/>
          <w:lang w:val="ig_NG" w:bidi="ig_NG"/>
        </w:rPr>
        <w:t>16</w:t>
      </w:r>
      <w:r>
        <w:rPr>
          <w:lang w:val="ig_NG" w:bidi="ig_NG"/>
        </w:rPr>
        <w:t xml:space="preserve"> na ite niile, shọvel niile, ihe ịgụrụ anụ niile na ihe ngwongwo ndị ọzọ ya na ha so. Ihe niile nke Huram-Abi mere eze Solomọn nʼihi ụlọnsọ Onyenwe anyị, bụ bronz e hichaziri nke ọma.</w:t>
      </w:r>
    </w:p>
    <w:p>
      <w:pPr/>
      <w:r>
        <w:rPr>
          <w:lang w:val="ig_NG" w:bidi="ig_NG"/>
        </w:rPr>
      </w:r>
      <w:r>
        <w:rPr>
          <w:vertAlign w:val="superscript"/>
          <w:lang w:val="ig_NG" w:bidi="ig_NG"/>
        </w:rPr>
        <w:t>17</w:t>
      </w:r>
      <w:r>
        <w:rPr>
          <w:lang w:val="ig_NG" w:bidi="ig_NG"/>
        </w:rPr>
        <w:t xml:space="preserve"> Ọ bụ nʼala ụrọ, nʼobosara ala Jọdan, nʼetiti Sukọt na Zaretan, ka eze mere ka a nọrọ kpụọ ihe ndị a.</w:t>
      </w:r>
    </w:p>
    <w:p>
      <w:pPr/>
      <w:r>
        <w:rPr>
          <w:lang w:val="ig_NG" w:bidi="ig_NG"/>
        </w:rPr>
      </w:r>
      <w:r>
        <w:rPr>
          <w:vertAlign w:val="superscript"/>
          <w:lang w:val="ig_NG" w:bidi="ig_NG"/>
        </w:rPr>
        <w:t>18</w:t>
      </w:r>
      <w:r>
        <w:rPr>
          <w:lang w:val="ig_NG" w:bidi="ig_NG"/>
        </w:rPr>
        <w:t xml:space="preserve"> Ihe ndị a niile nke Solomọn mere dị ukwuu nke ukwu; nke bụ na-enweghị ike ịgụkọta ihe ịdị arọ nke bronz ahụ bụ.</w:t>
      </w:r>
    </w:p>
    <w:p>
      <w:pPr/>
      <w:r>
        <w:rPr>
          <w:lang w:val="ig_NG" w:bidi="ig_NG"/>
        </w:rPr>
      </w:r>
      <w:r>
        <w:rPr>
          <w:vertAlign w:val="superscript"/>
          <w:lang w:val="ig_NG" w:bidi="ig_NG"/>
        </w:rPr>
        <w:t>19</w:t>
      </w:r>
      <w:r>
        <w:rPr>
          <w:lang w:val="ig_NG" w:bidi="ig_NG"/>
        </w:rPr>
        <w:t xml:space="preserve"> Solomọn mekwara ngwongwo niile dị nʼime ụlọnsọ Chineke, ya bụ, ebe ịchụ aja e ji ọlaedo kpụọ, na tebul niile nke a dọkwasịrị achịcha nke iche nʼIhu Onyenwe anyị,</w:t>
      </w:r>
    </w:p>
    <w:p>
      <w:pPr/>
      <w:r>
        <w:rPr>
          <w:lang w:val="ig_NG" w:bidi="ig_NG"/>
        </w:rPr>
      </w:r>
      <w:r>
        <w:rPr>
          <w:vertAlign w:val="superscript"/>
          <w:lang w:val="ig_NG" w:bidi="ig_NG"/>
        </w:rPr>
        <w:t>20</w:t>
      </w:r>
      <w:r>
        <w:rPr>
          <w:lang w:val="ig_NG" w:bidi="ig_NG"/>
        </w:rPr>
        <w:t xml:space="preserve"> ihe ịdọkwasị oriọna niile nke ọlaedo a nụchara anụcha, ha na oriọna ha niile, ka ọ na-enwu nʼihu ime ime ebe nsọ, dịka e nyere nʼiwu,</w:t>
      </w:r>
    </w:p>
    <w:p>
      <w:pPr/>
      <w:r>
        <w:rPr>
          <w:lang w:val="ig_NG" w:bidi="ig_NG"/>
        </w:rPr>
      </w:r>
      <w:r>
        <w:rPr>
          <w:vertAlign w:val="superscript"/>
          <w:lang w:val="ig_NG" w:bidi="ig_NG"/>
        </w:rPr>
        <w:t>21</w:t>
      </w:r>
      <w:r>
        <w:rPr>
          <w:lang w:val="ig_NG" w:bidi="ig_NG"/>
        </w:rPr>
        <w:t xml:space="preserve"> ihe ịchọ mma oyiyi okoko osisi, na oriọna niile na ihe ịgụta ihe niile. E ji ọlaedo a nụchara anụcha kpụọ ha niile.</w:t>
      </w:r>
    </w:p>
    <w:p>
      <w:pPr/>
      <w:r>
        <w:rPr>
          <w:lang w:val="ig_NG" w:bidi="ig_NG"/>
        </w:rPr>
      </w:r>
      <w:r>
        <w:rPr>
          <w:vertAlign w:val="superscript"/>
          <w:lang w:val="ig_NG" w:bidi="ig_NG"/>
        </w:rPr>
        <w:t>22</w:t>
      </w:r>
      <w:r>
        <w:rPr>
          <w:lang w:val="ig_NG" w:bidi="ig_NG"/>
        </w:rPr>
        <w:t xml:space="preserve"> Ọ kpụkwara ihe ịkpakepụ ọkụ niile nke ọlaedo a nụchara anụcha, na efere ịkwọsa mmiri niile, na ngaji niile, na ihe ịgụ ọkụ niile, na ibo ọlaedo niile nke ụlọnsọ, ya bụ, ibo ọnụ ụzọ ime ime niile nke dịrị Ebe ahụ Kachasị Nsọ, na ibo ndị dị nʼọnụ ụlọ ezumezu.</w:t>
      </w:r>
    </w:p>
    <w:p>
      <w:pPr>
        <w:pStyle w:val="Heading2"/>
      </w:pPr>
      <w:r>
        <w:rPr>
          <w:lang w:val="ig_NG" w:bidi="ig_NG"/>
        </w:rPr>
        <w:t>2 Akụkọ Ihe Gara Aga 5:1</w:t>
      </w:r>
      <w:r>
        <w:rPr>
          <w:lang w:val="ig_NG" w:bidi="ig_NG"/>
        </w:rPr>
      </w:r>
    </w:p>
    <w:p>
      <w:pPr/>
      <w:r>
        <w:rPr>
          <w:lang w:val="ig_NG" w:bidi="ig_NG"/>
        </w:rPr>
      </w:r>
      <w:r>
        <w:rPr>
          <w:vertAlign w:val="superscript"/>
          <w:lang w:val="ig_NG" w:bidi="ig_NG"/>
        </w:rPr>
        <w:t>1</w:t>
      </w:r>
      <w:r>
        <w:rPr>
          <w:lang w:val="ig_NG" w:bidi="ig_NG"/>
        </w:rPr>
        <w:t xml:space="preserve"> Mgbe a rụzuru ọrụ niile nke eze Solomọn nwere ịrụ maka ụlọnsọ ukwu Onyenwe anyị ahụ, o webatara ihe niile Devid bụ nna ya doro nsọ nʼime ya, ya bụ ọlaọcha, ọlaedo na ngwongwo ndị ọzọ niile. O tinyere ha nʼụlọakụ dị nʼụlọnsọ Chineke.</w:t>
      </w:r>
    </w:p>
    <w:p>
      <w:pPr/>
      <w:r>
        <w:rPr>
          <w:lang w:val="ig_NG" w:bidi="ig_NG"/>
        </w:rPr>
      </w:r>
      <w:r>
        <w:rPr>
          <w:vertAlign w:val="superscript"/>
          <w:lang w:val="ig_NG" w:bidi="ig_NG"/>
        </w:rPr>
        <w:t>2</w:t>
      </w:r>
      <w:r>
        <w:rPr>
          <w:lang w:val="ig_NG" w:bidi="ig_NG"/>
        </w:rPr>
        <w:t xml:space="preserve"> Mgbe ahụ, Solomọn kpọkọtara ndị okenye Izrel niile, na ndịisi ebo Izrel niile, na ndịisi ezinaụlọ Izrel niile na Jerusalem, maka ị site na Zayọn, bụ obodo Devid bugota igbe ọgbụgba ndụ Onyenwe anyị.</w:t>
      </w:r>
    </w:p>
    <w:p>
      <w:pPr/>
      <w:r>
        <w:rPr>
          <w:lang w:val="ig_NG" w:bidi="ig_NG"/>
        </w:rPr>
      </w:r>
      <w:r>
        <w:rPr>
          <w:vertAlign w:val="superscript"/>
          <w:lang w:val="ig_NG" w:bidi="ig_NG"/>
        </w:rPr>
        <w:t>3</w:t>
      </w:r>
      <w:r>
        <w:rPr>
          <w:lang w:val="ig_NG" w:bidi="ig_NG"/>
        </w:rPr>
        <w:t xml:space="preserve"> Ndị Izrel niile gbakọtara bịakwute eze nʼoge a na-eme mmemme nʼọnwa Etanim, nke bụ ọnwa asaa nʼafọ.</w:t>
      </w:r>
    </w:p>
    <w:p>
      <w:pPr/>
      <w:r>
        <w:rPr>
          <w:lang w:val="ig_NG" w:bidi="ig_NG"/>
        </w:rPr>
      </w:r>
      <w:r>
        <w:rPr>
          <w:vertAlign w:val="superscript"/>
          <w:lang w:val="ig_NG" w:bidi="ig_NG"/>
        </w:rPr>
        <w:t>4</w:t>
      </w:r>
      <w:r>
        <w:rPr>
          <w:lang w:val="ig_NG" w:bidi="ig_NG"/>
        </w:rPr>
        <w:t xml:space="preserve"> Mgbe ndị okenye Izrel niile bịarutere, ndị Livayị buliri igbe ọgbụgba ndụ ahụ.</w:t>
      </w:r>
    </w:p>
    <w:p>
      <w:pPr/>
      <w:r>
        <w:rPr>
          <w:lang w:val="ig_NG" w:bidi="ig_NG"/>
        </w:rPr>
      </w:r>
      <w:r>
        <w:rPr>
          <w:vertAlign w:val="superscript"/>
          <w:lang w:val="ig_NG" w:bidi="ig_NG"/>
        </w:rPr>
        <w:t>5</w:t>
      </w:r>
      <w:r>
        <w:rPr>
          <w:lang w:val="ig_NG" w:bidi="ig_NG"/>
        </w:rPr>
        <w:t xml:space="preserve"> Ha bugotara igbe ọgbụgba ndụ Onyenwe anyị, ya na ụlọ nzute, na ngwongwo niile dị nsọ dị nʼime ya. Ndị nchụaja bụ ndị Livayị buliri ha elu.</w:t>
      </w:r>
    </w:p>
    <w:p>
      <w:pPr/>
      <w:r>
        <w:rPr>
          <w:lang w:val="ig_NG" w:bidi="ig_NG"/>
        </w:rPr>
      </w:r>
      <w:r>
        <w:rPr>
          <w:vertAlign w:val="superscript"/>
          <w:lang w:val="ig_NG" w:bidi="ig_NG"/>
        </w:rPr>
        <w:t>6</w:t>
      </w:r>
      <w:r>
        <w:rPr>
          <w:lang w:val="ig_NG" w:bidi="ig_NG"/>
        </w:rPr>
        <w:t xml:space="preserve"> Eze Solomọn na ọgbakọ Izrel niile, bụ ndị zukọtara nʼebe ọ nọ, nọ nʼihu igbe ọgbụgba ndụ ahụ, na-achụ aja ọtụtụ atụrụ na ọtụtụ ehi nke a na-apụghị ịgụta ọnụ maọbụ gbakọta ọnụọgụgụ ha nʼihi ịba ụba.</w:t>
      </w:r>
    </w:p>
    <w:p>
      <w:pPr/>
      <w:r>
        <w:rPr>
          <w:lang w:val="ig_NG" w:bidi="ig_NG"/>
        </w:rPr>
      </w:r>
      <w:r>
        <w:rPr>
          <w:vertAlign w:val="superscript"/>
          <w:lang w:val="ig_NG" w:bidi="ig_NG"/>
        </w:rPr>
        <w:t>7</w:t>
      </w:r>
      <w:r>
        <w:rPr>
          <w:lang w:val="ig_NG" w:bidi="ig_NG"/>
        </w:rPr>
        <w:t xml:space="preserve"> Ndị nchụaja bubatara igbe ọgbụgba ndụ Onyenwe anyị ahụ nʼime ime ụlọnsọ ukwu ahụ, nʼime Ebe Kachasị Nsọ, dọba ya nʼokpuru nku cherubim ahụ.</w:t>
      </w:r>
    </w:p>
    <w:p>
      <w:pPr/>
      <w:r>
        <w:rPr>
          <w:lang w:val="ig_NG" w:bidi="ig_NG"/>
        </w:rPr>
      </w:r>
      <w:r>
        <w:rPr>
          <w:vertAlign w:val="superscript"/>
          <w:lang w:val="ig_NG" w:bidi="ig_NG"/>
        </w:rPr>
        <w:t>8</w:t>
      </w:r>
      <w:r>
        <w:rPr>
          <w:lang w:val="ig_NG" w:bidi="ig_NG"/>
        </w:rPr>
        <w:t xml:space="preserve"> Cherubim ndị ahụ gbasara nku ha nʼelu igbe ọgbụgba ndụ ahụ, kpuchie ya na okporo osisi ndị ahụ e ji ebu ya.</w:t>
      </w:r>
    </w:p>
    <w:p>
      <w:pPr/>
      <w:r>
        <w:rPr>
          <w:lang w:val="ig_NG" w:bidi="ig_NG"/>
        </w:rPr>
      </w:r>
      <w:r>
        <w:rPr>
          <w:vertAlign w:val="superscript"/>
          <w:lang w:val="ig_NG" w:bidi="ig_NG"/>
        </w:rPr>
        <w:t>9</w:t>
      </w:r>
      <w:r>
        <w:rPr>
          <w:lang w:val="ig_NG" w:bidi="ig_NG"/>
        </w:rPr>
        <w:t xml:space="preserve"> Okporo osisi ndị a dị oke ogologo, na isi ha sitere nʼigbe ọgbụgba ndụ ahụ na-apụta, na e nwere ike ị site nʼihu ime ime ebe nsọ ahụ hụ ha anya, ma onye na-anọghị nʼEbe Nsọ ahụ adịghị ahụ ha. Ha ka dịkwa nʼebe ahụ ruo taa</w:t>
      </w:r>
    </w:p>
    <w:p>
      <w:pPr/>
      <w:r>
        <w:rPr>
          <w:lang w:val="ig_NG" w:bidi="ig_NG"/>
        </w:rPr>
      </w:r>
      <w:r>
        <w:rPr>
          <w:vertAlign w:val="superscript"/>
          <w:lang w:val="ig_NG" w:bidi="ig_NG"/>
        </w:rPr>
        <w:t>10</w:t>
      </w:r>
      <w:r>
        <w:rPr>
          <w:lang w:val="ig_NG" w:bidi="ig_NG"/>
        </w:rPr>
        <w:t xml:space="preserve"> O nweghị ihe dị nʼime igbe ọgbụgba ndụ ahụ, karịakwa mbadamba nkume abụọ ahụ Mosis tinyere nʼime ya nʼugwu Horeb, nʼebe Onyenwe anyị na ụmụ Izrel gbara ndụ, mgbe ha si nʼala Ijipt pụta.</w:t>
      </w:r>
    </w:p>
    <w:p>
      <w:pPr/>
      <w:r>
        <w:rPr>
          <w:lang w:val="ig_NG" w:bidi="ig_NG"/>
        </w:rPr>
      </w:r>
      <w:r>
        <w:rPr>
          <w:vertAlign w:val="superscript"/>
          <w:lang w:val="ig_NG" w:bidi="ig_NG"/>
        </w:rPr>
        <w:t>11</w:t>
      </w:r>
      <w:r>
        <w:rPr>
          <w:lang w:val="ig_NG" w:bidi="ig_NG"/>
        </w:rPr>
        <w:t xml:space="preserve"> Mgbe ndị nchụaja sitere nʼEbe Nsọ Kachasị Ebe Nsọ pụta, nʼihi na ndị nchụaja ahụ niile doro onwe ha nsọ nʼagbanyeghị usuu nke onye ọbụla nʼime ha si pụta.</w:t>
      </w:r>
    </w:p>
    <w:p>
      <w:pPr/>
      <w:r>
        <w:rPr>
          <w:lang w:val="ig_NG" w:bidi="ig_NG"/>
        </w:rPr>
      </w:r>
      <w:r>
        <w:rPr>
          <w:vertAlign w:val="superscript"/>
          <w:lang w:val="ig_NG" w:bidi="ig_NG"/>
        </w:rPr>
        <w:t>12</w:t>
      </w:r>
      <w:r>
        <w:rPr>
          <w:lang w:val="ig_NG" w:bidi="ig_NG"/>
        </w:rPr>
        <w:t xml:space="preserve"> Ma ndị Livayị bụ ndị ọbụ abụ, ya bụ Asaf, Heman, Jedutun na ụmụ ha ndị ikom na ndị ikwu ha guzoro onwe ha nʼakụkụ ọwụwa anyanwụ nke ebe ịchụ aja. Ha yi uwe ezi akwa ọcha ma na-akpọ ụbọ akwara, na-akụkwa ogene ọla. Ndị nchụaja dị otu narị na iri abụọ (120) nʼọnụọgụgụ. Ndị na-afụ opi sokwa ha.</w:t>
      </w:r>
    </w:p>
    <w:p>
      <w:pPr/>
      <w:r>
        <w:rPr>
          <w:lang w:val="ig_NG" w:bidi="ig_NG"/>
        </w:rPr>
      </w:r>
      <w:r>
        <w:rPr>
          <w:vertAlign w:val="superscript"/>
          <w:lang w:val="ig_NG" w:bidi="ig_NG"/>
        </w:rPr>
        <w:t>13</w:t>
      </w:r>
      <w:r>
        <w:rPr>
          <w:lang w:val="ig_NG" w:bidi="ig_NG"/>
        </w:rPr>
        <w:t xml:space="preserve"> Ndị ọbụ abụ ahụ na ndị na-afụ opi jikọrọ onwe ha ọnụ were otu olu bụkuo Onyenwe anyị abụ ekele na otuto. Ndị na-afụ opi, na ndị na-akụ ọla na-ada ụda, na ndị ji ngwa egwu ndị ọzọ sonyeere ha, welie olu ha elu too Onyenwe anyị nʼabụ sị: “Nʼihi na Ọ dị mma Ịhụnanya ya na-adị ruo ebighị ebi.” Mgbe ahụ igwe ojii jupụtara nʼụlọnsọ ukwu Onyenwe anyị,</w:t>
      </w:r>
    </w:p>
    <w:p>
      <w:pPr/>
      <w:r>
        <w:rPr>
          <w:lang w:val="ig_NG" w:bidi="ig_NG"/>
        </w:rPr>
      </w:r>
      <w:r>
        <w:rPr>
          <w:vertAlign w:val="superscript"/>
          <w:lang w:val="ig_NG" w:bidi="ig_NG"/>
        </w:rPr>
        <w:t>14</w:t>
      </w:r>
      <w:r>
        <w:rPr>
          <w:lang w:val="ig_NG" w:bidi="ig_NG"/>
        </w:rPr>
        <w:t xml:space="preserve"> nke mere na ndị nchụaja enwekwaghị ike jee ozi ha, nʼihi igwe ojii ahụ, nʼihi na ebube Onyenwe anyị jupụtara nʼime ụlọnsọ Chineke.</w:t>
      </w:r>
    </w:p>
    <w:p>
      <w:pPr>
        <w:pStyle w:val="Heading2"/>
      </w:pPr>
      <w:r>
        <w:rPr>
          <w:lang w:val="ig_NG" w:bidi="ig_NG"/>
        </w:rPr>
        <w:t>2 Akụkọ Ihe Gara Aga 6:1</w:t>
      </w:r>
      <w:r>
        <w:rPr>
          <w:lang w:val="ig_NG" w:bidi="ig_NG"/>
        </w:rPr>
      </w:r>
    </w:p>
    <w:p>
      <w:pPr/>
      <w:r>
        <w:rPr>
          <w:lang w:val="ig_NG" w:bidi="ig_NG"/>
        </w:rPr>
      </w:r>
      <w:r>
        <w:rPr>
          <w:vertAlign w:val="superscript"/>
          <w:lang w:val="ig_NG" w:bidi="ig_NG"/>
        </w:rPr>
        <w:t>1</w:t>
      </w:r>
      <w:r>
        <w:rPr>
          <w:lang w:val="ig_NG" w:bidi="ig_NG"/>
        </w:rPr>
        <w:t xml:space="preserve"> Mgbe ahụ, Solomọn sịrị, “Onyenwe anyị ekwuola na ọ ga-ebi nʼoke igwe ojii.</w:t>
      </w:r>
    </w:p>
    <w:p>
      <w:pPr/>
      <w:r>
        <w:rPr>
          <w:lang w:val="ig_NG" w:bidi="ig_NG"/>
        </w:rPr>
      </w:r>
      <w:r>
        <w:rPr>
          <w:vertAlign w:val="superscript"/>
          <w:lang w:val="ig_NG" w:bidi="ig_NG"/>
        </w:rPr>
        <w:t>2</w:t>
      </w:r>
      <w:r>
        <w:rPr>
          <w:lang w:val="ig_NG" w:bidi="ig_NG"/>
        </w:rPr>
        <w:t xml:space="preserve"> Ma ewuola m ụlọnsọ pụrụ iche, maa mma nye gị, ebe ị ga-ebi ruo mgbe ebighị ebi!”</w:t>
      </w:r>
    </w:p>
    <w:p>
      <w:pPr/>
      <w:r>
        <w:rPr>
          <w:lang w:val="ig_NG" w:bidi="ig_NG"/>
        </w:rPr>
      </w:r>
      <w:r>
        <w:rPr>
          <w:vertAlign w:val="superscript"/>
          <w:lang w:val="ig_NG" w:bidi="ig_NG"/>
        </w:rPr>
        <w:t>3</w:t>
      </w:r>
      <w:r>
        <w:rPr>
          <w:lang w:val="ig_NG" w:bidi="ig_NG"/>
        </w:rPr>
        <w:t xml:space="preserve"> Dịka ọgbakọ Izrel niile na-eguzo nʼebe ahụ, eze chigharịrị onwe ya chee ha ihu, gọzie ha.</w:t>
      </w:r>
    </w:p>
    <w:p>
      <w:pPr/>
      <w:r>
        <w:rPr>
          <w:lang w:val="ig_NG" w:bidi="ig_NG"/>
        </w:rPr>
      </w:r>
      <w:r>
        <w:rPr>
          <w:vertAlign w:val="superscript"/>
          <w:lang w:val="ig_NG" w:bidi="ig_NG"/>
        </w:rPr>
        <w:t>4</w:t>
      </w:r>
      <w:r>
        <w:rPr>
          <w:lang w:val="ig_NG" w:bidi="ig_NG"/>
        </w:rPr>
        <w:t xml:space="preserve"> Mgbe ahụ ọ sịrị, “Otuto dịrị Onyenwe anyị, bụ Chineke Izrel. Onye ji aka ya abụọ mezuo nkwa ahụ o ji ọnụ ya kwee nna m Devid. Nʼihi na o kwuru sị,</w:t>
      </w:r>
    </w:p>
    <w:p>
      <w:pPr/>
      <w:r>
        <w:rPr>
          <w:lang w:val="ig_NG" w:bidi="ig_NG"/>
        </w:rPr>
      </w:r>
      <w:r>
        <w:rPr>
          <w:vertAlign w:val="superscript"/>
          <w:lang w:val="ig_NG" w:bidi="ig_NG"/>
        </w:rPr>
        <w:t>5</w:t>
      </w:r>
      <w:r>
        <w:rPr>
          <w:lang w:val="ig_NG" w:bidi="ig_NG"/>
        </w:rPr>
        <w:t xml:space="preserve"> ‘Site nʼụbọchị ahụ m si nʼala Ijipt kpọpụta ndị m, ahọpụtaghị m obodo ọbụla nʼebo ọbụla nke Izrel, ka e wuru m ụlọnsọ ka Aha m dịrị nʼebe ahụ, maọbụ họpụta onye ọbụla ka ọ bụrụ onyendu ndị m Izrel.</w:t>
      </w:r>
    </w:p>
    <w:p>
      <w:pPr/>
      <w:r>
        <w:rPr>
          <w:lang w:val="ig_NG" w:bidi="ig_NG"/>
        </w:rPr>
      </w:r>
      <w:r>
        <w:rPr>
          <w:vertAlign w:val="superscript"/>
          <w:lang w:val="ig_NG" w:bidi="ig_NG"/>
        </w:rPr>
        <w:t>6</w:t>
      </w:r>
      <w:r>
        <w:rPr>
          <w:lang w:val="ig_NG" w:bidi="ig_NG"/>
        </w:rPr>
        <w:t xml:space="preserve"> Ma ugbu a, a họrọla m Jerusalem ka ọ bụrụ ebe Aha m ga-adị, ahọrọkwala m Devid ị bụ onye ga-achị ndị m Izrel.’</w:t>
      </w:r>
    </w:p>
    <w:p>
      <w:pPr/>
      <w:r>
        <w:rPr>
          <w:lang w:val="ig_NG" w:bidi="ig_NG"/>
        </w:rPr>
      </w:r>
      <w:r>
        <w:rPr>
          <w:vertAlign w:val="superscript"/>
          <w:lang w:val="ig_NG" w:bidi="ig_NG"/>
        </w:rPr>
        <w:t>7</w:t>
      </w:r>
      <w:r>
        <w:rPr>
          <w:lang w:val="ig_NG" w:bidi="ig_NG"/>
        </w:rPr>
        <w:t xml:space="preserve"> “Nna m, Devid bu nʼobi iwu ụlọnsọ ukwu nye Aha Onyenwe anyị, bụ Chineke nke Izrel.</w:t>
      </w:r>
    </w:p>
    <w:p>
      <w:pPr/>
      <w:r>
        <w:rPr>
          <w:lang w:val="ig_NG" w:bidi="ig_NG"/>
        </w:rPr>
      </w:r>
      <w:r>
        <w:rPr>
          <w:vertAlign w:val="superscript"/>
          <w:lang w:val="ig_NG" w:bidi="ig_NG"/>
        </w:rPr>
        <w:t>8</w:t>
      </w:r>
      <w:r>
        <w:rPr>
          <w:lang w:val="ig_NG" w:bidi="ig_NG"/>
        </w:rPr>
        <w:t xml:space="preserve"> Ma Onyenwe anyị sịrị nna m, Devid, ‘I mere nke ọma ibu nʼobi, iwu ụlọnsọ ukwu nye Aha m.</w:t>
      </w:r>
    </w:p>
    <w:p>
      <w:pPr/>
      <w:r>
        <w:rPr>
          <w:lang w:val="ig_NG" w:bidi="ig_NG"/>
        </w:rPr>
      </w:r>
      <w:r>
        <w:rPr>
          <w:vertAlign w:val="superscript"/>
          <w:lang w:val="ig_NG" w:bidi="ig_NG"/>
        </w:rPr>
        <w:t>9</w:t>
      </w:r>
      <w:r>
        <w:rPr>
          <w:lang w:val="ig_NG" w:bidi="ig_NG"/>
        </w:rPr>
        <w:t xml:space="preserve"> Ma otu ọ dị, ọ bụghị gị ga-ewu ya, kama nwa gị nwoke nke si nʼahụ gị pụta ga-ewu ụlọnsọ ahụ nye Aha m.’</w:t>
      </w:r>
    </w:p>
    <w:p>
      <w:pPr/>
      <w:r>
        <w:rPr>
          <w:lang w:val="ig_NG" w:bidi="ig_NG"/>
        </w:rPr>
      </w:r>
      <w:r>
        <w:rPr>
          <w:vertAlign w:val="superscript"/>
          <w:lang w:val="ig_NG" w:bidi="ig_NG"/>
        </w:rPr>
        <w:t>10</w:t>
      </w:r>
      <w:r>
        <w:rPr>
          <w:lang w:val="ig_NG" w:bidi="ig_NG"/>
        </w:rPr>
        <w:t xml:space="preserve"> “Ugbu a, Onyenwe anyị emezuola nkwa ahụ o kwere. A nọchiela m nna Devid, ana m anọdụ nʼocheeze nke Izrel dịka Onyenwe anyị kwere na nkwa. Ewuokwala m ụlọnsọ ukwu nye Aha Onyenwe anyị, bụ Chineke nke Izrel.</w:t>
      </w:r>
    </w:p>
    <w:p>
      <w:pPr/>
      <w:r>
        <w:rPr>
          <w:lang w:val="ig_NG" w:bidi="ig_NG"/>
        </w:rPr>
      </w:r>
      <w:r>
        <w:rPr>
          <w:vertAlign w:val="superscript"/>
          <w:lang w:val="ig_NG" w:bidi="ig_NG"/>
        </w:rPr>
        <w:t>11</w:t>
      </w:r>
      <w:r>
        <w:rPr>
          <w:lang w:val="ig_NG" w:bidi="ig_NG"/>
        </w:rPr>
        <w:t xml:space="preserve"> Nʼebe ahụ ka m dọbara igbe ọgbụgba ndụ, nʼime ya ka ọgbụgba Onyenwe anyị dị, bụ nke ya na ụmụ Izrel gbara.”</w:t>
      </w:r>
    </w:p>
    <w:p>
      <w:pPr/>
      <w:r>
        <w:rPr>
          <w:lang w:val="ig_NG" w:bidi="ig_NG"/>
        </w:rPr>
      </w:r>
      <w:r>
        <w:rPr>
          <w:vertAlign w:val="superscript"/>
          <w:lang w:val="ig_NG" w:bidi="ig_NG"/>
        </w:rPr>
        <w:t>12</w:t>
      </w:r>
      <w:r>
        <w:rPr>
          <w:lang w:val="ig_NG" w:bidi="ig_NG"/>
        </w:rPr>
        <w:t xml:space="preserve"> Mgbe ahụ, Solomọn guzoro nʼihu ebe ịchụ aja Onyenwe anyị, na nʼihu ọgbakọ ụmụ Izrel niile, gbasapụ aka ya abụọ.</w:t>
      </w:r>
    </w:p>
    <w:p>
      <w:pPr/>
      <w:r>
        <w:rPr>
          <w:lang w:val="ig_NG" w:bidi="ig_NG"/>
        </w:rPr>
      </w:r>
      <w:r>
        <w:rPr>
          <w:vertAlign w:val="superscript"/>
          <w:lang w:val="ig_NG" w:bidi="ig_NG"/>
        </w:rPr>
        <w:t>13</w:t>
      </w:r>
      <w:r>
        <w:rPr>
          <w:lang w:val="ig_NG" w:bidi="ig_NG"/>
        </w:rPr>
        <w:t xml:space="preserve"> Solomọn ji bronz kpụọ ihe nrigoro ịnọ gwa ọha mmadụ okwu. Ogologo ihe nrigoro ahụ, obosara ya ruru mita abụọ na ọkara mita abụọ na ọkara. Ịdị elu ya ruru otu mita na ọkara. O debere ya nʼetiti ebe mpụta nke ogige ụlọnsọ ukwu ahụ. O guzoro nʼelu ihe nrigo ahụ, nʼihu ọgbakọ Izrel niile, gbuo ikpere nʼala, gbasaa aka ya abụọ chilie ha elu.</w:t>
      </w:r>
    </w:p>
    <w:p>
      <w:pPr/>
      <w:r>
        <w:rPr>
          <w:lang w:val="ig_NG" w:bidi="ig_NG"/>
        </w:rPr>
      </w:r>
      <w:r>
        <w:rPr>
          <w:vertAlign w:val="superscript"/>
          <w:lang w:val="ig_NG" w:bidi="ig_NG"/>
        </w:rPr>
        <w:t>14</w:t>
      </w:r>
      <w:r>
        <w:rPr>
          <w:lang w:val="ig_NG" w:bidi="ig_NG"/>
        </w:rPr>
        <w:t xml:space="preserve"> Ọ sịrị, “Onyenwe anyị, Chineke nke Izrel, ọ dịghị Chineke dịka gị nʼeluigwe maọbụ nʼụwa. Gị onye na-edebe ọgbụgba ndụ ịhụnanya gị na ndị ohu gị, bụ ndị ji obi ha niile na-eso ụzọ gị.</w:t>
      </w:r>
    </w:p>
    <w:p>
      <w:pPr/>
      <w:r>
        <w:rPr>
          <w:lang w:val="ig_NG" w:bidi="ig_NG"/>
        </w:rPr>
      </w:r>
      <w:r>
        <w:rPr>
          <w:vertAlign w:val="superscript"/>
          <w:lang w:val="ig_NG" w:bidi="ig_NG"/>
        </w:rPr>
        <w:t>15</w:t>
      </w:r>
      <w:r>
        <w:rPr>
          <w:lang w:val="ig_NG" w:bidi="ig_NG"/>
        </w:rPr>
        <w:t xml:space="preserve"> I mezuokwala nkwa niile i kwere nna m Devid, bụ ohu gị. I ji ọnụ gị kwee nkwa a, ma taa, i jirila aka gị mezuo ya.</w:t>
      </w:r>
    </w:p>
    <w:p>
      <w:pPr/>
      <w:r>
        <w:rPr>
          <w:lang w:val="ig_NG" w:bidi="ig_NG"/>
        </w:rPr>
      </w:r>
      <w:r>
        <w:rPr>
          <w:vertAlign w:val="superscript"/>
          <w:lang w:val="ig_NG" w:bidi="ig_NG"/>
        </w:rPr>
        <w:t>16</w:t>
      </w:r>
      <w:r>
        <w:rPr>
          <w:lang w:val="ig_NG" w:bidi="ig_NG"/>
        </w:rPr>
        <w:t xml:space="preserve"> “Ugbu a, O! Onyenwe anyị, Chineke nke Izrel, mezukwaa nkwa niile i kwere Devid nna m, mgbe ị sịrị, ‘Ọ bụrụ na ụmụ ụmụ gị elezie anya bie ndụ dịka iwu m si dị nʼihu m, nʼihe niile ha na-eme, dịka gị onwe gị mere, agaghị achọ onye ga-anọ nʼihu nʼocheeze Izrel nʼime ha.’</w:t>
      </w:r>
    </w:p>
    <w:p>
      <w:pPr/>
      <w:r>
        <w:rPr>
          <w:lang w:val="ig_NG" w:bidi="ig_NG"/>
        </w:rPr>
      </w:r>
      <w:r>
        <w:rPr>
          <w:vertAlign w:val="superscript"/>
          <w:lang w:val="ig_NG" w:bidi="ig_NG"/>
        </w:rPr>
        <w:t>17</w:t>
      </w:r>
      <w:r>
        <w:rPr>
          <w:lang w:val="ig_NG" w:bidi="ig_NG"/>
        </w:rPr>
        <w:t xml:space="preserve"> Ma ugbu a, Onyenwe anyị bụ Chineke nke Izrel, ka okwu gị, bụ nkwa nke i kwere ohu gị Devid bịa na mmezu.</w:t>
      </w:r>
    </w:p>
    <w:p>
      <w:pPr/>
      <w:r>
        <w:rPr>
          <w:lang w:val="ig_NG" w:bidi="ig_NG"/>
        </w:rPr>
      </w:r>
      <w:r>
        <w:rPr>
          <w:vertAlign w:val="superscript"/>
          <w:lang w:val="ig_NG" w:bidi="ig_NG"/>
        </w:rPr>
        <w:t>18</w:t>
      </w:r>
      <w:r>
        <w:rPr>
          <w:lang w:val="ig_NG" w:bidi="ig_NG"/>
        </w:rPr>
        <w:t xml:space="preserve"> “Ma ọ bụ ezie na Chineke ga-ebinyere ụmụ mmadụ nʼelu ụwa? Lee, eluigwe, ọbụladị ebe kachasị elu nke eluigwe ezughị ịba gị. Olee otu ụlọ a nke m wuru ga-esi bata gị!</w:t>
      </w:r>
    </w:p>
    <w:p>
      <w:pPr/>
      <w:r>
        <w:rPr>
          <w:lang w:val="ig_NG" w:bidi="ig_NG"/>
        </w:rPr>
      </w:r>
      <w:r>
        <w:rPr>
          <w:vertAlign w:val="superscript"/>
          <w:lang w:val="ig_NG" w:bidi="ig_NG"/>
        </w:rPr>
        <w:t>19</w:t>
      </w:r>
      <w:r>
        <w:rPr>
          <w:lang w:val="ig_NG" w:bidi="ig_NG"/>
        </w:rPr>
        <w:t xml:space="preserve"> Ma Onyenwe anyị Chineke m, ṅaa ntị nʼekpere ohu gị, na arịrịọ ọ na-arịọ maka ebere. Nụrụ akwa na ekpere nke ohu gị na-ekpe nʼihu gị.</w:t>
      </w:r>
    </w:p>
    <w:p>
      <w:pPr/>
      <w:r>
        <w:rPr>
          <w:lang w:val="ig_NG" w:bidi="ig_NG"/>
        </w:rPr>
      </w:r>
      <w:r>
        <w:rPr>
          <w:vertAlign w:val="superscript"/>
          <w:lang w:val="ig_NG" w:bidi="ig_NG"/>
        </w:rPr>
        <w:t>20</w:t>
      </w:r>
      <w:r>
        <w:rPr>
          <w:lang w:val="ig_NG" w:bidi="ig_NG"/>
        </w:rPr>
        <w:t xml:space="preserve"> Biko, mee ka anya gị abụọ ghere oghe nʼebe ụlọnsọ ukwu a dị, ehihie na nʼabalị, bụ ebe a i kwuru sị, na i ga-akpọkwasị Aha gị nʼebe ahụ. Biko, ka ị nụrụ ekpere ohu gị ga-ekpe banyere ebe a.</w:t>
      </w:r>
    </w:p>
    <w:p>
      <w:pPr/>
      <w:r>
        <w:rPr>
          <w:lang w:val="ig_NG" w:bidi="ig_NG"/>
        </w:rPr>
      </w:r>
      <w:r>
        <w:rPr>
          <w:vertAlign w:val="superscript"/>
          <w:lang w:val="ig_NG" w:bidi="ig_NG"/>
        </w:rPr>
        <w:t>21</w:t>
      </w:r>
      <w:r>
        <w:rPr>
          <w:lang w:val="ig_NG" w:bidi="ig_NG"/>
        </w:rPr>
        <w:t xml:space="preserve"> Nụrụkwa arịrịọ niile nke ohu gị na nke ndị gị Izrel niile, mgbe ọbụla ha chere ihu ha nʼebe a nʼekpere. Biko, site nʼeluigwe bụ ebe obibi gị nụrụ, mgbe ị nụrụ biko, gbagharakwa.</w:t>
      </w:r>
    </w:p>
    <w:p>
      <w:pPr/>
      <w:r>
        <w:rPr>
          <w:lang w:val="ig_NG" w:bidi="ig_NG"/>
        </w:rPr>
      </w:r>
      <w:r>
        <w:rPr>
          <w:vertAlign w:val="superscript"/>
          <w:lang w:val="ig_NG" w:bidi="ig_NG"/>
        </w:rPr>
        <w:t>22</w:t>
      </w:r>
      <w:r>
        <w:rPr>
          <w:lang w:val="ig_NG" w:bidi="ig_NG"/>
        </w:rPr>
        <w:t xml:space="preserve"> “Mgbe onye ọbụla mehiere mmadụ ibe ya, a kpọọ ya oku ka ọ bịa ṅụọ iyi, onye dị otu a bịa guzo nʼebe a, nʼihu ebe ịchụ aja gị a, ṅụọ iyi ahụ,</w:t>
      </w:r>
    </w:p>
    <w:p>
      <w:pPr/>
      <w:r>
        <w:rPr>
          <w:lang w:val="ig_NG" w:bidi="ig_NG"/>
        </w:rPr>
      </w:r>
      <w:r>
        <w:rPr>
          <w:vertAlign w:val="superscript"/>
          <w:lang w:val="ig_NG" w:bidi="ig_NG"/>
        </w:rPr>
        <w:t>23</w:t>
      </w:r>
      <w:r>
        <w:rPr>
          <w:lang w:val="ig_NG" w:bidi="ig_NG"/>
        </w:rPr>
        <w:t xml:space="preserve"> mgbe ahụ, nụrụ olu ya nʼeluigwe ma mee ihe ziri ezi, kpeekwa ikpe nʼetiti ndị ohu gị. Maa onye mejọrọ ikpe site nʼịtụkwasị nʼisi ha ihe o metara, meekwa ka onye aka ya dị ọcha nwere onwe ya, site nʼimeso ha dịka ezi omume ha si dị.</w:t>
      </w:r>
    </w:p>
    <w:p>
      <w:pPr/>
      <w:r>
        <w:rPr>
          <w:lang w:val="ig_NG" w:bidi="ig_NG"/>
        </w:rPr>
      </w:r>
      <w:r>
        <w:rPr>
          <w:vertAlign w:val="superscript"/>
          <w:lang w:val="ig_NG" w:bidi="ig_NG"/>
        </w:rPr>
        <w:t>24</w:t>
      </w:r>
      <w:r>
        <w:rPr>
          <w:lang w:val="ig_NG" w:bidi="ig_NG"/>
        </w:rPr>
        <w:t xml:space="preserve"> “Mgbe ndị iro meriri ndị gị Izrel, nʼihi na ha mehiere megide gị, ọ bụrụ na ha alọghachite, too aha gị, na-ekpe ekpere, na-arịọ arịrịọ nʼihu gị nʼụlọnsọ ukwu a,</w:t>
      </w:r>
    </w:p>
    <w:p>
      <w:pPr/>
      <w:r>
        <w:rPr>
          <w:lang w:val="ig_NG" w:bidi="ig_NG"/>
        </w:rPr>
      </w:r>
      <w:r>
        <w:rPr>
          <w:vertAlign w:val="superscript"/>
          <w:lang w:val="ig_NG" w:bidi="ig_NG"/>
        </w:rPr>
        <w:t>25</w:t>
      </w:r>
      <w:r>
        <w:rPr>
          <w:lang w:val="ig_NG" w:bidi="ig_NG"/>
        </w:rPr>
        <w:t xml:space="preserve"> biko, site nʼeluigwe nụrụ ekpere ha, gbaghara mmehie ndị gị Izrel. Meekwa ka ha lọghachita nʼala ahụ nke i nyere ha na nna nna ha.</w:t>
      </w:r>
    </w:p>
    <w:p>
      <w:pPr/>
      <w:r>
        <w:rPr>
          <w:lang w:val="ig_NG" w:bidi="ig_NG"/>
        </w:rPr>
      </w:r>
      <w:r>
        <w:rPr>
          <w:vertAlign w:val="superscript"/>
          <w:lang w:val="ig_NG" w:bidi="ig_NG"/>
        </w:rPr>
        <w:t>26</w:t>
      </w:r>
      <w:r>
        <w:rPr>
          <w:lang w:val="ig_NG" w:bidi="ig_NG"/>
        </w:rPr>
        <w:t xml:space="preserve"> “Mgbe e gbochiri eluigwe, mee na mmiri adịghị ezokwa, nʼihi na ndị gị emehiela megide gị, ọ bụrụ na ha echee ihu nʼebe a kpee ekpere, too aha gị, si na mmehie ha chegharịa, nʼihi na ịtaala ha ahụhụ,</w:t>
      </w:r>
    </w:p>
    <w:p>
      <w:pPr/>
      <w:r>
        <w:rPr>
          <w:lang w:val="ig_NG" w:bidi="ig_NG"/>
        </w:rPr>
      </w:r>
      <w:r>
        <w:rPr>
          <w:vertAlign w:val="superscript"/>
          <w:lang w:val="ig_NG" w:bidi="ig_NG"/>
        </w:rPr>
        <w:t>27</w:t>
      </w:r>
      <w:r>
        <w:rPr>
          <w:lang w:val="ig_NG" w:bidi="ig_NG"/>
        </w:rPr>
        <w:t xml:space="preserve"> biko, site nʼeluigwe nụrụ ma gbagharakwa mmehie ndị ohu gị, ndị gị Izrel. Kuziere ha ezi ụzọ ha ga-esi bie ndụ ma zidata mmiri ozuzo nʼala ahụ nke i nyere ndị gị ka ọ bụrụ ihe nketa ha.</w:t>
      </w:r>
    </w:p>
    <w:p>
      <w:pPr/>
      <w:r>
        <w:rPr>
          <w:lang w:val="ig_NG" w:bidi="ig_NG"/>
        </w:rPr>
      </w:r>
      <w:r>
        <w:rPr>
          <w:vertAlign w:val="superscript"/>
          <w:lang w:val="ig_NG" w:bidi="ig_NG"/>
        </w:rPr>
        <w:t>28</w:t>
      </w:r>
      <w:r>
        <w:rPr>
          <w:lang w:val="ig_NG" w:bidi="ig_NG"/>
        </w:rPr>
        <w:t xml:space="preserve"> “Mgbe ụnwụ, maọbụ ajọ ọrịa na-efe efe ga-adakwasị ala a, maọbụ ọrịa na-eripịa ihe ubi, maọbụ ọmụma ebu; maọbụ igurube, maọbụ ụkpana, maọbụ mgbe ndị iro ga-anọchibido ha nʼobodo ha niile, ihe mbibi niile maọbụ ọrịa ọbụla,</w:t>
      </w:r>
    </w:p>
    <w:p>
      <w:pPr/>
      <w:r>
        <w:rPr>
          <w:lang w:val="ig_NG" w:bidi="ig_NG"/>
        </w:rPr>
      </w:r>
      <w:r>
        <w:rPr>
          <w:vertAlign w:val="superscript"/>
          <w:lang w:val="ig_NG" w:bidi="ig_NG"/>
        </w:rPr>
        <w:t>29</w:t>
      </w:r>
      <w:r>
        <w:rPr>
          <w:lang w:val="ig_NG" w:bidi="ig_NG"/>
        </w:rPr>
        <w:t xml:space="preserve"> ekpere ọbụla maọbụ arịrịọ nke onye ọbụla nʼetiti ndị gị Izrel kpere ma rịọọ, nʼihi ịghọta ihe otiti na ihe mgbu niile, ha gbasapụ aka ha, ma chee ihu ha nʼebe ụlọnsọ ukwu dị;</w:t>
      </w:r>
    </w:p>
    <w:p>
      <w:pPr/>
      <w:r>
        <w:rPr>
          <w:lang w:val="ig_NG" w:bidi="ig_NG"/>
        </w:rPr>
      </w:r>
      <w:r>
        <w:rPr>
          <w:vertAlign w:val="superscript"/>
          <w:lang w:val="ig_NG" w:bidi="ig_NG"/>
        </w:rPr>
        <w:t>30</w:t>
      </w:r>
      <w:r>
        <w:rPr>
          <w:lang w:val="ig_NG" w:bidi="ig_NG"/>
        </w:rPr>
        <w:t xml:space="preserve"> mgbe ahụ, site nʼeluigwe bụ ebe obibi gị nụrụ arịrịọ ha. Gbaghara ma meekwa; mesoo onye ọbụla dịka ihe niile ha na-eme si dị, ebe ọ bụ na ị maara obi ha niile (nʼihi na naanị gị maara obi ụmụ mmadụ),</w:t>
      </w:r>
    </w:p>
    <w:p>
      <w:pPr/>
      <w:r>
        <w:rPr>
          <w:lang w:val="ig_NG" w:bidi="ig_NG"/>
        </w:rPr>
      </w:r>
      <w:r>
        <w:rPr>
          <w:vertAlign w:val="superscript"/>
          <w:lang w:val="ig_NG" w:bidi="ig_NG"/>
        </w:rPr>
        <w:t>31</w:t>
      </w:r>
      <w:r>
        <w:rPr>
          <w:lang w:val="ig_NG" w:bidi="ig_NG"/>
        </w:rPr>
        <w:t xml:space="preserve"> ka ha tụọ egwu gị, jeekwa ije nʼirubere gị isi nʼoge niile ha na-ebi nʼala ahụ nke i nyere nna nna anyị ha.</w:t>
      </w:r>
    </w:p>
    <w:p>
      <w:pPr/>
      <w:r>
        <w:rPr>
          <w:lang w:val="ig_NG" w:bidi="ig_NG"/>
        </w:rPr>
      </w:r>
      <w:r>
        <w:rPr>
          <w:vertAlign w:val="superscript"/>
          <w:lang w:val="ig_NG" w:bidi="ig_NG"/>
        </w:rPr>
        <w:t>32</w:t>
      </w:r>
      <w:r>
        <w:rPr>
          <w:lang w:val="ig_NG" w:bidi="ig_NG"/>
        </w:rPr>
        <w:t xml:space="preserve"> “Ma banyere onye mba ọzọ, onye na-esonyeghị na ndị gị Izrel, kama o si nʼala ebe dị anya bịa nʼihi ukwu gị, nʼaka gị dị ike na ogwe aka gị e setipụrụ esetipụ. Mgbe ha bịara kpee ekpere nʼụlọnsọ a,</w:t>
      </w:r>
    </w:p>
    <w:p>
      <w:pPr/>
      <w:r>
        <w:rPr>
          <w:lang w:val="ig_NG" w:bidi="ig_NG"/>
        </w:rPr>
      </w:r>
      <w:r>
        <w:rPr>
          <w:vertAlign w:val="superscript"/>
          <w:lang w:val="ig_NG" w:bidi="ig_NG"/>
        </w:rPr>
        <w:t>33</w:t>
      </w:r>
      <w:r>
        <w:rPr>
          <w:lang w:val="ig_NG" w:bidi="ig_NG"/>
        </w:rPr>
        <w:t xml:space="preserve"> mgbe ahụ, site nʼeluigwe ebe obibi gị nụrụ arịrịọ ha. Mekwaa ihe niile nke onye mba ọzọ ahụ na-arịọ nʼekpere, ka ndị niile nke ụwa mara aha gị, tụọkwa egwu gị, dịka ndị nke gị bụ Izrel na-eme. Ka ha matakwa na-akpọkwasịrị Aha gị nʼụlọ a nke m wuru.</w:t>
      </w:r>
    </w:p>
    <w:p>
      <w:pPr/>
      <w:r>
        <w:rPr>
          <w:lang w:val="ig_NG" w:bidi="ig_NG"/>
        </w:rPr>
      </w:r>
      <w:r>
        <w:rPr>
          <w:vertAlign w:val="superscript"/>
          <w:lang w:val="ig_NG" w:bidi="ig_NG"/>
        </w:rPr>
        <w:t>34</w:t>
      </w:r>
      <w:r>
        <w:rPr>
          <w:lang w:val="ig_NG" w:bidi="ig_NG"/>
        </w:rPr>
        <w:t xml:space="preserve"> “Mgbe ndị gị ga-aga ibu agha megide ndị iro ha, nʼebe ọbụla ị na-eziga ha, mgbe ha chere ihu ha nʼụzọ obodo a nke ị họpụtara na nʼụlọnsọ ukwu a m wuru nye Aha gị, kpee ekpere,</w:t>
      </w:r>
    </w:p>
    <w:p>
      <w:pPr/>
      <w:r>
        <w:rPr>
          <w:lang w:val="ig_NG" w:bidi="ig_NG"/>
        </w:rPr>
      </w:r>
      <w:r>
        <w:rPr>
          <w:vertAlign w:val="superscript"/>
          <w:lang w:val="ig_NG" w:bidi="ig_NG"/>
        </w:rPr>
        <w:t>35</w:t>
      </w:r>
      <w:r>
        <w:rPr>
          <w:lang w:val="ig_NG" w:bidi="ig_NG"/>
        </w:rPr>
        <w:t xml:space="preserve"> mgbe ahụ, site nʼeluigwe nụrụ ekpere na arịrịọ amara ha, mezukwa ihe ha na-arịọ.</w:t>
      </w:r>
    </w:p>
    <w:p>
      <w:pPr/>
      <w:r>
        <w:rPr>
          <w:lang w:val="ig_NG" w:bidi="ig_NG"/>
        </w:rPr>
      </w:r>
      <w:r>
        <w:rPr>
          <w:vertAlign w:val="superscript"/>
          <w:lang w:val="ig_NG" w:bidi="ig_NG"/>
        </w:rPr>
        <w:t>36</w:t>
      </w:r>
      <w:r>
        <w:rPr>
          <w:lang w:val="ig_NG" w:bidi="ig_NG"/>
        </w:rPr>
        <w:t xml:space="preserve"> “Mgbe ha mehiere megide gị, nʼihi na ọ dịghị mmadụ ọbụla na-adịghị emehie, ị wee iwe megide ha, rara ha nyefee nʼaka ndị iro, ndị ga-adọkpụrụ ha nʼagha gaa nʼobodo ọzọ, maọbụ obodo dị anya maọbụ nke dị nso;</w:t>
      </w:r>
    </w:p>
    <w:p>
      <w:pPr/>
      <w:r>
        <w:rPr>
          <w:lang w:val="ig_NG" w:bidi="ig_NG"/>
        </w:rPr>
      </w:r>
      <w:r>
        <w:rPr>
          <w:vertAlign w:val="superscript"/>
          <w:lang w:val="ig_NG" w:bidi="ig_NG"/>
        </w:rPr>
        <w:t>37</w:t>
      </w:r>
      <w:r>
        <w:rPr>
          <w:lang w:val="ig_NG" w:bidi="ig_NG"/>
        </w:rPr>
        <w:t xml:space="preserve"> ọ bụrụ na ha anọrọ nʼala ahụ a dọkpụrụ ha gaa, chegharịa nʼobi ha, nọrọ nʼala ebe a dọtara ha nʼagha, rịọọ gị, sị, ‘Anyị emehiela, anyị emeela ihe nʼadịghị mma, meekwa ajọ omume.’</w:t>
      </w:r>
    </w:p>
    <w:p>
      <w:pPr/>
      <w:r>
        <w:rPr>
          <w:lang w:val="ig_NG" w:bidi="ig_NG"/>
        </w:rPr>
      </w:r>
      <w:r>
        <w:rPr>
          <w:vertAlign w:val="superscript"/>
          <w:lang w:val="ig_NG" w:bidi="ig_NG"/>
        </w:rPr>
        <w:t>38</w:t>
      </w:r>
      <w:r>
        <w:rPr>
          <w:lang w:val="ig_NG" w:bidi="ig_NG"/>
        </w:rPr>
        <w:t xml:space="preserve"> Ọ bụrụ na ha ejiri obi ha na mmụọ ha niile chegharịa, nʼala ebe ndọta nʼagha ha, bụ ebe a kpọrọ ha gaa, ma kpee ekpere nye gị chee ihu ha nʼụzọ ala a nke i nyere nna nna ha, nʼobodo a nke ị họpụtara, ya na nʼụlọnsọ ukwu a m wuru nye Aha gị</w:t>
      </w:r>
    </w:p>
    <w:p>
      <w:pPr/>
      <w:r>
        <w:rPr>
          <w:lang w:val="ig_NG" w:bidi="ig_NG"/>
        </w:rPr>
      </w:r>
      <w:r>
        <w:rPr>
          <w:vertAlign w:val="superscript"/>
          <w:lang w:val="ig_NG" w:bidi="ig_NG"/>
        </w:rPr>
        <w:t>39</w:t>
      </w:r>
      <w:r>
        <w:rPr>
          <w:lang w:val="ig_NG" w:bidi="ig_NG"/>
        </w:rPr>
        <w:t xml:space="preserve"> mgbe ahụ, site nʼeluigwe, ebe obibi gị, nụrụ ekpere ha na arịrịọ ha niile, nyekwara ha aka. Gbaghara ndị gị, bụ ndị mehiere megide gị.</w:t>
      </w:r>
    </w:p>
    <w:p>
      <w:pPr/>
      <w:r>
        <w:rPr>
          <w:lang w:val="ig_NG" w:bidi="ig_NG"/>
        </w:rPr>
      </w:r>
      <w:r>
        <w:rPr>
          <w:vertAlign w:val="superscript"/>
          <w:lang w:val="ig_NG" w:bidi="ig_NG"/>
        </w:rPr>
        <w:t>40</w:t>
      </w:r>
      <w:r>
        <w:rPr>
          <w:lang w:val="ig_NG" w:bidi="ig_NG"/>
        </w:rPr>
        <w:t xml:space="preserve"> “Ugbu a, Chineke m, biko ka anya gị na ntị gị ghere oghe nʼekpere niile a na-ekpe nʼebe a.</w:t>
      </w:r>
    </w:p>
    <w:p>
      <w:pPr/>
      <w:r>
        <w:rPr>
          <w:lang w:val="ig_NG" w:bidi="ig_NG"/>
        </w:rPr>
      </w:r>
      <w:r>
        <w:rPr>
          <w:vertAlign w:val="superscript"/>
          <w:lang w:val="ig_NG" w:bidi="ig_NG"/>
        </w:rPr>
        <w:t>41</w:t>
      </w:r>
      <w:r>
        <w:rPr>
          <w:lang w:val="ig_NG" w:bidi="ig_NG"/>
        </w:rPr>
        <w:t xml:space="preserve"> “Ma ugbu a, bilie, O Onyenwe anyị Chineke, bata nʼebe izuike gị, gị na igbe ọgbụgba ndụ nke ike gị. Ka ndị nchụaja gị, O Onyenwe anyị Chineke, yiri nzọpụta dịka uwe. Ka ndị gị kwesiri ntụkwasị obi ṅụrịa ọṅụ nʼihi ịdị mma gị.</w:t>
      </w:r>
    </w:p>
    <w:p>
      <w:pPr/>
      <w:r>
        <w:rPr>
          <w:lang w:val="ig_NG" w:bidi="ig_NG"/>
        </w:rPr>
      </w:r>
      <w:r>
        <w:rPr>
          <w:vertAlign w:val="superscript"/>
          <w:lang w:val="ig_NG" w:bidi="ig_NG"/>
        </w:rPr>
        <w:t>42</w:t>
      </w:r>
      <w:r>
        <w:rPr>
          <w:lang w:val="ig_NG" w:bidi="ig_NG"/>
        </w:rPr>
        <w:t xml:space="preserve"> O Onyenwe anyị Chineke, agbakụtala onye gị e tere mmanụ azụ. Chetakwa oke ịhụnanya nke ị kwere Devid bụ ohu gị na nkwa.”</w:t>
      </w:r>
    </w:p>
    <w:p>
      <w:pPr>
        <w:pStyle w:val="Heading2"/>
      </w:pPr>
      <w:r>
        <w:rPr>
          <w:lang w:val="ig_NG" w:bidi="ig_NG"/>
        </w:rPr>
        <w:t>2 Akụkọ Ihe Gara Aga 7:1</w:t>
      </w:r>
      <w:r>
        <w:rPr>
          <w:lang w:val="ig_NG" w:bidi="ig_NG"/>
        </w:rPr>
      </w:r>
    </w:p>
    <w:p>
      <w:pPr/>
      <w:r>
        <w:rPr>
          <w:lang w:val="ig_NG" w:bidi="ig_NG"/>
        </w:rPr>
      </w:r>
      <w:r>
        <w:rPr>
          <w:vertAlign w:val="superscript"/>
          <w:lang w:val="ig_NG" w:bidi="ig_NG"/>
        </w:rPr>
        <w:t>1</w:t>
      </w:r>
      <w:r>
        <w:rPr>
          <w:lang w:val="ig_NG" w:bidi="ig_NG"/>
        </w:rPr>
        <w:t xml:space="preserve"> Ngwangwa, mgbe Solomọn kpesịrị ekpere a, ọkụ sitere nʼeluigwe daa repịa aja nsure ọkụ ahụ na aja ahụ niile. Ebube Onyenwe anyị jupụtakwara nʼụlọnsọ ukwu ahụ,</w:t>
      </w:r>
    </w:p>
    <w:p>
      <w:pPr/>
      <w:r>
        <w:rPr>
          <w:lang w:val="ig_NG" w:bidi="ig_NG"/>
        </w:rPr>
      </w:r>
      <w:r>
        <w:rPr>
          <w:vertAlign w:val="superscript"/>
          <w:lang w:val="ig_NG" w:bidi="ig_NG"/>
        </w:rPr>
        <w:t>2</w:t>
      </w:r>
      <w:r>
        <w:rPr>
          <w:lang w:val="ig_NG" w:bidi="ig_NG"/>
        </w:rPr>
        <w:t xml:space="preserve"> Ndị nchụaja enweghị ike ịbanye nʼime ụlọnsọ ukwu Onyenwe anyị nʼihi ebube Onyenwe anyị nke jupụtara ụlọnsọ ahụ.</w:t>
      </w:r>
    </w:p>
    <w:p>
      <w:pPr/>
      <w:r>
        <w:rPr>
          <w:lang w:val="ig_NG" w:bidi="ig_NG"/>
        </w:rPr>
      </w:r>
      <w:r>
        <w:rPr>
          <w:vertAlign w:val="superscript"/>
          <w:lang w:val="ig_NG" w:bidi="ig_NG"/>
        </w:rPr>
        <w:t>3</w:t>
      </w:r>
      <w:r>
        <w:rPr>
          <w:lang w:val="ig_NG" w:bidi="ig_NG"/>
        </w:rPr>
        <w:t xml:space="preserve"> Mgbe ọha ndị Izrel niile hụrụ ọkụ ahụ si nʼelu daa, hụkwa ebube Onyenwe anyị ka o guzo nʼelu ụlọnsọ ukwu ahụ, ha dara nʼala kpọọ isiala nye Onyenwe anyị, kelee ya ekele sị: “Nʼihi na Ọ dị mma ịhụnanya ya na-adịgide ruo mgbe ebighị ebi.”</w:t>
      </w:r>
    </w:p>
    <w:p>
      <w:pPr/>
      <w:r>
        <w:rPr>
          <w:lang w:val="ig_NG" w:bidi="ig_NG"/>
        </w:rPr>
      </w:r>
      <w:r>
        <w:rPr>
          <w:vertAlign w:val="superscript"/>
          <w:lang w:val="ig_NG" w:bidi="ig_NG"/>
        </w:rPr>
        <w:t>4</w:t>
      </w:r>
      <w:r>
        <w:rPr>
          <w:lang w:val="ig_NG" w:bidi="ig_NG"/>
        </w:rPr>
        <w:t xml:space="preserve"> Mgbe ahụ, eze na ndị a niile chụrụ aja dị iche iche nʼihu Onyenwe anyị.</w:t>
      </w:r>
    </w:p>
    <w:p>
      <w:pPr/>
      <w:r>
        <w:rPr>
          <w:lang w:val="ig_NG" w:bidi="ig_NG"/>
        </w:rPr>
      </w:r>
      <w:r>
        <w:rPr>
          <w:vertAlign w:val="superscript"/>
          <w:lang w:val="ig_NG" w:bidi="ig_NG"/>
        </w:rPr>
        <w:t>5</w:t>
      </w:r>
      <w:r>
        <w:rPr>
          <w:lang w:val="ig_NG" w:bidi="ig_NG"/>
        </w:rPr>
        <w:t xml:space="preserve"> Eze Solomọn chụrụ aja ehi nke dị puku iri abụọ na abụọ, na ewu na atụrụ dị narị puku na iri abụọ. Ya mere, Eze na ndị ahụ niile si otu a doo ụlọnsọ Chineke nsọ.</w:t>
      </w:r>
    </w:p>
    <w:p>
      <w:pPr/>
      <w:r>
        <w:rPr>
          <w:lang w:val="ig_NG" w:bidi="ig_NG"/>
        </w:rPr>
      </w:r>
      <w:r>
        <w:rPr>
          <w:vertAlign w:val="superscript"/>
          <w:lang w:val="ig_NG" w:bidi="ig_NG"/>
        </w:rPr>
        <w:t>6</w:t>
      </w:r>
      <w:r>
        <w:rPr>
          <w:lang w:val="ig_NG" w:bidi="ig_NG"/>
        </w:rPr>
        <w:t xml:space="preserve"> Ndị nchụaja guzo nʼihu ọrụ ha, ha na ndị Livayị. Ha jiri ngwa egwu Onyenwe anyị nke eze Devid mere maka ị na-eto Onyenwe anyị, bụkwa nke o ji mgbe o nyere ekele, na-asị, “Ịhụnanya ya na-adị ruo ebighị ebi.” Na ncherita ihu ndị Livayị, ndị nchụaja fụrụ opi ike ha mgbe ndị Izrel guzooro ọtọ.</w:t>
      </w:r>
    </w:p>
    <w:p>
      <w:pPr/>
      <w:r>
        <w:rPr>
          <w:lang w:val="ig_NG" w:bidi="ig_NG"/>
        </w:rPr>
      </w:r>
      <w:r>
        <w:rPr>
          <w:vertAlign w:val="superscript"/>
          <w:lang w:val="ig_NG" w:bidi="ig_NG"/>
        </w:rPr>
        <w:t>7</w:t>
      </w:r>
      <w:r>
        <w:rPr>
          <w:lang w:val="ig_NG" w:bidi="ig_NG"/>
        </w:rPr>
        <w:t xml:space="preserve"> Mgbe ahụ, Solomọn doro etiti ogige dị nʼihu ụlọnsọ Onyenwe anyị ahụ nsọ. Nʼebe ahụ ka ọ nọ chụọ aja nsure ọkụ, aja onyinye mkpụrụ ọka na aja abụba udo. O mere nke a nʼihi na ebe ịchụ aja bronz nke ọ rụrụ enweghị ike ịbata aja nsure ọkụ niile, aja mkpụrụ ọka niile nakwa aja abụba ndị ahụ.</w:t>
      </w:r>
    </w:p>
    <w:p>
      <w:pPr/>
      <w:r>
        <w:rPr>
          <w:lang w:val="ig_NG" w:bidi="ig_NG"/>
        </w:rPr>
      </w:r>
      <w:r>
        <w:rPr>
          <w:vertAlign w:val="superscript"/>
          <w:lang w:val="ig_NG" w:bidi="ig_NG"/>
        </w:rPr>
        <w:t>8</w:t>
      </w:r>
      <w:r>
        <w:rPr>
          <w:lang w:val="ig_NG" w:bidi="ig_NG"/>
        </w:rPr>
        <w:t xml:space="preserve"> Ya mere, Solomọn mere mmemme a nʼoge ahụ, ụbọchị asaa, ya na ndị Izrel niile. Ọ bụ nzukọ dị ukwuu. Ndị mmadụ bịara sitere na Lebo Hamat ruo na mmiri iyi Ijipt.</w:t>
      </w:r>
    </w:p>
    <w:p>
      <w:pPr/>
      <w:r>
        <w:rPr>
          <w:lang w:val="ig_NG" w:bidi="ig_NG"/>
        </w:rPr>
      </w:r>
      <w:r>
        <w:rPr>
          <w:vertAlign w:val="superscript"/>
          <w:lang w:val="ig_NG" w:bidi="ig_NG"/>
        </w:rPr>
        <w:t>9</w:t>
      </w:r>
      <w:r>
        <w:rPr>
          <w:lang w:val="ig_NG" w:bidi="ig_NG"/>
        </w:rPr>
        <w:t xml:space="preserve"> Nʼụbọchị nke asatọ, ha nwere ọgbakọ, nʼihi na ha mere mmemme nke ido ebe ịchụ aja nsọ nʼime ụbọchị asaa, meekwa mmemme ahụ abalị asaa ọzọ.</w:t>
      </w:r>
    </w:p>
    <w:p>
      <w:pPr/>
      <w:r>
        <w:rPr>
          <w:lang w:val="ig_NG" w:bidi="ig_NG"/>
        </w:rPr>
      </w:r>
      <w:r>
        <w:rPr>
          <w:vertAlign w:val="superscript"/>
          <w:lang w:val="ig_NG" w:bidi="ig_NG"/>
        </w:rPr>
        <w:t>10</w:t>
      </w:r>
      <w:r>
        <w:rPr>
          <w:lang w:val="ig_NG" w:bidi="ig_NG"/>
        </w:rPr>
        <w:t xml:space="preserve"> Ya mere, nʼụbọchị nke iri abụọ na atọ nʼọnwa nke asaa, o zilagara ndị ahụ niile nʼụlọ ha, nʼịṅụrị ọṅụ na obi ụtọ nʼihi ihe ọma niile nke Onyenwe anyị Devid na Solomọn na ndị ya Izrel.</w:t>
      </w:r>
    </w:p>
    <w:p>
      <w:pPr/>
      <w:r>
        <w:rPr>
          <w:lang w:val="ig_NG" w:bidi="ig_NG"/>
        </w:rPr>
      </w:r>
      <w:r>
        <w:rPr>
          <w:vertAlign w:val="superscript"/>
          <w:lang w:val="ig_NG" w:bidi="ig_NG"/>
        </w:rPr>
        <w:t>11</w:t>
      </w:r>
      <w:r>
        <w:rPr>
          <w:lang w:val="ig_NG" w:bidi="ig_NG"/>
        </w:rPr>
        <w:t xml:space="preserve"> Mgbe Solomọn rụchara ụlọnsọ ukwu Onyenwe anyị, na ụlọeze, mezukwaa ihe niile bụ nke o bu nʼobi ime nʼụlọnsọ Onyenwe anyị nakwa nʼụlọeze nke ya onwe ya.</w:t>
      </w:r>
    </w:p>
    <w:p>
      <w:pPr/>
      <w:r>
        <w:rPr>
          <w:lang w:val="ig_NG" w:bidi="ig_NG"/>
        </w:rPr>
      </w:r>
      <w:r>
        <w:rPr>
          <w:vertAlign w:val="superscript"/>
          <w:lang w:val="ig_NG" w:bidi="ig_NG"/>
        </w:rPr>
        <w:t>12</w:t>
      </w:r>
      <w:r>
        <w:rPr>
          <w:lang w:val="ig_NG" w:bidi="ig_NG"/>
        </w:rPr>
        <w:t xml:space="preserve"> Onyenwe anyị mere ka ọ hụ ya nʼọhụ abalị sị ya, “Anụla m ekpere gị, ahọrọkwala m ebe a nye onwe m, ka ọ bụrụ ebe ịchụ aja.</w:t>
      </w:r>
    </w:p>
    <w:p>
      <w:pPr/>
      <w:r>
        <w:rPr>
          <w:lang w:val="ig_NG" w:bidi="ig_NG"/>
        </w:rPr>
      </w:r>
      <w:r>
        <w:rPr>
          <w:vertAlign w:val="superscript"/>
          <w:lang w:val="ig_NG" w:bidi="ig_NG"/>
        </w:rPr>
        <w:t>13</w:t>
      </w:r>
      <w:r>
        <w:rPr>
          <w:lang w:val="ig_NG" w:bidi="ig_NG"/>
        </w:rPr>
        <w:t xml:space="preserve"> “Mgbe ọbụla m mere ka mmiri ghara izo, maọbụ zidata igurube ka ha bịa bibie ihe ubi unu, maọbụ zidata ọrịa nʼetiti unu,</w:t>
      </w:r>
    </w:p>
    <w:p>
      <w:pPr/>
      <w:r>
        <w:rPr>
          <w:lang w:val="ig_NG" w:bidi="ig_NG"/>
        </w:rPr>
      </w:r>
      <w:r>
        <w:rPr>
          <w:vertAlign w:val="superscript"/>
          <w:lang w:val="ig_NG" w:bidi="ig_NG"/>
        </w:rPr>
        <w:t>14</w:t>
      </w:r>
      <w:r>
        <w:rPr>
          <w:lang w:val="ig_NG" w:bidi="ig_NG"/>
        </w:rPr>
        <w:t xml:space="preserve"> ọ bụrụ na ndị m ndị a kpọkwasịrị aha m, ewedata onwe ha nʼala, kpee ekpere, chọsie ihu m ike, sitekwa na mmehie ha chigharịa, aga m esite nʼeluigwe za ekpere ha, gbaghara ha mmehie ha, mee ka ala ha dịrị ndu.</w:t>
      </w:r>
    </w:p>
    <w:p>
      <w:pPr/>
      <w:r>
        <w:rPr>
          <w:lang w:val="ig_NG" w:bidi="ig_NG"/>
        </w:rPr>
      </w:r>
      <w:r>
        <w:rPr>
          <w:vertAlign w:val="superscript"/>
          <w:lang w:val="ig_NG" w:bidi="ig_NG"/>
        </w:rPr>
        <w:t>15</w:t>
      </w:r>
      <w:r>
        <w:rPr>
          <w:lang w:val="ig_NG" w:bidi="ig_NG"/>
        </w:rPr>
        <w:t xml:space="preserve"> Anya m ga-eghere oghe mgbe niile; otu a kwa, ntị m ga-egherekwa oghe ịhụ na ịnụ ekpere niile a na-ekpe nʼụlọnsọ a.</w:t>
      </w:r>
    </w:p>
    <w:p>
      <w:pPr/>
      <w:r>
        <w:rPr>
          <w:lang w:val="ig_NG" w:bidi="ig_NG"/>
        </w:rPr>
      </w:r>
      <w:r>
        <w:rPr>
          <w:vertAlign w:val="superscript"/>
          <w:lang w:val="ig_NG" w:bidi="ig_NG"/>
        </w:rPr>
        <w:t>16</w:t>
      </w:r>
      <w:r>
        <w:rPr>
          <w:lang w:val="ig_NG" w:bidi="ig_NG"/>
        </w:rPr>
        <w:t xml:space="preserve"> Edoola m ụlọnsọ a nsọ nye onwe m, ka Aha m dị nʼebe ahụ ruo ebighị ebi; anya m abụọ na obi m ga-adịkwa nʼebe ahụ ụbọchị niile.</w:t>
      </w:r>
    </w:p>
    <w:p>
      <w:pPr/>
      <w:r>
        <w:rPr>
          <w:lang w:val="ig_NG" w:bidi="ig_NG"/>
        </w:rPr>
      </w:r>
      <w:r>
        <w:rPr>
          <w:vertAlign w:val="superscript"/>
          <w:lang w:val="ig_NG" w:bidi="ig_NG"/>
        </w:rPr>
        <w:t>17</w:t>
      </w:r>
      <w:r>
        <w:rPr>
          <w:lang w:val="ig_NG" w:bidi="ig_NG"/>
        </w:rPr>
        <w:t xml:space="preserve"> “Ma gị onwe gị, bie ndụ nʼikwesị ntụkwasị obi nʼihu m dịka Devid nna gị mere, na-eme ihe niile m nyere nʼiwu, debe ụkpụrụ m na iwu m niile.</w:t>
      </w:r>
    </w:p>
    <w:p>
      <w:pPr/>
      <w:r>
        <w:rPr>
          <w:lang w:val="ig_NG" w:bidi="ig_NG"/>
        </w:rPr>
      </w:r>
      <w:r>
        <w:rPr>
          <w:vertAlign w:val="superscript"/>
          <w:lang w:val="ig_NG" w:bidi="ig_NG"/>
        </w:rPr>
        <w:t>18</w:t>
      </w:r>
      <w:r>
        <w:rPr>
          <w:lang w:val="ig_NG" w:bidi="ig_NG"/>
        </w:rPr>
        <w:t xml:space="preserve"> Aga m eme ka ocheeze ọchịchị gị guzosie ike, dịka mụ na nna gị Devid gbara na ndụ, mgbe m sịrị, ‘Ị ghaghị inwe onye nnọchite anya nʼocheeze nke ga-achị Izrel.’</w:t>
      </w:r>
    </w:p>
    <w:p>
      <w:pPr/>
      <w:r>
        <w:rPr>
          <w:lang w:val="ig_NG" w:bidi="ig_NG"/>
        </w:rPr>
      </w:r>
      <w:r>
        <w:rPr>
          <w:vertAlign w:val="superscript"/>
          <w:lang w:val="ig_NG" w:bidi="ig_NG"/>
        </w:rPr>
        <w:t>19</w:t>
      </w:r>
      <w:r>
        <w:rPr>
          <w:lang w:val="ig_NG" w:bidi="ig_NG"/>
        </w:rPr>
        <w:t xml:space="preserve"> “Ma ọ bụrụ unu alaghachi azụ, gbakụta ụkpụrụ na iwu niile, bụ nke m nyere unu azụ, pụọ gbasoro chi ndị ọzọ ife ha ofufe, na ịkpọ isiala nye ha,</w:t>
      </w:r>
    </w:p>
    <w:p>
      <w:pPr/>
      <w:r>
        <w:rPr>
          <w:lang w:val="ig_NG" w:bidi="ig_NG"/>
        </w:rPr>
      </w:r>
      <w:r>
        <w:rPr>
          <w:vertAlign w:val="superscript"/>
          <w:lang w:val="ig_NG" w:bidi="ig_NG"/>
        </w:rPr>
        <w:t>20</w:t>
      </w:r>
      <w:r>
        <w:rPr>
          <w:lang w:val="ig_NG" w:bidi="ig_NG"/>
        </w:rPr>
        <w:t xml:space="preserve"> mgbe ahụ, aga m esite nʼala m, bụ nke m nyere ha, hopu Izrel. Aga m ajụkwa ụlọnsọ a m doro nsọ nye Aha m, meekwa ka ọ ghọọ ihe e ji atụ ilu na ihe ịkpa ọchị nʼetiti ndị niile.</w:t>
      </w:r>
    </w:p>
    <w:p>
      <w:pPr/>
      <w:r>
        <w:rPr>
          <w:lang w:val="ig_NG" w:bidi="ig_NG"/>
        </w:rPr>
      </w:r>
      <w:r>
        <w:rPr>
          <w:vertAlign w:val="superscript"/>
          <w:lang w:val="ig_NG" w:bidi="ig_NG"/>
        </w:rPr>
        <w:t>21</w:t>
      </w:r>
      <w:r>
        <w:rPr>
          <w:lang w:val="ig_NG" w:bidi="ig_NG"/>
        </w:rPr>
        <w:t xml:space="preserve"> Ọ bụ ezie na ụlọnsọ ukwu a kachasị elu ugbu a, ma ọnọdụ ya ga-eju ndị niile ga-esi nʼakụkụ ya gafee anya, ha ga-asị, ‘Gịnị mere Onyenwe anyị ji mee ala a na ụlọnsọ a, ihe dị otu a?’</w:t>
      </w:r>
    </w:p>
    <w:p>
      <w:pPr/>
      <w:r>
        <w:rPr>
          <w:lang w:val="ig_NG" w:bidi="ig_NG"/>
        </w:rPr>
      </w:r>
      <w:r>
        <w:rPr>
          <w:vertAlign w:val="superscript"/>
          <w:lang w:val="ig_NG" w:bidi="ig_NG"/>
        </w:rPr>
        <w:t>22</w:t>
      </w:r>
      <w:r>
        <w:rPr>
          <w:lang w:val="ig_NG" w:bidi="ig_NG"/>
        </w:rPr>
        <w:t xml:space="preserve"> Ndị mmadụ ga-aza, ‘Ọ bụ nʼihi na ha gbakụtara Onyenwe anyị, Chineke nna nna ha, onye kpọpụtara ha site nʼala Ijipt azụ, makụọ chi ndị ọzọ, na-akpọ isiala na-efekwa ha ofufe. Ọ bụ nʼihi nke a ka O ji mee ka ihe ọjọọ niile ndị a bịakwasị ha.’ ”</w:t>
      </w:r>
    </w:p>
    <w:p>
      <w:pPr>
        <w:pStyle w:val="Heading2"/>
      </w:pPr>
      <w:r>
        <w:rPr>
          <w:lang w:val="ig_NG" w:bidi="ig_NG"/>
        </w:rPr>
        <w:t>2 Akụkọ Ihe Gara Aga 8:1</w:t>
      </w:r>
      <w:r>
        <w:rPr>
          <w:lang w:val="ig_NG" w:bidi="ig_NG"/>
        </w:rPr>
      </w:r>
    </w:p>
    <w:p>
      <w:pPr/>
      <w:r>
        <w:rPr>
          <w:lang w:val="ig_NG" w:bidi="ig_NG"/>
        </w:rPr>
      </w:r>
      <w:r>
        <w:rPr>
          <w:vertAlign w:val="superscript"/>
          <w:lang w:val="ig_NG" w:bidi="ig_NG"/>
        </w:rPr>
        <w:t>1</w:t>
      </w:r>
      <w:r>
        <w:rPr>
          <w:lang w:val="ig_NG" w:bidi="ig_NG"/>
        </w:rPr>
        <w:t xml:space="preserve"> Nʼọgwụgwụ iri afọ abụọ, mgbe Solomọn ji wuo ụlọnsọ Onyenwe anyị na ụlọeze nke ya onwe ya,</w:t>
      </w:r>
    </w:p>
    <w:p>
      <w:pPr/>
      <w:r>
        <w:rPr>
          <w:lang w:val="ig_NG" w:bidi="ig_NG"/>
        </w:rPr>
      </w:r>
      <w:r>
        <w:rPr>
          <w:vertAlign w:val="superscript"/>
          <w:lang w:val="ig_NG" w:bidi="ig_NG"/>
        </w:rPr>
        <w:t>2</w:t>
      </w:r>
      <w:r>
        <w:rPr>
          <w:lang w:val="ig_NG" w:bidi="ig_NG"/>
        </w:rPr>
        <w:t xml:space="preserve"> Solomọn wugharịrị obodo ndị ahụ Hiram nyere ya, mee ka ndị Izrel biri nʼime ha.</w:t>
      </w:r>
    </w:p>
    <w:p>
      <w:pPr/>
      <w:r>
        <w:rPr>
          <w:lang w:val="ig_NG" w:bidi="ig_NG"/>
        </w:rPr>
      </w:r>
      <w:r>
        <w:rPr>
          <w:vertAlign w:val="superscript"/>
          <w:lang w:val="ig_NG" w:bidi="ig_NG"/>
        </w:rPr>
        <w:t>3</w:t>
      </w:r>
      <w:r>
        <w:rPr>
          <w:lang w:val="ig_NG" w:bidi="ig_NG"/>
        </w:rPr>
        <w:t xml:space="preserve"> Solomọn gara Hamat-Zoba, merie ha.</w:t>
      </w:r>
    </w:p>
    <w:p>
      <w:pPr/>
      <w:r>
        <w:rPr>
          <w:lang w:val="ig_NG" w:bidi="ig_NG"/>
        </w:rPr>
      </w:r>
      <w:r>
        <w:rPr>
          <w:vertAlign w:val="superscript"/>
          <w:lang w:val="ig_NG" w:bidi="ig_NG"/>
        </w:rPr>
        <w:t>4</w:t>
      </w:r>
      <w:r>
        <w:rPr>
          <w:lang w:val="ig_NG" w:bidi="ig_NG"/>
        </w:rPr>
        <w:t xml:space="preserve"> O wuru obodo Tadmọ nke dị nʼọzara na ọtụtụ obodo nchịkọba ihe na Hamat.</w:t>
      </w:r>
    </w:p>
    <w:p>
      <w:pPr/>
      <w:r>
        <w:rPr>
          <w:lang w:val="ig_NG" w:bidi="ig_NG"/>
        </w:rPr>
      </w:r>
      <w:r>
        <w:rPr>
          <w:vertAlign w:val="superscript"/>
          <w:lang w:val="ig_NG" w:bidi="ig_NG"/>
        </w:rPr>
        <w:t>5</w:t>
      </w:r>
      <w:r>
        <w:rPr>
          <w:lang w:val="ig_NG" w:bidi="ig_NG"/>
        </w:rPr>
        <w:t xml:space="preserve"> O wugharịkwara obodo Bet-Horon nke dị nʼelu elu, wuokwa Ndịda Bet-Horon ka ọ ghọọ obodo e wusiri ike nke nwere mgbidi, ibo ọnụ ụzọ ama na mkpọrọ e ji kpọchie ha.</w:t>
      </w:r>
    </w:p>
    <w:p>
      <w:pPr/>
      <w:r>
        <w:rPr>
          <w:lang w:val="ig_NG" w:bidi="ig_NG"/>
        </w:rPr>
      </w:r>
      <w:r>
        <w:rPr>
          <w:vertAlign w:val="superscript"/>
          <w:lang w:val="ig_NG" w:bidi="ig_NG"/>
        </w:rPr>
        <w:t>6</w:t>
      </w:r>
      <w:r>
        <w:rPr>
          <w:lang w:val="ig_NG" w:bidi="ig_NG"/>
        </w:rPr>
        <w:t xml:space="preserve"> O wukwara obodo Baalat na obodo niile nke ebe ịchịkọba ihe, na obodo niile ebe idebe ụgbọ agha na ịnyịnya ya niile. O wuru ihe ọbụla gụrụ obi ya agụụ iwu na Jerusalem, Lebanọn na nʼoke ala ahụ niile ọ na-achị.</w:t>
      </w:r>
    </w:p>
    <w:p>
      <w:pPr/>
      <w:r>
        <w:rPr>
          <w:lang w:val="ig_NG" w:bidi="ig_NG"/>
        </w:rPr>
      </w:r>
      <w:r>
        <w:rPr>
          <w:vertAlign w:val="superscript"/>
          <w:lang w:val="ig_NG" w:bidi="ig_NG"/>
        </w:rPr>
        <w:t>7</w:t>
      </w:r>
      <w:r>
        <w:rPr>
          <w:lang w:val="ig_NG" w:bidi="ig_NG"/>
        </w:rPr>
        <w:t xml:space="preserve"> Ndị niile fọdụrụ ndụ nʼetiti ndị Het, ndị Amọrait, ndị Periz, ndị Hiv na Jebus (ndị a abụghị ndị Izrel),</w:t>
      </w:r>
    </w:p>
    <w:p>
      <w:pPr/>
      <w:r>
        <w:rPr>
          <w:lang w:val="ig_NG" w:bidi="ig_NG"/>
        </w:rPr>
      </w:r>
      <w:r>
        <w:rPr>
          <w:vertAlign w:val="superscript"/>
          <w:lang w:val="ig_NG" w:bidi="ig_NG"/>
        </w:rPr>
        <w:t>8</w:t>
      </w:r>
      <w:r>
        <w:rPr>
          <w:lang w:val="ig_NG" w:bidi="ig_NG"/>
        </w:rPr>
        <w:t xml:space="preserve"> ndị ụmụ ụmụ ha fọdụrụ nʼala ahụ, ndị ahụ ndị Izrel na-ebibighị, ndị a ka Solomọn mere ndị ọrụ mmanye na ndị ohu, nke a bụkwa ọnọdụ ha ruo taa.</w:t>
      </w:r>
    </w:p>
    <w:p>
      <w:pPr/>
      <w:r>
        <w:rPr>
          <w:lang w:val="ig_NG" w:bidi="ig_NG"/>
        </w:rPr>
      </w:r>
      <w:r>
        <w:rPr>
          <w:vertAlign w:val="superscript"/>
          <w:lang w:val="ig_NG" w:bidi="ig_NG"/>
        </w:rPr>
        <w:t>9</w:t>
      </w:r>
      <w:r>
        <w:rPr>
          <w:lang w:val="ig_NG" w:bidi="ig_NG"/>
        </w:rPr>
        <w:t xml:space="preserve"> Ma Solomọn emeghị ka onye Izrel ọbụla bụrụ ohu, maka ọrụ ya, kama ha bụ ndị ikom agha, ndịisi ndị ọchịagha ya, ndịisi ụgbọ agha na ndị na-agba ịnyịnya agha ya.</w:t>
      </w:r>
    </w:p>
    <w:p>
      <w:pPr/>
      <w:r>
        <w:rPr>
          <w:lang w:val="ig_NG" w:bidi="ig_NG"/>
        </w:rPr>
      </w:r>
      <w:r>
        <w:rPr>
          <w:vertAlign w:val="superscript"/>
          <w:lang w:val="ig_NG" w:bidi="ig_NG"/>
        </w:rPr>
        <w:t>10</w:t>
      </w:r>
      <w:r>
        <w:rPr>
          <w:lang w:val="ig_NG" w:bidi="ig_NG"/>
        </w:rPr>
        <w:t xml:space="preserve"> Ha bụkwa ndịisi ozi nke eze Solomọn, narị ndị ikom abụọ na iri ise bụ ndịisi na-elekọta ndị mmadụ.</w:t>
      </w:r>
    </w:p>
    <w:p>
      <w:pPr/>
      <w:r>
        <w:rPr>
          <w:lang w:val="ig_NG" w:bidi="ig_NG"/>
        </w:rPr>
      </w:r>
      <w:r>
        <w:rPr>
          <w:vertAlign w:val="superscript"/>
          <w:lang w:val="ig_NG" w:bidi="ig_NG"/>
        </w:rPr>
        <w:t>11</w:t>
      </w:r>
      <w:r>
        <w:rPr>
          <w:lang w:val="ig_NG" w:bidi="ig_NG"/>
        </w:rPr>
        <w:t xml:space="preserve"> Solomọn kpọpụtara ada Fero site nʼobodo Devid, gaa nʼụlọeze nke o wuuru ya, nʼihi na ọ sịrị, “Nwunye m agaghị ebi nʼụlọeze Devid, bụ eze Izrel, nʼihi na ebe ọbụla igbe ọgbụgba ndụ Onyenwe anyị banyere abụrụla ebe dị nsọ.”</w:t>
      </w:r>
    </w:p>
    <w:p>
      <w:pPr/>
      <w:r>
        <w:rPr>
          <w:lang w:val="ig_NG" w:bidi="ig_NG"/>
        </w:rPr>
      </w:r>
      <w:r>
        <w:rPr>
          <w:vertAlign w:val="superscript"/>
          <w:lang w:val="ig_NG" w:bidi="ig_NG"/>
        </w:rPr>
        <w:t>12</w:t>
      </w:r>
      <w:r>
        <w:rPr>
          <w:lang w:val="ig_NG" w:bidi="ig_NG"/>
        </w:rPr>
        <w:t xml:space="preserve"> Emesịa, Solomọn chụrụ aja nsure ọkụ nye Onyenwe anyị, nʼelu ebe ịchụ aja Onyenwe anyị, nke o wuru nʼihu mpụta ọnụ ụlọ ụlọnsọ ukwu ahụ,</w:t>
      </w:r>
    </w:p>
    <w:p>
      <w:pPr/>
      <w:r>
        <w:rPr>
          <w:lang w:val="ig_NG" w:bidi="ig_NG"/>
        </w:rPr>
      </w:r>
      <w:r>
        <w:rPr>
          <w:vertAlign w:val="superscript"/>
          <w:lang w:val="ig_NG" w:bidi="ig_NG"/>
        </w:rPr>
        <w:t>13</w:t>
      </w:r>
      <w:r>
        <w:rPr>
          <w:lang w:val="ig_NG" w:bidi="ig_NG"/>
        </w:rPr>
        <w:t xml:space="preserve"> ọbụladị dịka iwu metụtara aja e kwesiri ịchụ kwa ụbọchị si dị, bụ nke Mosis nyere nʼiwu. Aja ndị a bụ maka Ụbọchị Izuike, Ọnwa Ọhụrụ na ụdị mmemme atọ a na-eme nʼafọ, ndị bụ mmemme achịcha ekoghị eko, mmemme izu ụka asaa na mmemme ụlọ Ikwu.</w:t>
      </w:r>
    </w:p>
    <w:p>
      <w:pPr/>
      <w:r>
        <w:rPr>
          <w:lang w:val="ig_NG" w:bidi="ig_NG"/>
        </w:rPr>
      </w:r>
      <w:r>
        <w:rPr>
          <w:vertAlign w:val="superscript"/>
          <w:lang w:val="ig_NG" w:bidi="ig_NG"/>
        </w:rPr>
        <w:t>14</w:t>
      </w:r>
      <w:r>
        <w:rPr>
          <w:lang w:val="ig_NG" w:bidi="ig_NG"/>
        </w:rPr>
        <w:t xml:space="preserve"> O sitere nʼusoro ije ozi nke Devid, họpụtara otu ndị nchụaja ọrụ dị iche iche ha na-arụ ụbọchị niile. O nyekwara ndị Livayị ọrụ idu nʼotuto a na-enye Chineke na inyere ndị nchụaja aka ime ihe ụbọchị ọbụla nʼụbọchị ya. Kenyekwa ndị na-eche ọnụ ụzọ ụlọnsọ ahụ niile nche oke ọrụ ha nʼotu nʼotu, nʼihi na nke a bụ ihe Devid, onye nke Chineke nyere nʼiwu.</w:t>
      </w:r>
    </w:p>
    <w:p>
      <w:pPr/>
      <w:r>
        <w:rPr>
          <w:lang w:val="ig_NG" w:bidi="ig_NG"/>
        </w:rPr>
      </w:r>
      <w:r>
        <w:rPr>
          <w:vertAlign w:val="superscript"/>
          <w:lang w:val="ig_NG" w:bidi="ig_NG"/>
        </w:rPr>
        <w:t>15</w:t>
      </w:r>
      <w:r>
        <w:rPr>
          <w:lang w:val="ig_NG" w:bidi="ig_NG"/>
        </w:rPr>
        <w:t xml:space="preserve"> Ha ewezugaghị onwe ha nʼiso iwu niile eze nyere ndị nchụaja maọbụ ndị Livayị banyere ihe ọbụla na ihe gbasakwara ụlọakụ niile.</w:t>
      </w:r>
    </w:p>
    <w:p>
      <w:pPr/>
      <w:r>
        <w:rPr>
          <w:lang w:val="ig_NG" w:bidi="ig_NG"/>
        </w:rPr>
      </w:r>
      <w:r>
        <w:rPr>
          <w:vertAlign w:val="superscript"/>
          <w:lang w:val="ig_NG" w:bidi="ig_NG"/>
        </w:rPr>
        <w:t>16</w:t>
      </w:r>
      <w:r>
        <w:rPr>
          <w:lang w:val="ig_NG" w:bidi="ig_NG"/>
        </w:rPr>
        <w:t xml:space="preserve"> A rụzuru ọrụ niile Solomọn zubere ịrụ, site nʼụbọchị a tọrọ ntọala ụlọnsọ ukwu Onyenwe anyị tutu ruo mgbe ewuchara ya. Ya mere, e wuchara ụlọnsọ ukwu Onyenwe anyị.</w:t>
      </w:r>
    </w:p>
    <w:p>
      <w:pPr/>
      <w:r>
        <w:rPr>
          <w:lang w:val="ig_NG" w:bidi="ig_NG"/>
        </w:rPr>
      </w:r>
      <w:r>
        <w:rPr>
          <w:vertAlign w:val="superscript"/>
          <w:lang w:val="ig_NG" w:bidi="ig_NG"/>
        </w:rPr>
        <w:t>17</w:t>
      </w:r>
      <w:r>
        <w:rPr>
          <w:lang w:val="ig_NG" w:bidi="ig_NG"/>
        </w:rPr>
        <w:t xml:space="preserve"> Mgbe ahụ, Solomọn gara Eziọn Geba na Elat nke dị nʼọnụ osimiri, nʼala Edọm.</w:t>
      </w:r>
    </w:p>
    <w:p>
      <w:pPr/>
      <w:r>
        <w:rPr>
          <w:lang w:val="ig_NG" w:bidi="ig_NG"/>
        </w:rPr>
      </w:r>
      <w:r>
        <w:rPr>
          <w:vertAlign w:val="superscript"/>
          <w:lang w:val="ig_NG" w:bidi="ig_NG"/>
        </w:rPr>
        <w:t>18</w:t>
      </w:r>
      <w:r>
        <w:rPr>
          <w:lang w:val="ig_NG" w:bidi="ig_NG"/>
        </w:rPr>
        <w:t xml:space="preserve"> Hiram zigaara ya ọtụtụ ụgbọ mmiri nke ndị ikom ya na-anya ụgbọ mmiri na-edu, bụ ndị maara ihe banyere ime njem nʼosimiri nke ọma. Ndị a, ha na ndị ikom Solomọn nyaara ụgbọ gaa Ọfịa site nʼebe ahụ bulatara eze Solomọn, ọlaedo ịdị arọ ya ruru puku kilogram iri na ise na narị atọ.</w:t>
      </w:r>
    </w:p>
    <w:p>
      <w:pPr>
        <w:pStyle w:val="Heading2"/>
      </w:pPr>
      <w:r>
        <w:rPr>
          <w:lang w:val="ig_NG" w:bidi="ig_NG"/>
        </w:rPr>
        <w:t>2 Akụkọ Ihe Gara Aga 9:1</w:t>
      </w:r>
      <w:r>
        <w:rPr>
          <w:lang w:val="ig_NG" w:bidi="ig_NG"/>
        </w:rPr>
      </w:r>
    </w:p>
    <w:p>
      <w:pPr/>
      <w:r>
        <w:rPr>
          <w:lang w:val="ig_NG" w:bidi="ig_NG"/>
        </w:rPr>
      </w:r>
      <w:r>
        <w:rPr>
          <w:vertAlign w:val="superscript"/>
          <w:lang w:val="ig_NG" w:bidi="ig_NG"/>
        </w:rPr>
        <w:t>1</w:t>
      </w:r>
      <w:r>
        <w:rPr>
          <w:lang w:val="ig_NG" w:bidi="ig_NG"/>
        </w:rPr>
        <w:t xml:space="preserve"> Mgbe eze nwanyị Sheba nụrụ akụkọ Solomọn, ọ bịara Jerusalem ka o were ọtụtụ ajụjụ siri ike nwalee ya. O du ọtụtụ ndị ozi bara ụba bịa, tinyere ọtụtụ ịnyịnya kamel ndị bu ụda dị iche iche, ọtụtụ ọlaedo na ọtụtụ nkume dị oke ọnụahịa dị iche iche. Ọ bịakwutere Solomọn, ya na ya kparịtara ụka banyere ihe niile nke dị ya nʼobi.</w:t>
      </w:r>
    </w:p>
    <w:p>
      <w:pPr/>
      <w:r>
        <w:rPr>
          <w:lang w:val="ig_NG" w:bidi="ig_NG"/>
        </w:rPr>
      </w:r>
      <w:r>
        <w:rPr>
          <w:vertAlign w:val="superscript"/>
          <w:lang w:val="ig_NG" w:bidi="ig_NG"/>
        </w:rPr>
        <w:t>2</w:t>
      </w:r>
      <w:r>
        <w:rPr>
          <w:lang w:val="ig_NG" w:bidi="ig_NG"/>
        </w:rPr>
        <w:t xml:space="preserve"> Solomọn zara ya ajụjụ ya niile. Ọ dịkwaghị ihe siiri ya ike ịkọwara ya.</w:t>
      </w:r>
    </w:p>
    <w:p>
      <w:pPr/>
      <w:r>
        <w:rPr>
          <w:lang w:val="ig_NG" w:bidi="ig_NG"/>
        </w:rPr>
      </w:r>
      <w:r>
        <w:rPr>
          <w:vertAlign w:val="superscript"/>
          <w:lang w:val="ig_NG" w:bidi="ig_NG"/>
        </w:rPr>
        <w:t>3</w:t>
      </w:r>
      <w:r>
        <w:rPr>
          <w:lang w:val="ig_NG" w:bidi="ig_NG"/>
        </w:rPr>
        <w:t xml:space="preserve"> Mgbe eze nwanyị Sheba hụrụ amamihe Solomọn, ma hụkwa ụlọeze o wuru,</w:t>
      </w:r>
    </w:p>
    <w:p>
      <w:pPr/>
      <w:r>
        <w:rPr>
          <w:lang w:val="ig_NG" w:bidi="ig_NG"/>
        </w:rPr>
      </w:r>
      <w:r>
        <w:rPr>
          <w:vertAlign w:val="superscript"/>
          <w:lang w:val="ig_NG" w:bidi="ig_NG"/>
        </w:rPr>
        <w:t>4</w:t>
      </w:r>
      <w:r>
        <w:rPr>
          <w:lang w:val="ig_NG" w:bidi="ig_NG"/>
        </w:rPr>
        <w:t xml:space="preserve"> na ihe oriri a na-adọkwasị nʼelu tebul ya, usoro ọnọdụ nke ndịisi ọchịchị ya, na ndị guzo na-ejere ya ozi nʼuwe ha yi, ndị na-ebu iko ihe ọṅụṅụ nʼuwe ha, na aja nsure ọkụ niile ọ na-achụ nʼụlọnsọ Onyenwe anyị. Ọ dịkwaghị ihe ọzọ ọ maara ọ ga-eme, maọbụ kwuo.</w:t>
      </w:r>
    </w:p>
    <w:p>
      <w:pPr/>
      <w:r>
        <w:rPr>
          <w:lang w:val="ig_NG" w:bidi="ig_NG"/>
        </w:rPr>
      </w:r>
      <w:r>
        <w:rPr>
          <w:vertAlign w:val="superscript"/>
          <w:lang w:val="ig_NG" w:bidi="ig_NG"/>
        </w:rPr>
        <w:t>5</w:t>
      </w:r>
      <w:r>
        <w:rPr>
          <w:lang w:val="ig_NG" w:bidi="ig_NG"/>
        </w:rPr>
        <w:t xml:space="preserve"> Ọ sịrị eze, “Akụkọ niile m nọ nʼala nụ banyere ihe niile ị rụpụtara na amamihe gị bụ eziokwu.</w:t>
      </w:r>
    </w:p>
    <w:p>
      <w:pPr/>
      <w:r>
        <w:rPr>
          <w:lang w:val="ig_NG" w:bidi="ig_NG"/>
        </w:rPr>
      </w:r>
      <w:r>
        <w:rPr>
          <w:vertAlign w:val="superscript"/>
          <w:lang w:val="ig_NG" w:bidi="ig_NG"/>
        </w:rPr>
        <w:t>6</w:t>
      </w:r>
      <w:r>
        <w:rPr>
          <w:lang w:val="ig_NG" w:bidi="ig_NG"/>
        </w:rPr>
        <w:t xml:space="preserve"> Ma ekwenyeghị m ihe ha kwuru tutu ruo mgbe m bịara jiri anya m abụọ hụ ha. Nʼezie, ihe m nụrụ erughị ọkara nke ịdị ukwuu amamihe gị. Ị tụkwasịla ihe nʼakụkọ m nụrụ.</w:t>
      </w:r>
    </w:p>
    <w:p>
      <w:pPr/>
      <w:r>
        <w:rPr>
          <w:lang w:val="ig_NG" w:bidi="ig_NG"/>
        </w:rPr>
      </w:r>
      <w:r>
        <w:rPr>
          <w:vertAlign w:val="superscript"/>
          <w:lang w:val="ig_NG" w:bidi="ig_NG"/>
        </w:rPr>
        <w:t>7</w:t>
      </w:r>
      <w:r>
        <w:rPr>
          <w:lang w:val="ig_NG" w:bidi="ig_NG"/>
        </w:rPr>
        <w:t xml:space="preserve"> Lee, ụdị ọṅụ ndị gị na-enwe. Lee, ụdị ọṅụ nke ndị ozi na-enwe, bụ ndị na-eguzo nʼihu gị mgbe niile na-anụ okwu amamihe gị.</w:t>
      </w:r>
    </w:p>
    <w:p>
      <w:pPr/>
      <w:r>
        <w:rPr>
          <w:lang w:val="ig_NG" w:bidi="ig_NG"/>
        </w:rPr>
      </w:r>
      <w:r>
        <w:rPr>
          <w:vertAlign w:val="superscript"/>
          <w:lang w:val="ig_NG" w:bidi="ig_NG"/>
        </w:rPr>
        <w:t>8</w:t>
      </w:r>
      <w:r>
        <w:rPr>
          <w:lang w:val="ig_NG" w:bidi="ig_NG"/>
        </w:rPr>
        <w:t xml:space="preserve"> Ngọzị dịrị Onyenwe anyị Chineke gị, onye nwere mmasị nʼebe ị nọ. O debere gị nʼocheeze ya dịka eze ịchị nʼaha Onyenwe anyị bụ Chineke gị. Nʼihi ịhụnanya nke Chineke gị nwere nʼebe Izrel nọ, na mmasị ya ime ka ha guzosie ike ruo mgbe ebighị ebi. O meela gị eze ha, ka ị debe ikpe ziri ezi na ezi omume.”</w:t>
      </w:r>
    </w:p>
    <w:p>
      <w:pPr/>
      <w:r>
        <w:rPr>
          <w:lang w:val="ig_NG" w:bidi="ig_NG"/>
        </w:rPr>
      </w:r>
      <w:r>
        <w:rPr>
          <w:vertAlign w:val="superscript"/>
          <w:lang w:val="ig_NG" w:bidi="ig_NG"/>
        </w:rPr>
        <w:t>9</w:t>
      </w:r>
      <w:r>
        <w:rPr>
          <w:lang w:val="ig_NG" w:bidi="ig_NG"/>
        </w:rPr>
        <w:t xml:space="preserve"> Emesịa, O nyere Solomọn onyinye ọlaedo ịdị arọ ya dị puku kilogram anọ, nyekwa ya ụda dị iche iche, na nkume oke ọnụahịa dị iche iche. Enwebeghị ụdị ụda dịka ndị ahụ eze nwanyị Sheba nyere eze Solomọn.</w:t>
      </w:r>
    </w:p>
    <w:p>
      <w:pPr/>
      <w:r>
        <w:rPr>
          <w:lang w:val="ig_NG" w:bidi="ig_NG"/>
        </w:rPr>
      </w:r>
      <w:r>
        <w:rPr>
          <w:vertAlign w:val="superscript"/>
          <w:lang w:val="ig_NG" w:bidi="ig_NG"/>
        </w:rPr>
        <w:t>10</w:t>
      </w:r>
      <w:r>
        <w:rPr>
          <w:lang w:val="ig_NG" w:bidi="ig_NG"/>
        </w:rPr>
        <w:t xml:space="preserve"> Ndị ohu Hiram na ndị ohu Solomọn bubatara ọlaedo site nʼỌfịa. Ha butekwara osisi algụm, na nkume dị oke ọnụahịa dị iche iche.</w:t>
      </w:r>
    </w:p>
    <w:p>
      <w:pPr/>
      <w:r>
        <w:rPr>
          <w:lang w:val="ig_NG" w:bidi="ig_NG"/>
        </w:rPr>
      </w:r>
      <w:r>
        <w:rPr>
          <w:vertAlign w:val="superscript"/>
          <w:lang w:val="ig_NG" w:bidi="ig_NG"/>
        </w:rPr>
        <w:t>11</w:t>
      </w:r>
      <w:r>
        <w:rPr>
          <w:lang w:val="ig_NG" w:bidi="ig_NG"/>
        </w:rPr>
        <w:t xml:space="preserve"> Eze ji osisi algụm ndị ahụ mee nkwasa nrigo nʼụlọnsọ Onyenwe anyị, na nke ụlọeze. O jikwa ya meere ndị na-abụ abụ ụbọ akwara na une. O nwebeghị oge ọzọ e nwere ụdị ngwa egwu e ji osisi ọma dị otu a kwaa nʼala Juda niile.</w:t>
      </w:r>
    </w:p>
    <w:p>
      <w:pPr/>
      <w:r>
        <w:rPr>
          <w:lang w:val="ig_NG" w:bidi="ig_NG"/>
        </w:rPr>
      </w:r>
      <w:r>
        <w:rPr>
          <w:vertAlign w:val="superscript"/>
          <w:lang w:val="ig_NG" w:bidi="ig_NG"/>
        </w:rPr>
        <w:t>12</w:t>
      </w:r>
      <w:r>
        <w:rPr>
          <w:lang w:val="ig_NG" w:bidi="ig_NG"/>
        </w:rPr>
        <w:t xml:space="preserve"> Eze Solomọn nyekwara eze nwanyị Sheba ihe niile ọ chọrọ na ihe niile bụ nke ọ rịọrọ. O nyere ya karịa ihe niile o wetaara ya. Emesịa, ọ hapụrụ laghachi nʼala nke aka ya, ya na ndị na-ejere ya ozi.</w:t>
      </w:r>
    </w:p>
    <w:p>
      <w:pPr/>
      <w:r>
        <w:rPr>
          <w:lang w:val="ig_NG" w:bidi="ig_NG"/>
        </w:rPr>
      </w:r>
      <w:r>
        <w:rPr>
          <w:vertAlign w:val="superscript"/>
          <w:lang w:val="ig_NG" w:bidi="ig_NG"/>
        </w:rPr>
        <w:t>13</w:t>
      </w:r>
      <w:r>
        <w:rPr>
          <w:lang w:val="ig_NG" w:bidi="ig_NG"/>
        </w:rPr>
        <w:t xml:space="preserve"> Ọtụtụ ịdị arọ nke ọlaedo Solomọn na-enweta kwa afọ bụ puku kilogram iri abụọ na atọ,</w:t>
      </w:r>
    </w:p>
    <w:p>
      <w:pPr/>
      <w:r>
        <w:rPr>
          <w:lang w:val="ig_NG" w:bidi="ig_NG"/>
        </w:rPr>
      </w:r>
      <w:r>
        <w:rPr>
          <w:vertAlign w:val="superscript"/>
          <w:lang w:val="ig_NG" w:bidi="ig_NG"/>
        </w:rPr>
        <w:t>14</w:t>
      </w:r>
      <w:r>
        <w:rPr>
          <w:lang w:val="ig_NG" w:bidi="ig_NG"/>
        </w:rPr>
        <w:t xml:space="preserve"> na-agụnyeghị uru nke na-esi nʼaka ndị na-atụ mgbereahịa na ndị na-azụ ahịa. Ọzọkwa, ndị eze niile nke dị Arebịa na ndịisi na-achị obodo niile nke ala ahụ, na-enwetara Solomọn ọlaọcha na ọlaedo.</w:t>
      </w:r>
    </w:p>
    <w:p>
      <w:pPr/>
      <w:r>
        <w:rPr>
          <w:lang w:val="ig_NG" w:bidi="ig_NG"/>
        </w:rPr>
      </w:r>
      <w:r>
        <w:rPr>
          <w:vertAlign w:val="superscript"/>
          <w:lang w:val="ig_NG" w:bidi="ig_NG"/>
        </w:rPr>
        <w:t>15</w:t>
      </w:r>
      <w:r>
        <w:rPr>
          <w:lang w:val="ig_NG" w:bidi="ig_NG"/>
        </w:rPr>
        <w:t xml:space="preserve"> Eze Solomọn kpụrụ narị ọta ọlaedo ukwu abụọ site nʼọlaedo etipịara etipịa. Ọ bụ ọlaedo ịdị arọ ya ruru kilogram isii ka e ji kpụọ ọta ọbụla.</w:t>
      </w:r>
    </w:p>
    <w:p>
      <w:pPr/>
      <w:r>
        <w:rPr>
          <w:lang w:val="ig_NG" w:bidi="ig_NG"/>
        </w:rPr>
      </w:r>
      <w:r>
        <w:rPr>
          <w:vertAlign w:val="superscript"/>
          <w:lang w:val="ig_NG" w:bidi="ig_NG"/>
        </w:rPr>
        <w:t>16</w:t>
      </w:r>
      <w:r>
        <w:rPr>
          <w:lang w:val="ig_NG" w:bidi="ig_NG"/>
        </w:rPr>
        <w:t xml:space="preserve"> Ọ kpụkwara narị ọta nta atọ, nke sitere na ọlaedo etipịara etipịa. Ọ bụ ọlaedo ịdị arọ ya ruru kilogram atọ na ọkara ka eji kpụọ ọta ọbụla. Eze debere ha nʼụlọeze nʼOke Ọhịa Lebanọn.</w:t>
      </w:r>
    </w:p>
    <w:p>
      <w:pPr/>
      <w:r>
        <w:rPr>
          <w:lang w:val="ig_NG" w:bidi="ig_NG"/>
        </w:rPr>
      </w:r>
      <w:r>
        <w:rPr>
          <w:vertAlign w:val="superscript"/>
          <w:lang w:val="ig_NG" w:bidi="ig_NG"/>
        </w:rPr>
        <w:t>17</w:t>
      </w:r>
      <w:r>
        <w:rPr>
          <w:lang w:val="ig_NG" w:bidi="ig_NG"/>
        </w:rPr>
        <w:t xml:space="preserve"> Eze mekwara ocheeze dị ukwu nke e ji ọdụ enyi na ọlaedo a nụchara anụcha machie</w:t>
      </w:r>
    </w:p>
    <w:p>
      <w:pPr/>
      <w:r>
        <w:rPr>
          <w:lang w:val="ig_NG" w:bidi="ig_NG"/>
        </w:rPr>
      </w:r>
      <w:r>
        <w:rPr>
          <w:vertAlign w:val="superscript"/>
          <w:lang w:val="ig_NG" w:bidi="ig_NG"/>
        </w:rPr>
        <w:t>18</w:t>
      </w:r>
      <w:r>
        <w:rPr>
          <w:lang w:val="ig_NG" w:bidi="ig_NG"/>
        </w:rPr>
        <w:t xml:space="preserve"> Ocheeze ahụ nwere ihe nrigo isii na ihe ịtụkwasị ụkwụ eji ọlaọcha rụọ nke ejikọtara nʼahụ ya. E nwere ebe ntụkwasị aka nʼakụkụ abụọ ya, nke nwere oyiyi ọdụm abụọ guzo nʼakụkụ nke ọbụla nʼime ha.</w:t>
      </w:r>
    </w:p>
    <w:p>
      <w:pPr/>
      <w:r>
        <w:rPr>
          <w:lang w:val="ig_NG" w:bidi="ig_NG"/>
        </w:rPr>
      </w:r>
      <w:r>
        <w:rPr>
          <w:vertAlign w:val="superscript"/>
          <w:lang w:val="ig_NG" w:bidi="ig_NG"/>
        </w:rPr>
        <w:t>19</w:t>
      </w:r>
      <w:r>
        <w:rPr>
          <w:lang w:val="ig_NG" w:bidi="ig_NG"/>
        </w:rPr>
        <w:t xml:space="preserve"> Ọdụm iri na abụọ na-eguzo nʼelu ihe nrigo isii ahụ, otu nʼakụkụ isi abụọ nke ihe nrigo ọbụla. Ọ dịkwaghị alaeze ọzọ dị nke e mere ihe dị otu a nye.</w:t>
      </w:r>
    </w:p>
    <w:p>
      <w:pPr/>
      <w:r>
        <w:rPr>
          <w:lang w:val="ig_NG" w:bidi="ig_NG"/>
        </w:rPr>
      </w:r>
      <w:r>
        <w:rPr>
          <w:vertAlign w:val="superscript"/>
          <w:lang w:val="ig_NG" w:bidi="ig_NG"/>
        </w:rPr>
        <w:t>20</w:t>
      </w:r>
      <w:r>
        <w:rPr>
          <w:lang w:val="ig_NG" w:bidi="ig_NG"/>
        </w:rPr>
        <w:t xml:space="preserve"> Ihe niile Solomọn nwere nke e ji aṅụ ihe bụ ọlaedo ka e ji mee ha. Ngwongwo niile nke dị nʼime ụlọeze nʼOke Ọhịa Lebanọn bụkwa ọlaedo a nụchara anụcha ka e ji kpụọ ha. Ọ dịghị ihe e ji ọlaọcha kpụọ, nʼihi na-agụnyeghị ọlaọcha dịka ihe ọbụla nʼoge Solomọn.</w:t>
      </w:r>
    </w:p>
    <w:p>
      <w:pPr/>
      <w:r>
        <w:rPr>
          <w:lang w:val="ig_NG" w:bidi="ig_NG"/>
        </w:rPr>
      </w:r>
      <w:r>
        <w:rPr>
          <w:vertAlign w:val="superscript"/>
          <w:lang w:val="ig_NG" w:bidi="ig_NG"/>
        </w:rPr>
        <w:t>21</w:t>
      </w:r>
      <w:r>
        <w:rPr>
          <w:lang w:val="ig_NG" w:bidi="ig_NG"/>
        </w:rPr>
        <w:t xml:space="preserve"> Eze nwere ọtụtụ ụgbọ mmiri e ji azụ ahịa nke ndị ohu Hiram na-elekọta. Otu ugbo nʼafọ atọ, ka ụgbọ ndị a na-alọta buru ọlaedo, ọlaọcha na ọdụ enyi, enwe na adaka dị iche iche bata.</w:t>
      </w:r>
    </w:p>
    <w:p>
      <w:pPr/>
      <w:r>
        <w:rPr>
          <w:lang w:val="ig_NG" w:bidi="ig_NG"/>
        </w:rPr>
      </w:r>
      <w:r>
        <w:rPr>
          <w:vertAlign w:val="superscript"/>
          <w:lang w:val="ig_NG" w:bidi="ig_NG"/>
        </w:rPr>
        <w:t>22</w:t>
      </w:r>
      <w:r>
        <w:rPr>
          <w:lang w:val="ig_NG" w:bidi="ig_NG"/>
        </w:rPr>
        <w:t xml:space="preserve"> Eze Solomọn bara ụba nʼakụ, nweekwa amamihe karịa ndị eze niile dị nʼụwa.</w:t>
      </w:r>
    </w:p>
    <w:p>
      <w:pPr/>
      <w:r>
        <w:rPr>
          <w:lang w:val="ig_NG" w:bidi="ig_NG"/>
        </w:rPr>
      </w:r>
      <w:r>
        <w:rPr>
          <w:vertAlign w:val="superscript"/>
          <w:lang w:val="ig_NG" w:bidi="ig_NG"/>
        </w:rPr>
        <w:t>23</w:t>
      </w:r>
      <w:r>
        <w:rPr>
          <w:lang w:val="ig_NG" w:bidi="ig_NG"/>
        </w:rPr>
        <w:t xml:space="preserve"> Ndị eze niile nke ụwa na-achọ ihu Solomọn, ka ha nụta okwu amamihe nke Chineke tinyere nʼobi ya.</w:t>
      </w:r>
    </w:p>
    <w:p>
      <w:pPr/>
      <w:r>
        <w:rPr>
          <w:lang w:val="ig_NG" w:bidi="ig_NG"/>
        </w:rPr>
      </w:r>
      <w:r>
        <w:rPr>
          <w:vertAlign w:val="superscript"/>
          <w:lang w:val="ig_NG" w:bidi="ig_NG"/>
        </w:rPr>
        <w:t>24</w:t>
      </w:r>
      <w:r>
        <w:rPr>
          <w:lang w:val="ig_NG" w:bidi="ig_NG"/>
        </w:rPr>
        <w:t xml:space="preserve"> Onye ọbụla bịakwutere ya na-ebutere ya onyinye ịnata ihuọma, ya bụ ngwa ọlaọcha na ọlaedo, na uwe dị iche iche, ngwa agha, ụda dị iche iche, ịnyịnya na ịnyịnya muul, nke a bụ kwa afọ, kwa afọ.</w:t>
      </w:r>
    </w:p>
    <w:p>
      <w:pPr/>
      <w:r>
        <w:rPr>
          <w:lang w:val="ig_NG" w:bidi="ig_NG"/>
        </w:rPr>
      </w:r>
      <w:r>
        <w:rPr>
          <w:vertAlign w:val="superscript"/>
          <w:lang w:val="ig_NG" w:bidi="ig_NG"/>
        </w:rPr>
        <w:t>25</w:t>
      </w:r>
      <w:r>
        <w:rPr>
          <w:lang w:val="ig_NG" w:bidi="ig_NG"/>
        </w:rPr>
        <w:t xml:space="preserve"> Solomọn nwere ụlọ anụmanụ dị puku anọ maka ịnyịnya na ụgbọ agha, nwekwa puku ịnyịnya iri na abụọ ndị o dobere nʼobodo ụgbọ agha dị iche iche, na nʼebe eze nọ na Jerusalem.</w:t>
      </w:r>
    </w:p>
    <w:p>
      <w:pPr/>
      <w:r>
        <w:rPr>
          <w:lang w:val="ig_NG" w:bidi="ig_NG"/>
        </w:rPr>
      </w:r>
      <w:r>
        <w:rPr>
          <w:vertAlign w:val="superscript"/>
          <w:lang w:val="ig_NG" w:bidi="ig_NG"/>
        </w:rPr>
        <w:t>26</w:t>
      </w:r>
      <w:r>
        <w:rPr>
          <w:lang w:val="ig_NG" w:bidi="ig_NG"/>
        </w:rPr>
        <w:t xml:space="preserve"> Ọ chịrị ndị eze niile site nʼosimiri Yufretis ruo nʼala ndị Filistia, rukwaa oke ala ndị Ijipt.</w:t>
      </w:r>
    </w:p>
    <w:p>
      <w:pPr/>
      <w:r>
        <w:rPr>
          <w:lang w:val="ig_NG" w:bidi="ig_NG"/>
        </w:rPr>
      </w:r>
      <w:r>
        <w:rPr>
          <w:vertAlign w:val="superscript"/>
          <w:lang w:val="ig_NG" w:bidi="ig_NG"/>
        </w:rPr>
        <w:t>27</w:t>
      </w:r>
      <w:r>
        <w:rPr>
          <w:lang w:val="ig_NG" w:bidi="ig_NG"/>
        </w:rPr>
        <w:t xml:space="preserve"> Eze mere ka ọlaọcha baa ụba na Jerusalem, dịka nkume efu. O mekwara ka osisi sida dịka osisi sikamọ nke dị nʼala ala ugwu dị iche iche.</w:t>
      </w:r>
    </w:p>
    <w:p>
      <w:pPr/>
      <w:r>
        <w:rPr>
          <w:lang w:val="ig_NG" w:bidi="ig_NG"/>
        </w:rPr>
      </w:r>
      <w:r>
        <w:rPr>
          <w:vertAlign w:val="superscript"/>
          <w:lang w:val="ig_NG" w:bidi="ig_NG"/>
        </w:rPr>
        <w:t>28</w:t>
      </w:r>
      <w:r>
        <w:rPr>
          <w:lang w:val="ig_NG" w:bidi="ig_NG"/>
        </w:rPr>
        <w:t xml:space="preserve"> A na-esite nʼIjipt na nʼala ndị ọzọ dị iche iche atụbatara Solomọn ịnyịnya.</w:t>
      </w:r>
    </w:p>
    <w:p>
      <w:pPr/>
      <w:r>
        <w:rPr>
          <w:lang w:val="ig_NG" w:bidi="ig_NG"/>
        </w:rPr>
      </w:r>
      <w:r>
        <w:rPr>
          <w:vertAlign w:val="superscript"/>
          <w:lang w:val="ig_NG" w:bidi="ig_NG"/>
        </w:rPr>
        <w:t>29</w:t>
      </w:r>
      <w:r>
        <w:rPr>
          <w:lang w:val="ig_NG" w:bidi="ig_NG"/>
        </w:rPr>
        <w:t xml:space="preserve"> Ma banyere Ihe ndị ọzọ mere nʼoge ọchịchị Solomọn, site na mmalite ruo nʼọgwụgwụ, ọ bụ na-edeghị ha nʼakwụkwọ Netan onye amụma, nʼime akwụkwọ amụma Ahija, onye Shilo, nakwa nʼọhụ Ido onye ọhụ ụzọ, banyere Jeroboam nwa Nebat?</w:t>
      </w:r>
    </w:p>
    <w:p>
      <w:pPr/>
      <w:r>
        <w:rPr>
          <w:lang w:val="ig_NG" w:bidi="ig_NG"/>
        </w:rPr>
      </w:r>
      <w:r>
        <w:rPr>
          <w:vertAlign w:val="superscript"/>
          <w:lang w:val="ig_NG" w:bidi="ig_NG"/>
        </w:rPr>
        <w:t>30</w:t>
      </w:r>
      <w:r>
        <w:rPr>
          <w:lang w:val="ig_NG" w:bidi="ig_NG"/>
        </w:rPr>
        <w:t xml:space="preserve"> Solomọn chịrị Izrel niile iri afọ anọ na Jerusalem.</w:t>
      </w:r>
    </w:p>
    <w:p>
      <w:pPr/>
      <w:r>
        <w:rPr>
          <w:lang w:val="ig_NG" w:bidi="ig_NG"/>
        </w:rPr>
      </w:r>
      <w:r>
        <w:rPr>
          <w:vertAlign w:val="superscript"/>
          <w:lang w:val="ig_NG" w:bidi="ig_NG"/>
        </w:rPr>
        <w:t>31</w:t>
      </w:r>
      <w:r>
        <w:rPr>
          <w:lang w:val="ig_NG" w:bidi="ig_NG"/>
        </w:rPr>
        <w:t xml:space="preserve"> O sooro nna nna ya ha dina nʼọnwụ. E lie ya nʼobodo Devid bụ nna ya. Rehoboam nwa ya ghọkwara eze nʼọnọdụ ya.</w:t>
      </w:r>
    </w:p>
    <w:p>
      <w:pPr>
        <w:pStyle w:val="Heading2"/>
      </w:pPr>
      <w:r>
        <w:rPr>
          <w:lang w:val="ig_NG" w:bidi="ig_NG"/>
        </w:rPr>
        <w:t>2 Akụkọ Ihe Gara Aga 10:1</w:t>
      </w:r>
      <w:r>
        <w:rPr>
          <w:lang w:val="ig_NG" w:bidi="ig_NG"/>
        </w:rPr>
      </w:r>
    </w:p>
    <w:p>
      <w:pPr/>
      <w:r>
        <w:rPr>
          <w:lang w:val="ig_NG" w:bidi="ig_NG"/>
        </w:rPr>
      </w:r>
      <w:r>
        <w:rPr>
          <w:vertAlign w:val="superscript"/>
          <w:lang w:val="ig_NG" w:bidi="ig_NG"/>
        </w:rPr>
        <w:t>1</w:t>
      </w:r>
      <w:r>
        <w:rPr>
          <w:lang w:val="ig_NG" w:bidi="ig_NG"/>
        </w:rPr>
        <w:t xml:space="preserve"> Rehoboam gara Shekem nʼihi na Izrel niile zukọrọ ebe ahụ ime ya eze.</w:t>
      </w:r>
    </w:p>
    <w:p>
      <w:pPr/>
      <w:r>
        <w:rPr>
          <w:lang w:val="ig_NG" w:bidi="ig_NG"/>
        </w:rPr>
      </w:r>
      <w:r>
        <w:rPr>
          <w:vertAlign w:val="superscript"/>
          <w:lang w:val="ig_NG" w:bidi="ig_NG"/>
        </w:rPr>
        <w:t>2</w:t>
      </w:r>
      <w:r>
        <w:rPr>
          <w:lang w:val="ig_NG" w:bidi="ig_NG"/>
        </w:rPr>
        <w:t xml:space="preserve"> Mgbe Jeroboam nwa Nebat nụrụ nke a (ọ nọ nʼIjipt ebe ọ gbagara ọsọ ndụ site nʼaka eze Solomọn) o sitere Ijipt lọta.</w:t>
      </w:r>
    </w:p>
    <w:p>
      <w:pPr/>
      <w:r>
        <w:rPr>
          <w:lang w:val="ig_NG" w:bidi="ig_NG"/>
        </w:rPr>
      </w:r>
      <w:r>
        <w:rPr>
          <w:vertAlign w:val="superscript"/>
          <w:lang w:val="ig_NG" w:bidi="ig_NG"/>
        </w:rPr>
        <w:t>3</w:t>
      </w:r>
      <w:r>
        <w:rPr>
          <w:lang w:val="ig_NG" w:bidi="ig_NG"/>
        </w:rPr>
        <w:t xml:space="preserve"> Ya mere, ha ziri ozi kpọọ Jeroboam, ya na ndị Izrel niile jekwuru Rehoboam sị ya:</w:t>
      </w:r>
    </w:p>
    <w:p>
      <w:pPr/>
      <w:r>
        <w:rPr>
          <w:lang w:val="ig_NG" w:bidi="ig_NG"/>
        </w:rPr>
      </w:r>
      <w:r>
        <w:rPr>
          <w:vertAlign w:val="superscript"/>
          <w:lang w:val="ig_NG" w:bidi="ig_NG"/>
        </w:rPr>
        <w:t>4</w:t>
      </w:r>
      <w:r>
        <w:rPr>
          <w:lang w:val="ig_NG" w:bidi="ig_NG"/>
        </w:rPr>
        <w:t xml:space="preserve"> “Nna gị boro anyị ibu arọ, ma ugbu a mee ka ibu arọ na ịyagba arọ a nke o bokwasịrị anyị dị mfe, anyị ga-ejere gị ozi.”</w:t>
      </w:r>
    </w:p>
    <w:p>
      <w:pPr/>
      <w:r>
        <w:rPr>
          <w:lang w:val="ig_NG" w:bidi="ig_NG"/>
        </w:rPr>
      </w:r>
      <w:r>
        <w:rPr>
          <w:vertAlign w:val="superscript"/>
          <w:lang w:val="ig_NG" w:bidi="ig_NG"/>
        </w:rPr>
        <w:t>5</w:t>
      </w:r>
      <w:r>
        <w:rPr>
          <w:lang w:val="ig_NG" w:bidi="ig_NG"/>
        </w:rPr>
        <w:t xml:space="preserve"> Rehoboam zara ha sị, “Bịaghachikwutenụ m mgbe ụbọchị atọ gasịrị.” Nʼihi ya ndị ahụ lara.</w:t>
      </w:r>
    </w:p>
    <w:p>
      <w:pPr/>
      <w:r>
        <w:rPr>
          <w:lang w:val="ig_NG" w:bidi="ig_NG"/>
        </w:rPr>
      </w:r>
      <w:r>
        <w:rPr>
          <w:vertAlign w:val="superscript"/>
          <w:lang w:val="ig_NG" w:bidi="ig_NG"/>
        </w:rPr>
        <w:t>6</w:t>
      </w:r>
      <w:r>
        <w:rPr>
          <w:lang w:val="ig_NG" w:bidi="ig_NG"/>
        </w:rPr>
        <w:t xml:space="preserve"> Mgbe ahụ, eze Rehoboam gara ịnata ndụmọdụ nʼaka ndị okenye, bụ ndị jeere nna ya Solomọn ozi nʼoge ọ dị ndụ ya, sị ha, “Olee ndụmọdụ unu ga-enye m maka mụ inye ndị a ọsịsa?”</w:t>
      </w:r>
    </w:p>
    <w:p>
      <w:pPr/>
      <w:r>
        <w:rPr>
          <w:lang w:val="ig_NG" w:bidi="ig_NG"/>
        </w:rPr>
      </w:r>
      <w:r>
        <w:rPr>
          <w:vertAlign w:val="superscript"/>
          <w:lang w:val="ig_NG" w:bidi="ig_NG"/>
        </w:rPr>
        <w:t>7</w:t>
      </w:r>
      <w:r>
        <w:rPr>
          <w:lang w:val="ig_NG" w:bidi="ig_NG"/>
        </w:rPr>
        <w:t xml:space="preserve"> Ha zara ya, “Ọ bụrụ na ị ga-emere ha ihe ọma, mee ihe ga-atọ ha ụtọ, nyekwa ha ọsịsa dị mma, ha ga-anọgide bụrụ ndị ohu gị mgbe niile.”</w:t>
      </w:r>
    </w:p>
    <w:p>
      <w:pPr/>
      <w:r>
        <w:rPr>
          <w:lang w:val="ig_NG" w:bidi="ig_NG"/>
        </w:rPr>
      </w:r>
      <w:r>
        <w:rPr>
          <w:vertAlign w:val="superscript"/>
          <w:lang w:val="ig_NG" w:bidi="ig_NG"/>
        </w:rPr>
        <w:t>8</w:t>
      </w:r>
      <w:r>
        <w:rPr>
          <w:lang w:val="ig_NG" w:bidi="ig_NG"/>
        </w:rPr>
        <w:t xml:space="preserve"> Ma ọ nabataghị ndụmọdụ ndị okenye nyere ya, ọ gakwuru ụmụ okorobịa ndị ya na ha tokọrọ, bụkwa ndị na-ejere ya ozi, ka ha nye ya ndụmọdụ.</w:t>
      </w:r>
    </w:p>
    <w:p>
      <w:pPr/>
      <w:r>
        <w:rPr>
          <w:lang w:val="ig_NG" w:bidi="ig_NG"/>
        </w:rPr>
      </w:r>
      <w:r>
        <w:rPr>
          <w:vertAlign w:val="superscript"/>
          <w:lang w:val="ig_NG" w:bidi="ig_NG"/>
        </w:rPr>
        <w:t>9</w:t>
      </w:r>
      <w:r>
        <w:rPr>
          <w:lang w:val="ig_NG" w:bidi="ig_NG"/>
        </w:rPr>
        <w:t xml:space="preserve"> Rehoboam jụrụ ha sị, “Gịnị bụ ndụmọdụ unu? Gịnị bụ ọsịsa anyị ga-enye ndị a na-asị, ‘Mee ka ibu arọ nna gị bokwasịrị anyị dị mfe’? ”</w:t>
      </w:r>
    </w:p>
    <w:p>
      <w:pPr/>
      <w:r>
        <w:rPr>
          <w:lang w:val="ig_NG" w:bidi="ig_NG"/>
        </w:rPr>
      </w:r>
      <w:r>
        <w:rPr>
          <w:vertAlign w:val="superscript"/>
          <w:lang w:val="ig_NG" w:bidi="ig_NG"/>
        </w:rPr>
        <w:t>10</w:t>
      </w:r>
      <w:r>
        <w:rPr>
          <w:lang w:val="ig_NG" w:bidi="ig_NG"/>
        </w:rPr>
        <w:t xml:space="preserve"> Ụmụ okorobịa ahụ, bụ ndị ya na ha tokọrọ, zaghachiri sị, “Gwa ndị ahụ sịrị gị, ‘Nna gị bokwasịrị anyị ibu arọ, ma mee ka ibu anyị dị mfe,’ ị ga-agwa ha, sị, ‘Mkpịsịaka nta dị nʼaka m gbara okpotokpo karịa ukwu nna m.</w:t>
      </w:r>
    </w:p>
    <w:p>
      <w:pPr/>
      <w:r>
        <w:rPr>
          <w:lang w:val="ig_NG" w:bidi="ig_NG"/>
        </w:rPr>
      </w:r>
      <w:r>
        <w:rPr>
          <w:vertAlign w:val="superscript"/>
          <w:lang w:val="ig_NG" w:bidi="ig_NG"/>
        </w:rPr>
        <w:t>11</w:t>
      </w:r>
      <w:r>
        <w:rPr>
          <w:lang w:val="ig_NG" w:bidi="ig_NG"/>
        </w:rPr>
        <w:t xml:space="preserve"> Nna m boro unu ibu arọ; aga m atụkwasị ihe nʼibu ahụ mee ka ọ dị arọ karịa. Nna m ji apịpịa dọọ unu aka na ntị, maọbụ akpị ka m ga-eji mekpaa unu ahụ.’ ”</w:t>
      </w:r>
    </w:p>
    <w:p>
      <w:pPr/>
      <w:r>
        <w:rPr>
          <w:lang w:val="ig_NG" w:bidi="ig_NG"/>
        </w:rPr>
      </w:r>
      <w:r>
        <w:rPr>
          <w:vertAlign w:val="superscript"/>
          <w:lang w:val="ig_NG" w:bidi="ig_NG"/>
        </w:rPr>
        <w:t>12</w:t>
      </w:r>
      <w:r>
        <w:rPr>
          <w:lang w:val="ig_NG" w:bidi="ig_NG"/>
        </w:rPr>
        <w:t xml:space="preserve"> Mgbe ụbọchị atọ gasịrị, Jeroboam na ndị Izrel niile bịaghachiri ịnụrụ ọsịsa Rehoboam, dịka eze kwuru, sị, “Laghachitenụ nʼụbọchị nke atọ.”</w:t>
      </w:r>
    </w:p>
    <w:p>
      <w:pPr/>
      <w:r>
        <w:rPr>
          <w:lang w:val="ig_NG" w:bidi="ig_NG"/>
        </w:rPr>
      </w:r>
      <w:r>
        <w:rPr>
          <w:vertAlign w:val="superscript"/>
          <w:lang w:val="ig_NG" w:bidi="ig_NG"/>
        </w:rPr>
        <w:t>13</w:t>
      </w:r>
      <w:r>
        <w:rPr>
          <w:lang w:val="ig_NG" w:bidi="ig_NG"/>
        </w:rPr>
        <w:t xml:space="preserve"> Eze sara ha okwu nʼolu dị ike. Ọ jụrụ ndụmọdụ ndị okenye</w:t>
      </w:r>
    </w:p>
    <w:p>
      <w:pPr/>
      <w:r>
        <w:rPr>
          <w:lang w:val="ig_NG" w:bidi="ig_NG"/>
        </w:rPr>
      </w:r>
      <w:r>
        <w:rPr>
          <w:vertAlign w:val="superscript"/>
          <w:lang w:val="ig_NG" w:bidi="ig_NG"/>
        </w:rPr>
        <w:t>14</w:t>
      </w:r>
      <w:r>
        <w:rPr>
          <w:lang w:val="ig_NG" w:bidi="ig_NG"/>
        </w:rPr>
        <w:t xml:space="preserve"> ma gbasoro ndụmọdụ nke ụmụ okorobịa nyere, ọ sịrị, “Nna m mere ka ibu unu dị arọ, aga m eme ka ibu unu dị arọ karịa. Nna m ji apịpịa dọọ unu aka na ntị, aga m eji akpị mekpaa unu ahụ.”</w:t>
      </w:r>
    </w:p>
    <w:p>
      <w:pPr/>
      <w:r>
        <w:rPr>
          <w:lang w:val="ig_NG" w:bidi="ig_NG"/>
        </w:rPr>
      </w:r>
      <w:r>
        <w:rPr>
          <w:vertAlign w:val="superscript"/>
          <w:lang w:val="ig_NG" w:bidi="ig_NG"/>
        </w:rPr>
        <w:t>15</w:t>
      </w:r>
      <w:r>
        <w:rPr>
          <w:lang w:val="ig_NG" w:bidi="ig_NG"/>
        </w:rPr>
        <w:t xml:space="preserve"> Ya mere, eze aṅaghị ndị ahụ ntị, nʼihi mgbanwe nke ọnọdụ niile a sitere nʼebe Chineke nọ, ka e mezuo okwu ahụ Onyenwe anyị gwara Jeroboam nwa Nebat site nʼọnụ Ahija onye Shilo.</w:t>
      </w:r>
    </w:p>
    <w:p>
      <w:pPr/>
      <w:r>
        <w:rPr>
          <w:lang w:val="ig_NG" w:bidi="ig_NG"/>
        </w:rPr>
      </w:r>
      <w:r>
        <w:rPr>
          <w:vertAlign w:val="superscript"/>
          <w:lang w:val="ig_NG" w:bidi="ig_NG"/>
        </w:rPr>
        <w:t>16</w:t>
      </w:r>
      <w:r>
        <w:rPr>
          <w:lang w:val="ig_NG" w:bidi="ig_NG"/>
        </w:rPr>
        <w:t xml:space="preserve"> Mgbe Izrel niile hụrụ na eze jụrụ ige ha ntị, ha zaghachiri ya sị, “Olee oke anyị nwere nʼime Devid? Olee ihe nketa anyị nwere nʼime nwa Jesi? Ndị Izrel, laanụ nʼụlọ ikwu unu! Gị Devid lekọtakwa ụlọ nke gị.” Nke a mere, ka ndị Izrel niile laa nʼụlọ ha.</w:t>
      </w:r>
    </w:p>
    <w:p>
      <w:pPr/>
      <w:r>
        <w:rPr>
          <w:lang w:val="ig_NG" w:bidi="ig_NG"/>
        </w:rPr>
      </w:r>
      <w:r>
        <w:rPr>
          <w:vertAlign w:val="superscript"/>
          <w:lang w:val="ig_NG" w:bidi="ig_NG"/>
        </w:rPr>
        <w:t>17</w:t>
      </w:r>
      <w:r>
        <w:rPr>
          <w:lang w:val="ig_NG" w:bidi="ig_NG"/>
        </w:rPr>
        <w:t xml:space="preserve"> Ma banyere ndị Izrel bi nʼobodo niile nke Juda, Rehoboam gara nʼihu bụrụ eze ha.</w:t>
      </w:r>
    </w:p>
    <w:p>
      <w:pPr/>
      <w:r>
        <w:rPr>
          <w:lang w:val="ig_NG" w:bidi="ig_NG"/>
        </w:rPr>
      </w:r>
      <w:r>
        <w:rPr>
          <w:vertAlign w:val="superscript"/>
          <w:lang w:val="ig_NG" w:bidi="ig_NG"/>
        </w:rPr>
        <w:t>18</w:t>
      </w:r>
      <w:r>
        <w:rPr>
          <w:lang w:val="ig_NG" w:bidi="ig_NG"/>
        </w:rPr>
        <w:t xml:space="preserve"> Eze Rehoboam zipụrụ Adoniram onyeisi na-elekọta ndị ọrụ mmanye ma ndị Izrel ji nkume tugbuo ya. Ma eze Rehoboam jisiri ike gbaba nʼime ụgbọ agha ya, gbalaga laa Jerusalem.</w:t>
      </w:r>
    </w:p>
    <w:p>
      <w:pPr/>
      <w:r>
        <w:rPr>
          <w:lang w:val="ig_NG" w:bidi="ig_NG"/>
        </w:rPr>
      </w:r>
      <w:r>
        <w:rPr>
          <w:vertAlign w:val="superscript"/>
          <w:lang w:val="ig_NG" w:bidi="ig_NG"/>
        </w:rPr>
        <w:t>19</w:t>
      </w:r>
      <w:r>
        <w:rPr>
          <w:lang w:val="ig_NG" w:bidi="ig_NG"/>
        </w:rPr>
        <w:t xml:space="preserve"> Ya mere, Izrel nọ na nnupu isi megide ụlọ Devid ruo taa.</w:t>
      </w:r>
    </w:p>
    <w:p>
      <w:pPr>
        <w:pStyle w:val="Heading2"/>
      </w:pPr>
      <w:r>
        <w:rPr>
          <w:lang w:val="ig_NG" w:bidi="ig_NG"/>
        </w:rPr>
        <w:t>2 Akụkọ Ihe Gara Aga 11:1</w:t>
      </w:r>
      <w:r>
        <w:rPr>
          <w:lang w:val="ig_NG" w:bidi="ig_NG"/>
        </w:rPr>
      </w:r>
    </w:p>
    <w:p>
      <w:pPr/>
      <w:r>
        <w:rPr>
          <w:lang w:val="ig_NG" w:bidi="ig_NG"/>
        </w:rPr>
      </w:r>
      <w:r>
        <w:rPr>
          <w:vertAlign w:val="superscript"/>
          <w:lang w:val="ig_NG" w:bidi="ig_NG"/>
        </w:rPr>
        <w:t>1</w:t>
      </w:r>
      <w:r>
        <w:rPr>
          <w:lang w:val="ig_NG" w:bidi="ig_NG"/>
        </w:rPr>
        <w:t xml:space="preserve"> Mgbe Rehoboam bịarutere Jerusalem, ọ kpọkọtara ndị ụlọ Juda niile na ndị ebo Benjamin, ha dị narị puku na iri asatọ nʼọnụọgụgụ, ụmụ okorobịa ndị tozuru ịga agha, ka ha gaa buso ụlọ Izrel agha ma weghachitekwa alaeze nʼokpuru ọchịchị Rehoboam.</w:t>
      </w:r>
    </w:p>
    <w:p>
      <w:pPr/>
      <w:r>
        <w:rPr>
          <w:lang w:val="ig_NG" w:bidi="ig_NG"/>
        </w:rPr>
      </w:r>
      <w:r>
        <w:rPr>
          <w:vertAlign w:val="superscript"/>
          <w:lang w:val="ig_NG" w:bidi="ig_NG"/>
        </w:rPr>
        <w:t>2</w:t>
      </w:r>
      <w:r>
        <w:rPr>
          <w:lang w:val="ig_NG" w:bidi="ig_NG"/>
        </w:rPr>
        <w:t xml:space="preserve"> Ma okwu Onyenwe anyị rutere Shemaya, onye nke Chineke ntị:</w:t>
      </w:r>
    </w:p>
    <w:p>
      <w:pPr/>
      <w:r>
        <w:rPr>
          <w:lang w:val="ig_NG" w:bidi="ig_NG"/>
        </w:rPr>
      </w:r>
      <w:r>
        <w:rPr>
          <w:vertAlign w:val="superscript"/>
          <w:lang w:val="ig_NG" w:bidi="ig_NG"/>
        </w:rPr>
        <w:t>3</w:t>
      </w:r>
      <w:r>
        <w:rPr>
          <w:lang w:val="ig_NG" w:bidi="ig_NG"/>
        </w:rPr>
        <w:t xml:space="preserve"> “Gwa Rehoboam, nwa Solomọn eze Juda, na Izrel niile nọ na Juda na Benjamin,</w:t>
      </w:r>
    </w:p>
    <w:p>
      <w:pPr/>
      <w:r>
        <w:rPr>
          <w:lang w:val="ig_NG" w:bidi="ig_NG"/>
        </w:rPr>
      </w:r>
      <w:r>
        <w:rPr>
          <w:vertAlign w:val="superscript"/>
          <w:lang w:val="ig_NG" w:bidi="ig_NG"/>
        </w:rPr>
        <w:t>4</w:t>
      </w:r>
      <w:r>
        <w:rPr>
          <w:lang w:val="ig_NG" w:bidi="ig_NG"/>
        </w:rPr>
        <w:t xml:space="preserve"> Otu a ka Onyenwe anyị kwuru, ‘Unu agakwala gaa buso ndị Izrel ibe unu agha. Laghachinụ, nwoke ọbụla nʼụlọ ya, nʼihi na ọ bụ m na-eme ihe ndị a.’ ” Ya mere, ha rubere isi nʼokwu niile nke Onyenwe anyị. Ha tụgharịrị laghachi azụ nʼịga megide Jeroboam.</w:t>
      </w:r>
    </w:p>
    <w:p>
      <w:pPr/>
      <w:r>
        <w:rPr>
          <w:lang w:val="ig_NG" w:bidi="ig_NG"/>
        </w:rPr>
      </w:r>
      <w:r>
        <w:rPr>
          <w:vertAlign w:val="superscript"/>
          <w:lang w:val="ig_NG" w:bidi="ig_NG"/>
        </w:rPr>
        <w:t>5</w:t>
      </w:r>
      <w:r>
        <w:rPr>
          <w:lang w:val="ig_NG" w:bidi="ig_NG"/>
        </w:rPr>
        <w:t xml:space="preserve"> Rehoboam bigidere na Jerusalem wusie obodo ndị dị na Juda ike nʼihi nchedo.</w:t>
      </w:r>
    </w:p>
    <w:p>
      <w:pPr/>
      <w:r>
        <w:rPr>
          <w:lang w:val="ig_NG" w:bidi="ig_NG"/>
        </w:rPr>
      </w:r>
      <w:r>
        <w:rPr>
          <w:vertAlign w:val="superscript"/>
          <w:lang w:val="ig_NG" w:bidi="ig_NG"/>
        </w:rPr>
        <w:t>6</w:t>
      </w:r>
      <w:r>
        <w:rPr>
          <w:lang w:val="ig_NG" w:bidi="ig_NG"/>
        </w:rPr>
        <w:t xml:space="preserve"> Obodo ndị a bụ Betlehem, Etam, Tekoa,</w:t>
      </w:r>
    </w:p>
    <w:p>
      <w:pPr/>
      <w:r>
        <w:rPr>
          <w:lang w:val="ig_NG" w:bidi="ig_NG"/>
        </w:rPr>
      </w:r>
      <w:r>
        <w:rPr>
          <w:vertAlign w:val="superscript"/>
          <w:lang w:val="ig_NG" w:bidi="ig_NG"/>
        </w:rPr>
        <w:t>7</w:t>
      </w:r>
      <w:r>
        <w:rPr>
          <w:lang w:val="ig_NG" w:bidi="ig_NG"/>
        </w:rPr>
        <w:t xml:space="preserve"> Bet Zoa, Soko, Adulam,</w:t>
      </w:r>
    </w:p>
    <w:p>
      <w:pPr/>
      <w:r>
        <w:rPr>
          <w:lang w:val="ig_NG" w:bidi="ig_NG"/>
        </w:rPr>
      </w:r>
      <w:r>
        <w:rPr>
          <w:vertAlign w:val="superscript"/>
          <w:lang w:val="ig_NG" w:bidi="ig_NG"/>
        </w:rPr>
        <w:t>8</w:t>
      </w:r>
      <w:r>
        <w:rPr>
          <w:lang w:val="ig_NG" w:bidi="ig_NG"/>
        </w:rPr>
        <w:t xml:space="preserve"> Gat, Maresha, Zif,</w:t>
      </w:r>
    </w:p>
    <w:p>
      <w:pPr/>
      <w:r>
        <w:rPr>
          <w:lang w:val="ig_NG" w:bidi="ig_NG"/>
        </w:rPr>
      </w:r>
      <w:r>
        <w:rPr>
          <w:vertAlign w:val="superscript"/>
          <w:lang w:val="ig_NG" w:bidi="ig_NG"/>
        </w:rPr>
        <w:t>9</w:t>
      </w:r>
      <w:r>
        <w:rPr>
          <w:lang w:val="ig_NG" w:bidi="ig_NG"/>
        </w:rPr>
        <w:t xml:space="preserve"> na Adoraim, Lakish, Azeka</w:t>
      </w:r>
    </w:p>
    <w:p>
      <w:pPr/>
      <w:r>
        <w:rPr>
          <w:lang w:val="ig_NG" w:bidi="ig_NG"/>
        </w:rPr>
      </w:r>
      <w:r>
        <w:rPr>
          <w:vertAlign w:val="superscript"/>
          <w:lang w:val="ig_NG" w:bidi="ig_NG"/>
        </w:rPr>
        <w:t>10</w:t>
      </w:r>
      <w:r>
        <w:rPr>
          <w:lang w:val="ig_NG" w:bidi="ig_NG"/>
        </w:rPr>
        <w:t xml:space="preserve"> Zora, Aijalon na Hebrọn. Obodo ndị a bụkwa obodo ndị Juda na Benjamin e wusiri ike.</w:t>
      </w:r>
    </w:p>
    <w:p>
      <w:pPr/>
      <w:r>
        <w:rPr>
          <w:lang w:val="ig_NG" w:bidi="ig_NG"/>
        </w:rPr>
      </w:r>
      <w:r>
        <w:rPr>
          <w:vertAlign w:val="superscript"/>
          <w:lang w:val="ig_NG" w:bidi="ig_NG"/>
        </w:rPr>
        <w:t>11</w:t>
      </w:r>
      <w:r>
        <w:rPr>
          <w:lang w:val="ig_NG" w:bidi="ig_NG"/>
        </w:rPr>
        <w:t xml:space="preserve"> O wusiri ha ike tinye ndịisi agha nʼime ha, tinyekwa ihe oriri na mmanụ oliv na mmanya.</w:t>
      </w:r>
    </w:p>
    <w:p>
      <w:pPr/>
      <w:r>
        <w:rPr>
          <w:lang w:val="ig_NG" w:bidi="ig_NG"/>
        </w:rPr>
      </w:r>
      <w:r>
        <w:rPr>
          <w:vertAlign w:val="superscript"/>
          <w:lang w:val="ig_NG" w:bidi="ig_NG"/>
        </w:rPr>
        <w:t>12</w:t>
      </w:r>
      <w:r>
        <w:rPr>
          <w:lang w:val="ig_NG" w:bidi="ig_NG"/>
        </w:rPr>
        <w:t xml:space="preserve"> O tinyere ọta na ùbe nʼebe niile a na-edebe ngwa agha nʼobodo niile, nʼihi iche obodo ya nke ọma, ebe ọ bụ naanị Juda na Benjamin nọ nʼokpuru ya.</w:t>
      </w:r>
    </w:p>
    <w:p>
      <w:pPr/>
      <w:r>
        <w:rPr>
          <w:lang w:val="ig_NG" w:bidi="ig_NG"/>
        </w:rPr>
      </w:r>
      <w:r>
        <w:rPr>
          <w:vertAlign w:val="superscript"/>
          <w:lang w:val="ig_NG" w:bidi="ig_NG"/>
        </w:rPr>
        <w:t>13</w:t>
      </w:r>
      <w:r>
        <w:rPr>
          <w:lang w:val="ig_NG" w:bidi="ig_NG"/>
        </w:rPr>
        <w:t xml:space="preserve"> Ma ndị nchụaja niile na ndị Livayị ndị sitere nʼakụkụ niile nke Izrel dịnyere ya.</w:t>
      </w:r>
    </w:p>
    <w:p>
      <w:pPr/>
      <w:r>
        <w:rPr>
          <w:lang w:val="ig_NG" w:bidi="ig_NG"/>
        </w:rPr>
      </w:r>
      <w:r>
        <w:rPr>
          <w:vertAlign w:val="superscript"/>
          <w:lang w:val="ig_NG" w:bidi="ig_NG"/>
        </w:rPr>
        <w:t>14</w:t>
      </w:r>
      <w:r>
        <w:rPr>
          <w:lang w:val="ig_NG" w:bidi="ig_NG"/>
        </w:rPr>
        <w:t xml:space="preserve"> Ndị Livayị hapụchara ebe ịta nri anụ ụlọ ha na ihe niile ha nwere bịa biri na Juda na Jerusalem, nʼihi na Jeroboam na ụmụ ya ndị ikom jụrụ ha dịka ndị nchụaja Onyenwe anyị.</w:t>
      </w:r>
    </w:p>
    <w:p>
      <w:pPr/>
      <w:r>
        <w:rPr>
          <w:lang w:val="ig_NG" w:bidi="ig_NG"/>
        </w:rPr>
      </w:r>
      <w:r>
        <w:rPr>
          <w:vertAlign w:val="superscript"/>
          <w:lang w:val="ig_NG" w:bidi="ig_NG"/>
        </w:rPr>
        <w:t>15</w:t>
      </w:r>
      <w:r>
        <w:rPr>
          <w:lang w:val="ig_NG" w:bidi="ig_NG"/>
        </w:rPr>
        <w:t xml:space="preserve"> Ọ họpụtara ndị nchụaja nke aka ya, maka ebe niile dị elu, nakwa ife arụsị ewu na nwa ehi ndị ahụ ọ kpụrụ.</w:t>
      </w:r>
    </w:p>
    <w:p>
      <w:pPr/>
      <w:r>
        <w:rPr>
          <w:lang w:val="ig_NG" w:bidi="ig_NG"/>
        </w:rPr>
      </w:r>
      <w:r>
        <w:rPr>
          <w:vertAlign w:val="superscript"/>
          <w:lang w:val="ig_NG" w:bidi="ig_NG"/>
        </w:rPr>
        <w:t>16</w:t>
      </w:r>
      <w:r>
        <w:rPr>
          <w:lang w:val="ig_NG" w:bidi="ig_NG"/>
        </w:rPr>
        <w:t xml:space="preserve"> Ndị si nʼebo niile nke Izrel, ndị kpebiri nʼobi ha ịchọ Onyenwe anyị, Chineke Izrel sooro ndị Livayị bịa Jerusalem ịchụ aja nye Onyenwe anyị Chineke nna nna ha.</w:t>
      </w:r>
    </w:p>
    <w:p>
      <w:pPr/>
      <w:r>
        <w:rPr>
          <w:lang w:val="ig_NG" w:bidi="ig_NG"/>
        </w:rPr>
      </w:r>
      <w:r>
        <w:rPr>
          <w:vertAlign w:val="superscript"/>
          <w:lang w:val="ig_NG" w:bidi="ig_NG"/>
        </w:rPr>
        <w:t>17</w:t>
      </w:r>
      <w:r>
        <w:rPr>
          <w:lang w:val="ig_NG" w:bidi="ig_NG"/>
        </w:rPr>
        <w:t xml:space="preserve"> Ha mere ka alaeze Juda sie ike. Ha kwagidekwara Rehoboam nwa Solomọn afọ atọ, na-agbasokwa nʼụzọ niile nke Devid na Solomọn nʼoge a.</w:t>
      </w:r>
    </w:p>
    <w:p>
      <w:pPr/>
      <w:r>
        <w:rPr>
          <w:lang w:val="ig_NG" w:bidi="ig_NG"/>
        </w:rPr>
      </w:r>
      <w:r>
        <w:rPr>
          <w:vertAlign w:val="superscript"/>
          <w:lang w:val="ig_NG" w:bidi="ig_NG"/>
        </w:rPr>
        <w:t>18</w:t>
      </w:r>
      <w:r>
        <w:rPr>
          <w:lang w:val="ig_NG" w:bidi="ig_NG"/>
        </w:rPr>
        <w:t xml:space="preserve"> Rehoboam, lụrụ Mahalat, bụ nwa nwanyị Jerimot nwa Devid, na Abihail, nwa nwanyị Eliab, nwa Jesi.</w:t>
      </w:r>
    </w:p>
    <w:p>
      <w:pPr/>
      <w:r>
        <w:rPr>
          <w:lang w:val="ig_NG" w:bidi="ig_NG"/>
        </w:rPr>
      </w:r>
      <w:r>
        <w:rPr>
          <w:vertAlign w:val="superscript"/>
          <w:lang w:val="ig_NG" w:bidi="ig_NG"/>
        </w:rPr>
        <w:t>19</w:t>
      </w:r>
      <w:r>
        <w:rPr>
          <w:lang w:val="ig_NG" w:bidi="ig_NG"/>
        </w:rPr>
        <w:t xml:space="preserve"> Ọ mụtaara ya ụmụ ndị ikom atọ ndị a: Jeush, na Shemaraya, na Zaham.</w:t>
      </w:r>
    </w:p>
    <w:p>
      <w:pPr/>
      <w:r>
        <w:rPr>
          <w:lang w:val="ig_NG" w:bidi="ig_NG"/>
        </w:rPr>
      </w:r>
      <w:r>
        <w:rPr>
          <w:vertAlign w:val="superscript"/>
          <w:lang w:val="ig_NG" w:bidi="ig_NG"/>
        </w:rPr>
        <w:t>20</w:t>
      </w:r>
      <w:r>
        <w:rPr>
          <w:lang w:val="ig_NG" w:bidi="ig_NG"/>
        </w:rPr>
        <w:t xml:space="preserve"> Emesịa, ọ lụkwara nwunye ọzọ aha ya bụ Maaka, nwa nwanyị Absalọm. Ụmụ ha mụtara bụ Abija, na Atai, na Ziza, na Shelomit.</w:t>
      </w:r>
    </w:p>
    <w:p>
      <w:pPr/>
      <w:r>
        <w:rPr>
          <w:lang w:val="ig_NG" w:bidi="ig_NG"/>
        </w:rPr>
      </w:r>
      <w:r>
        <w:rPr>
          <w:vertAlign w:val="superscript"/>
          <w:lang w:val="ig_NG" w:bidi="ig_NG"/>
        </w:rPr>
        <w:t>21</w:t>
      </w:r>
      <w:r>
        <w:rPr>
          <w:lang w:val="ig_NG" w:bidi="ig_NG"/>
        </w:rPr>
        <w:t xml:space="preserve"> Rehoboam hụrụ Maaka nwa nwanyị Absalọm nʼanya karịa ndị nwunye ya na ndị iko ya nwanyị niile. O nwere ndị nwunye iri na asatọ, nweekwa iri ndị iko nwanyị isii. Ọ mụtara iri ndị ikom abụọ na asatọ, na iri ụmụ nwanyị isii.</w:t>
      </w:r>
    </w:p>
    <w:p>
      <w:pPr/>
      <w:r>
        <w:rPr>
          <w:lang w:val="ig_NG" w:bidi="ig_NG"/>
        </w:rPr>
      </w:r>
      <w:r>
        <w:rPr>
          <w:vertAlign w:val="superscript"/>
          <w:lang w:val="ig_NG" w:bidi="ig_NG"/>
        </w:rPr>
        <w:t>22</w:t>
      </w:r>
      <w:r>
        <w:rPr>
          <w:lang w:val="ig_NG" w:bidi="ig_NG"/>
        </w:rPr>
        <w:t xml:space="preserve"> Rehoboam mere Abija nwa Maaka onyeisi nʼetiti ụmụ eze niile nʼihi na ọ chọrọ ime ya eze.</w:t>
      </w:r>
    </w:p>
    <w:p>
      <w:pPr/>
      <w:r>
        <w:rPr>
          <w:lang w:val="ig_NG" w:bidi="ig_NG"/>
        </w:rPr>
      </w:r>
      <w:r>
        <w:rPr>
          <w:vertAlign w:val="superscript"/>
          <w:lang w:val="ig_NG" w:bidi="ig_NG"/>
        </w:rPr>
        <w:t>23</w:t>
      </w:r>
      <w:r>
        <w:rPr>
          <w:lang w:val="ig_NG" w:bidi="ig_NG"/>
        </w:rPr>
        <w:t xml:space="preserve"> O ji ezi uche zipụchaa ụmụ ya ndị ikom gaa nʼala ndị Juda na Benjamin, nakwa nʼobodo ndị ahụ e wusiri ike. O nyere ha ihe e ji elekọta ndụ nʼebe ọ bara ụba ma lụọkwara ha ọtụtụ ndị inyom.</w:t>
      </w:r>
    </w:p>
    <w:p>
      <w:pPr>
        <w:pStyle w:val="Heading2"/>
      </w:pPr>
      <w:r>
        <w:rPr>
          <w:lang w:val="ig_NG" w:bidi="ig_NG"/>
        </w:rPr>
        <w:t>2 Akụkọ Ihe Gara Aga 12:1</w:t>
      </w:r>
      <w:r>
        <w:rPr>
          <w:lang w:val="ig_NG" w:bidi="ig_NG"/>
        </w:rPr>
      </w:r>
    </w:p>
    <w:p>
      <w:pPr/>
      <w:r>
        <w:rPr>
          <w:lang w:val="ig_NG" w:bidi="ig_NG"/>
        </w:rPr>
      </w:r>
      <w:r>
        <w:rPr>
          <w:vertAlign w:val="superscript"/>
          <w:lang w:val="ig_NG" w:bidi="ig_NG"/>
        </w:rPr>
        <w:t>1</w:t>
      </w:r>
      <w:r>
        <w:rPr>
          <w:lang w:val="ig_NG" w:bidi="ig_NG"/>
        </w:rPr>
        <w:t xml:space="preserve"> Ma mgbe e mere ka alaeze Rehoboam guzosie ike, mgbe ọ dịkwa ike, ọ hapụrụ iwu Onyenwe anyị ya na ndị Izrel niile.</w:t>
      </w:r>
    </w:p>
    <w:p>
      <w:pPr/>
      <w:r>
        <w:rPr>
          <w:lang w:val="ig_NG" w:bidi="ig_NG"/>
        </w:rPr>
      </w:r>
      <w:r>
        <w:rPr>
          <w:vertAlign w:val="superscript"/>
          <w:lang w:val="ig_NG" w:bidi="ig_NG"/>
        </w:rPr>
        <w:t>2</w:t>
      </w:r>
      <w:r>
        <w:rPr>
          <w:lang w:val="ig_NG" w:bidi="ig_NG"/>
        </w:rPr>
        <w:t xml:space="preserve"> Nʼihi na ha ekwesighị ntụkwasị obi nye Onyenwe anyị, Shishak eze Ijipt busoro Jerusalem agha nʼafọ nke ise nke ọchịchị eze Rehoboam.</w:t>
      </w:r>
    </w:p>
    <w:p>
      <w:pPr/>
      <w:r>
        <w:rPr>
          <w:lang w:val="ig_NG" w:bidi="ig_NG"/>
        </w:rPr>
      </w:r>
      <w:r>
        <w:rPr>
          <w:vertAlign w:val="superscript"/>
          <w:lang w:val="ig_NG" w:bidi="ig_NG"/>
        </w:rPr>
        <w:t>3</w:t>
      </w:r>
      <w:r>
        <w:rPr>
          <w:lang w:val="ig_NG" w:bidi="ig_NG"/>
        </w:rPr>
        <w:t xml:space="preserve"> O ji otu puku ụgbọ agha na narị abụọ, na ndị agha na-agba ịnyịnya dị puku iri isii, na ndị agha ụkwụ ala, ndị a na-apụghị ịgụta ọnụ, ndị agha si Libịa, Sukim na Kush, ndị sooro ya site nʼala Ijipt.</w:t>
      </w:r>
    </w:p>
    <w:p>
      <w:pPr/>
      <w:r>
        <w:rPr>
          <w:lang w:val="ig_NG" w:bidi="ig_NG"/>
        </w:rPr>
      </w:r>
      <w:r>
        <w:rPr>
          <w:vertAlign w:val="superscript"/>
          <w:lang w:val="ig_NG" w:bidi="ig_NG"/>
        </w:rPr>
        <w:t>4</w:t>
      </w:r>
      <w:r>
        <w:rPr>
          <w:lang w:val="ig_NG" w:bidi="ig_NG"/>
        </w:rPr>
        <w:t xml:space="preserve"> O merikwara obodo niile e wusiri ike nke Juda ma bịarukwaa Jerusalem.</w:t>
      </w:r>
    </w:p>
    <w:p>
      <w:pPr/>
      <w:r>
        <w:rPr>
          <w:lang w:val="ig_NG" w:bidi="ig_NG"/>
        </w:rPr>
      </w:r>
      <w:r>
        <w:rPr>
          <w:vertAlign w:val="superscript"/>
          <w:lang w:val="ig_NG" w:bidi="ig_NG"/>
        </w:rPr>
        <w:t>5</w:t>
      </w:r>
      <w:r>
        <w:rPr>
          <w:lang w:val="ig_NG" w:bidi="ig_NG"/>
        </w:rPr>
        <w:t xml:space="preserve"> Mgbe ahụ, Shemaya onye amụma bịakwutere Rehoboam na ndịisi Juda niile, ndị zukọtara na Jerusalem nʼihi egwu Shishak, sị ha, “Otu a ka Onyenwe anyị sịrị, ‘Unu ahapụla m, nʼihi ya, ahapụkwala m unu, nyefee unu nʼaka Shishak.’ ”</w:t>
      </w:r>
    </w:p>
    <w:p>
      <w:pPr/>
      <w:r>
        <w:rPr>
          <w:lang w:val="ig_NG" w:bidi="ig_NG"/>
        </w:rPr>
      </w:r>
      <w:r>
        <w:rPr>
          <w:vertAlign w:val="superscript"/>
          <w:lang w:val="ig_NG" w:bidi="ig_NG"/>
        </w:rPr>
        <w:t>6</w:t>
      </w:r>
      <w:r>
        <w:rPr>
          <w:lang w:val="ig_NG" w:bidi="ig_NG"/>
        </w:rPr>
        <w:t xml:space="preserve"> Ndị ndu Izrel na eze wedara onwe ha nʼala sị, “Onye ezi omume ka Onyenwe anyị bụ.”</w:t>
      </w:r>
    </w:p>
    <w:p>
      <w:pPr/>
      <w:r>
        <w:rPr>
          <w:lang w:val="ig_NG" w:bidi="ig_NG"/>
        </w:rPr>
      </w:r>
      <w:r>
        <w:rPr>
          <w:vertAlign w:val="superscript"/>
          <w:lang w:val="ig_NG" w:bidi="ig_NG"/>
        </w:rPr>
        <w:t>7</w:t>
      </w:r>
      <w:r>
        <w:rPr>
          <w:lang w:val="ig_NG" w:bidi="ig_NG"/>
        </w:rPr>
        <w:t xml:space="preserve"> Mgbe Onyenwe anyị hụrụ otu ha si weda onwe ha nʼala, okwu Onyenwe anyị bịakwutere Shemaya, sị, “Ebe ọ bụ na ha ewedala onwe ha nʼala, agakwaghị m ebibi ha kama aga m eme ka ha nwe nzọpụta ngwangwa. Agakwaghị m eji Shishak gosi Jerusalem oke iwe m.</w:t>
      </w:r>
    </w:p>
    <w:p>
      <w:pPr/>
      <w:r>
        <w:rPr>
          <w:lang w:val="ig_NG" w:bidi="ig_NG"/>
        </w:rPr>
      </w:r>
      <w:r>
        <w:rPr>
          <w:vertAlign w:val="superscript"/>
          <w:lang w:val="ig_NG" w:bidi="ig_NG"/>
        </w:rPr>
        <w:t>8</w:t>
      </w:r>
      <w:r>
        <w:rPr>
          <w:lang w:val="ig_NG" w:bidi="ig_NG"/>
        </w:rPr>
        <w:t xml:space="preserve"> Ma otu ọ dị, ha ga-abụrụ ya ohu, ka ha nwe ike mata ọ dị iche dị nʼetiti ijere m ozi na ijere ndị eze ala ọzọ dị iche iche ozi.”</w:t>
      </w:r>
    </w:p>
    <w:p>
      <w:pPr/>
      <w:r>
        <w:rPr>
          <w:lang w:val="ig_NG" w:bidi="ig_NG"/>
        </w:rPr>
      </w:r>
      <w:r>
        <w:rPr>
          <w:vertAlign w:val="superscript"/>
          <w:lang w:val="ig_NG" w:bidi="ig_NG"/>
        </w:rPr>
        <w:t>9</w:t>
      </w:r>
      <w:r>
        <w:rPr>
          <w:lang w:val="ig_NG" w:bidi="ig_NG"/>
        </w:rPr>
        <w:t xml:space="preserve"> Mgbe Shishak eze Ijipt busoro Jerusalem nʼagha; o bukọrọ akụ niile dị nʼime ụlọ Onyenwe anyị, na akụ niile dịkwa nʼụlọeze. Ọ kwakọọrọ ihe niile, werekwa ọta ọlaedo ndị ahụ Solomọn kpụrụ.</w:t>
      </w:r>
    </w:p>
    <w:p>
      <w:pPr/>
      <w:r>
        <w:rPr>
          <w:lang w:val="ig_NG" w:bidi="ig_NG"/>
        </w:rPr>
      </w:r>
      <w:r>
        <w:rPr>
          <w:vertAlign w:val="superscript"/>
          <w:lang w:val="ig_NG" w:bidi="ig_NG"/>
        </w:rPr>
        <w:t>10</w:t>
      </w:r>
      <w:r>
        <w:rPr>
          <w:lang w:val="ig_NG" w:bidi="ig_NG"/>
        </w:rPr>
        <w:t xml:space="preserve"> Ma eze Rehoboam kpụrụ ọta bronz i ji dochie ndị ahụ, nyefee ha nʼaka ndịisi ndị nche, bụ ndị na-eche nʼọnụ ụzọ ụlọeze nche ka a lekọta ha anya.</w:t>
      </w:r>
    </w:p>
    <w:p>
      <w:pPr/>
      <w:r>
        <w:rPr>
          <w:lang w:val="ig_NG" w:bidi="ig_NG"/>
        </w:rPr>
      </w:r>
      <w:r>
        <w:rPr>
          <w:vertAlign w:val="superscript"/>
          <w:lang w:val="ig_NG" w:bidi="ig_NG"/>
        </w:rPr>
        <w:t>11</w:t>
      </w:r>
      <w:r>
        <w:rPr>
          <w:lang w:val="ig_NG" w:bidi="ig_NG"/>
        </w:rPr>
        <w:t xml:space="preserve"> Mgbe ọbụla eze na-aga nʼụlọnsọ ukwu Onyenwe anyị, ndị nche na-eso ya buru ọta ndị ahụ, emesịa, ha na-ebughachikwa ha nʼime ụlọ ndị nche.</w:t>
      </w:r>
    </w:p>
    <w:p>
      <w:pPr/>
      <w:r>
        <w:rPr>
          <w:lang w:val="ig_NG" w:bidi="ig_NG"/>
        </w:rPr>
      </w:r>
      <w:r>
        <w:rPr>
          <w:vertAlign w:val="superscript"/>
          <w:lang w:val="ig_NG" w:bidi="ig_NG"/>
        </w:rPr>
        <w:t>12</w:t>
      </w:r>
      <w:r>
        <w:rPr>
          <w:lang w:val="ig_NG" w:bidi="ig_NG"/>
        </w:rPr>
        <w:t xml:space="preserve"> Mgbe eze wedara onwe ya nʼala, iwe Onyenwe anyị na-eweso ya dajụrụ, Ọ laghịkwa ya nʼiyi kpamkpam. Nʼezie, ezi ihe fọdụkwara na Juda.</w:t>
      </w:r>
    </w:p>
    <w:p>
      <w:pPr/>
      <w:r>
        <w:rPr>
          <w:lang w:val="ig_NG" w:bidi="ig_NG"/>
        </w:rPr>
      </w:r>
      <w:r>
        <w:rPr>
          <w:vertAlign w:val="superscript"/>
          <w:lang w:val="ig_NG" w:bidi="ig_NG"/>
        </w:rPr>
        <w:t>13</w:t>
      </w:r>
      <w:r>
        <w:rPr>
          <w:lang w:val="ig_NG" w:bidi="ig_NG"/>
        </w:rPr>
        <w:t xml:space="preserve"> Eze Rehoboam mere onwe ya ka ọ dị ike na Jerusalem na-achịkwa ka eze. Ọ gbara iri afọ anọ na otu mgbe ọ malitere ịbụ eze, ọ chịrị afọ iri na asaa na Jerusalem, bụ obodo ahụ Onyenwe anyị họọrọ site nʼetiti ebo niile nke Izrel, bụ ebe ọ ga-akpọkwasị Aha ya. Aha nne ya bụ Naama, onye Amọn.</w:t>
      </w:r>
    </w:p>
    <w:p>
      <w:pPr/>
      <w:r>
        <w:rPr>
          <w:lang w:val="ig_NG" w:bidi="ig_NG"/>
        </w:rPr>
      </w:r>
      <w:r>
        <w:rPr>
          <w:vertAlign w:val="superscript"/>
          <w:lang w:val="ig_NG" w:bidi="ig_NG"/>
        </w:rPr>
        <w:t>14</w:t>
      </w:r>
      <w:r>
        <w:rPr>
          <w:lang w:val="ig_NG" w:bidi="ig_NG"/>
        </w:rPr>
        <w:t xml:space="preserve"> O mere ihe ọjọọ, nʼihi na ọ dịghị mgbe ọbụla o kpebiri nʼobi ya ịchọ Onyenwe anyị.</w:t>
      </w:r>
    </w:p>
    <w:p>
      <w:pPr/>
      <w:r>
        <w:rPr>
          <w:lang w:val="ig_NG" w:bidi="ig_NG"/>
        </w:rPr>
      </w:r>
      <w:r>
        <w:rPr>
          <w:vertAlign w:val="superscript"/>
          <w:lang w:val="ig_NG" w:bidi="ig_NG"/>
        </w:rPr>
        <w:t>15</w:t>
      </w:r>
      <w:r>
        <w:rPr>
          <w:lang w:val="ig_NG" w:bidi="ig_NG"/>
        </w:rPr>
        <w:t xml:space="preserve"> Ma banyere ihe ndị ọzọ niile mere nʼoge ọchịchị Rehoboam, site na mmalite ruo ọgwụgwụ, ọ bụ na e deghị ha nʼakwụkwọ akụkọ nke Shemaya onye amụma na nke Ido onye ọhụ ụzọ, nke na-ahụ maka ihe banyere usoro ọmụmụ niile? Agha dịgidere nʼetiti Rehoboam na Jeroboam ụbọchị niile nke ndụ ha.</w:t>
      </w:r>
    </w:p>
    <w:p>
      <w:pPr/>
      <w:r>
        <w:rPr>
          <w:lang w:val="ig_NG" w:bidi="ig_NG"/>
        </w:rPr>
      </w:r>
      <w:r>
        <w:rPr>
          <w:vertAlign w:val="superscript"/>
          <w:lang w:val="ig_NG" w:bidi="ig_NG"/>
        </w:rPr>
        <w:t>16</w:t>
      </w:r>
      <w:r>
        <w:rPr>
          <w:lang w:val="ig_NG" w:bidi="ig_NG"/>
        </w:rPr>
        <w:t xml:space="preserve"> Rehoboam sooro ndị nna nna ya ha dina nʼọnwụ, e lie ya nʼobodo Devid. Abija nwa ya ghọrọ eze nʼọnọdụ ya.</w:t>
      </w:r>
    </w:p>
    <w:p>
      <w:pPr>
        <w:pStyle w:val="Heading2"/>
      </w:pPr>
      <w:r>
        <w:rPr>
          <w:lang w:val="ig_NG" w:bidi="ig_NG"/>
        </w:rPr>
        <w:t>2 Akụkọ Ihe Gara Aga 13:1</w:t>
      </w:r>
      <w:r>
        <w:rPr>
          <w:lang w:val="ig_NG" w:bidi="ig_NG"/>
        </w:rPr>
      </w:r>
    </w:p>
    <w:p>
      <w:pPr/>
      <w:r>
        <w:rPr>
          <w:lang w:val="ig_NG" w:bidi="ig_NG"/>
        </w:rPr>
      </w:r>
      <w:r>
        <w:rPr>
          <w:vertAlign w:val="superscript"/>
          <w:lang w:val="ig_NG" w:bidi="ig_NG"/>
        </w:rPr>
        <w:t>1</w:t>
      </w:r>
      <w:r>
        <w:rPr>
          <w:lang w:val="ig_NG" w:bidi="ig_NG"/>
        </w:rPr>
        <w:t xml:space="preserve"> Abija malitere ịbụ eze Juda, nʼafọ iri na asatọ nke ọchịchị eze Jeroboam.</w:t>
      </w:r>
    </w:p>
    <w:p>
      <w:pPr/>
      <w:r>
        <w:rPr>
          <w:lang w:val="ig_NG" w:bidi="ig_NG"/>
        </w:rPr>
      </w:r>
      <w:r>
        <w:rPr>
          <w:vertAlign w:val="superscript"/>
          <w:lang w:val="ig_NG" w:bidi="ig_NG"/>
        </w:rPr>
        <w:t>2</w:t>
      </w:r>
      <w:r>
        <w:rPr>
          <w:lang w:val="ig_NG" w:bidi="ig_NG"/>
        </w:rPr>
        <w:t xml:space="preserve"> Ọ chịrị afọ atọ na Jerusalem. Aha nne ya bụ Maaka, otu nʼime ụmụ nwanyị Uriel, onye Gibea. Agha dịgidere nʼetiti Abija na Jeroboam.</w:t>
      </w:r>
    </w:p>
    <w:p>
      <w:pPr/>
      <w:r>
        <w:rPr>
          <w:lang w:val="ig_NG" w:bidi="ig_NG"/>
        </w:rPr>
      </w:r>
      <w:r>
        <w:rPr>
          <w:vertAlign w:val="superscript"/>
          <w:lang w:val="ig_NG" w:bidi="ig_NG"/>
        </w:rPr>
        <w:t>3</w:t>
      </w:r>
      <w:r>
        <w:rPr>
          <w:lang w:val="ig_NG" w:bidi="ig_NG"/>
        </w:rPr>
        <w:t xml:space="preserve"> Abija họpụtara ndị ya dị ike nʼagha bụ ndị ọnụọgụgụ ha dị narị puku anọ, ma Jeroboam eze Izrel họpụtara ndị agha ọnụọgụgụ ha dị narị puku asatọ doo ha nʼusoro.</w:t>
      </w:r>
    </w:p>
    <w:p>
      <w:pPr/>
      <w:r>
        <w:rPr>
          <w:lang w:val="ig_NG" w:bidi="ig_NG"/>
        </w:rPr>
      </w:r>
      <w:r>
        <w:rPr>
          <w:vertAlign w:val="superscript"/>
          <w:lang w:val="ig_NG" w:bidi="ig_NG"/>
        </w:rPr>
        <w:t>4</w:t>
      </w:r>
      <w:r>
        <w:rPr>
          <w:lang w:val="ig_NG" w:bidi="ig_NG"/>
        </w:rPr>
        <w:t xml:space="preserve"> Abija guzoro nʼugwu Zemaraim nʼala ugwu ugwu Ifrem jiri oke olu sị “Jeroboam na ndị Izrel niile geenụ m ntị!</w:t>
      </w:r>
    </w:p>
    <w:p>
      <w:pPr/>
      <w:r>
        <w:rPr>
          <w:lang w:val="ig_NG" w:bidi="ig_NG"/>
        </w:rPr>
      </w:r>
      <w:r>
        <w:rPr>
          <w:vertAlign w:val="superscript"/>
          <w:lang w:val="ig_NG" w:bidi="ig_NG"/>
        </w:rPr>
        <w:t>5</w:t>
      </w:r>
      <w:r>
        <w:rPr>
          <w:lang w:val="ig_NG" w:bidi="ig_NG"/>
        </w:rPr>
        <w:t xml:space="preserve"> Unu amataghị na Onyenwe anyị Chineke nke Izrel esitela nʼọgbụgba ndụ nnu nyefee ọchịchị ala Izrel niile nʼaka Devid na ụmụ ụmụ ya ruo ebighị ebi?</w:t>
      </w:r>
    </w:p>
    <w:p>
      <w:pPr/>
      <w:r>
        <w:rPr>
          <w:lang w:val="ig_NG" w:bidi="ig_NG"/>
        </w:rPr>
      </w:r>
      <w:r>
        <w:rPr>
          <w:vertAlign w:val="superscript"/>
          <w:lang w:val="ig_NG" w:bidi="ig_NG"/>
        </w:rPr>
        <w:t>6</w:t>
      </w:r>
      <w:r>
        <w:rPr>
          <w:lang w:val="ig_NG" w:bidi="ig_NG"/>
        </w:rPr>
        <w:t xml:space="preserve"> Ma Jeroboam, nwa Nebat, bụ onye ọrụ Solomọn nwa Devid, nupuru isi megide onyenwe ya.</w:t>
      </w:r>
    </w:p>
    <w:p>
      <w:pPr/>
      <w:r>
        <w:rPr>
          <w:lang w:val="ig_NG" w:bidi="ig_NG"/>
        </w:rPr>
      </w:r>
      <w:r>
        <w:rPr>
          <w:vertAlign w:val="superscript"/>
          <w:lang w:val="ig_NG" w:bidi="ig_NG"/>
        </w:rPr>
        <w:t>7</w:t>
      </w:r>
      <w:r>
        <w:rPr>
          <w:lang w:val="ig_NG" w:bidi="ig_NG"/>
        </w:rPr>
        <w:t xml:space="preserve"> Ndị efu niile na-abaghị uru chịkọtara onwe ha gbaa ya gburugburu guzogide Rehoboam nwa Solomọn, mgbe ọ bụ nwantakịrị na onye na-enweghị ike inwe mkpebi, onye nʼadịghịkwa ike iguzogide ha.</w:t>
      </w:r>
    </w:p>
    <w:p>
      <w:pPr/>
      <w:r>
        <w:rPr>
          <w:lang w:val="ig_NG" w:bidi="ig_NG"/>
        </w:rPr>
      </w:r>
      <w:r>
        <w:rPr>
          <w:vertAlign w:val="superscript"/>
          <w:lang w:val="ig_NG" w:bidi="ig_NG"/>
        </w:rPr>
        <w:t>8</w:t>
      </w:r>
      <w:r>
        <w:rPr>
          <w:lang w:val="ig_NG" w:bidi="ig_NG"/>
        </w:rPr>
        <w:t xml:space="preserve"> “Ma ugbu a, unu ejikerela imegide alaeze Onyenwe anyị nke dị nʼaka ụmụ ụmụ Devid. Nʼezie, unu bu igwe ndị agha bara ụba, nʼetiti unu ka ụmụ ehi ọlaedo ahụ dịkwa, bụ nke Jeroboam mere ka ha buru chi unu.</w:t>
      </w:r>
    </w:p>
    <w:p>
      <w:pPr/>
      <w:r>
        <w:rPr>
          <w:lang w:val="ig_NG" w:bidi="ig_NG"/>
        </w:rPr>
      </w:r>
      <w:r>
        <w:rPr>
          <w:vertAlign w:val="superscript"/>
          <w:lang w:val="ig_NG" w:bidi="ig_NG"/>
        </w:rPr>
        <w:t>9</w:t>
      </w:r>
      <w:r>
        <w:rPr>
          <w:lang w:val="ig_NG" w:bidi="ig_NG"/>
        </w:rPr>
        <w:t xml:space="preserve"> Ma unu achụpụghị ndị nchụaja Onyenwe anyị, bụ ụmụ Erọn, chụpụkwa ndị Livayị ma meere onwe unu ndị nchụaja dịka ndị mba ọzọ na-eme? Onye ọbụla ji nwa oke ehi na ebule asaa bịa ido onwe ya nsọ na-aghọrọ unu onye nchụaja nye ihe ndị ahụ na-abụghị chi.</w:t>
      </w:r>
    </w:p>
    <w:p>
      <w:pPr/>
      <w:r>
        <w:rPr>
          <w:lang w:val="ig_NG" w:bidi="ig_NG"/>
        </w:rPr>
      </w:r>
      <w:r>
        <w:rPr>
          <w:vertAlign w:val="superscript"/>
          <w:lang w:val="ig_NG" w:bidi="ig_NG"/>
        </w:rPr>
        <w:t>10</w:t>
      </w:r>
      <w:r>
        <w:rPr>
          <w:lang w:val="ig_NG" w:bidi="ig_NG"/>
        </w:rPr>
        <w:t xml:space="preserve"> “Ma banyere anyị, Onyenwe anyị bụ Chineke anyị, anyị ahapụbeghị ya. Ndị nchụaja na-ejere Onyenwe anyị ozi bụ ụmụ Erọn, ndị Livayị bụkwa ndị na-enyere ha aka.</w:t>
      </w:r>
    </w:p>
    <w:p>
      <w:pPr/>
      <w:r>
        <w:rPr>
          <w:lang w:val="ig_NG" w:bidi="ig_NG"/>
        </w:rPr>
      </w:r>
      <w:r>
        <w:rPr>
          <w:vertAlign w:val="superscript"/>
          <w:lang w:val="ig_NG" w:bidi="ig_NG"/>
        </w:rPr>
        <w:t>11</w:t>
      </w:r>
      <w:r>
        <w:rPr>
          <w:lang w:val="ig_NG" w:bidi="ig_NG"/>
        </w:rPr>
        <w:t xml:space="preserve"> Ha na-achụ aja nye Onyenwe anyị kwa ụtụtụ na anyasị niile, na-esurekwa ihe nsure ọkụ na-esi isi ụtọ; ma na-edobekwa achịcha edoro nsọ nʼelu tebul ahụ dị ọcha. Ha na-amụnyekwa ọkụ nʼiheọkụ ndị ahụ dị nʼelu ihe ịdọba oriọna ọlaedo kwa abalị niile. Nʼihi na anyị onwe anyị na-edebe iwu Onyenwe anyị Chineke anyị; ma unu onwe unu ahapụla ya, gbakụta ya azụ.</w:t>
      </w:r>
    </w:p>
    <w:p>
      <w:pPr/>
      <w:r>
        <w:rPr>
          <w:lang w:val="ig_NG" w:bidi="ig_NG"/>
        </w:rPr>
      </w:r>
      <w:r>
        <w:rPr>
          <w:vertAlign w:val="superscript"/>
          <w:lang w:val="ig_NG" w:bidi="ig_NG"/>
        </w:rPr>
        <w:t>12</w:t>
      </w:r>
      <w:r>
        <w:rPr>
          <w:lang w:val="ig_NG" w:bidi="ig_NG"/>
        </w:rPr>
        <w:t xml:space="preserve"> Chineke nọnyeere anyị. Ọ bụkwa onyendu anyị. Ndị nchụaja ya ga-eji ịfụ opi ike tie mkpu agha megide unu. Unu ndị Izrel, unu alụsokwala Onyenwe anyị bụ Chineke nna unu ha ọgụ nʼihi na mmeri agaghị abụ nke unu!”</w:t>
      </w:r>
    </w:p>
    <w:p>
      <w:pPr/>
      <w:r>
        <w:rPr>
          <w:lang w:val="ig_NG" w:bidi="ig_NG"/>
        </w:rPr>
      </w:r>
      <w:r>
        <w:rPr>
          <w:vertAlign w:val="superscript"/>
          <w:lang w:val="ig_NG" w:bidi="ig_NG"/>
        </w:rPr>
        <w:t>13</w:t>
      </w:r>
      <w:r>
        <w:rPr>
          <w:lang w:val="ig_NG" w:bidi="ig_NG"/>
        </w:rPr>
        <w:t xml:space="preserve"> Ma Jeroboam ezipụlarị ụfọdụ ndị agha ya ka ha ga ndị agha Juda nʼazụ. Mgbe Jeroboam nọ nʼihu ndị Juda, ụfọdụ ndị agha ya nọkwa ndị Juda nʼazụ.</w:t>
      </w:r>
    </w:p>
    <w:p>
      <w:pPr/>
      <w:r>
        <w:rPr>
          <w:lang w:val="ig_NG" w:bidi="ig_NG"/>
        </w:rPr>
      </w:r>
      <w:r>
        <w:rPr>
          <w:vertAlign w:val="superscript"/>
          <w:lang w:val="ig_NG" w:bidi="ig_NG"/>
        </w:rPr>
        <w:t>14</w:t>
      </w:r>
      <w:r>
        <w:rPr>
          <w:lang w:val="ig_NG" w:bidi="ig_NG"/>
        </w:rPr>
        <w:t xml:space="preserve"> Mgbe ndị agha Juda tụgharịrị hụ na agha dị ha nʼihu dịkwa nʼazụ, ha tikuru Onyenwe anyị mkpu nzọpụta, ndị nchụaja fụkwara opi ike ha.</w:t>
      </w:r>
    </w:p>
    <w:p>
      <w:pPr/>
      <w:r>
        <w:rPr>
          <w:lang w:val="ig_NG" w:bidi="ig_NG"/>
        </w:rPr>
      </w:r>
      <w:r>
        <w:rPr>
          <w:vertAlign w:val="superscript"/>
          <w:lang w:val="ig_NG" w:bidi="ig_NG"/>
        </w:rPr>
        <w:t>15</w:t>
      </w:r>
      <w:r>
        <w:rPr>
          <w:lang w:val="ig_NG" w:bidi="ig_NG"/>
        </w:rPr>
        <w:t xml:space="preserve"> Ndị Juda tiri oke mkpu agha. Mgbe ha na-eti mkpu a, Chineke mere ka Abija na ndị Juda merie Jeroboam na ndị Izrel.</w:t>
      </w:r>
    </w:p>
    <w:p>
      <w:pPr/>
      <w:r>
        <w:rPr>
          <w:lang w:val="ig_NG" w:bidi="ig_NG"/>
        </w:rPr>
      </w:r>
      <w:r>
        <w:rPr>
          <w:vertAlign w:val="superscript"/>
          <w:lang w:val="ig_NG" w:bidi="ig_NG"/>
        </w:rPr>
        <w:t>16</w:t>
      </w:r>
      <w:r>
        <w:rPr>
          <w:lang w:val="ig_NG" w:bidi="ig_NG"/>
        </w:rPr>
        <w:t xml:space="preserve"> Ndị agha Izrel gbara ọsọ nʼihu ndị Juda, Chineke nyefere ha nʼaka ndị Juda.</w:t>
      </w:r>
    </w:p>
    <w:p>
      <w:pPr/>
      <w:r>
        <w:rPr>
          <w:lang w:val="ig_NG" w:bidi="ig_NG"/>
        </w:rPr>
      </w:r>
      <w:r>
        <w:rPr>
          <w:vertAlign w:val="superscript"/>
          <w:lang w:val="ig_NG" w:bidi="ig_NG"/>
        </w:rPr>
        <w:t>17</w:t>
      </w:r>
      <w:r>
        <w:rPr>
          <w:lang w:val="ig_NG" w:bidi="ig_NG"/>
        </w:rPr>
        <w:t xml:space="preserve"> Abija na ndị agha ya gburu narị puku ndị Izrel ise nʼụbọchị ahụ.</w:t>
      </w:r>
    </w:p>
    <w:p>
      <w:pPr/>
      <w:r>
        <w:rPr>
          <w:lang w:val="ig_NG" w:bidi="ig_NG"/>
        </w:rPr>
      </w:r>
      <w:r>
        <w:rPr>
          <w:vertAlign w:val="superscript"/>
          <w:lang w:val="ig_NG" w:bidi="ig_NG"/>
        </w:rPr>
        <w:t>18</w:t>
      </w:r>
      <w:r>
        <w:rPr>
          <w:lang w:val="ig_NG" w:bidi="ig_NG"/>
        </w:rPr>
        <w:t xml:space="preserve"> Ya mere, ntụkwasị obi nke Juda nwere nʼime Onyenwe anyị Chineke nna ha mere ka ha merie Jeroboam na ndị Izrel.</w:t>
      </w:r>
    </w:p>
    <w:p>
      <w:pPr/>
      <w:r>
        <w:rPr>
          <w:lang w:val="ig_NG" w:bidi="ig_NG"/>
        </w:rPr>
      </w:r>
      <w:r>
        <w:rPr>
          <w:vertAlign w:val="superscript"/>
          <w:lang w:val="ig_NG" w:bidi="ig_NG"/>
        </w:rPr>
        <w:t>19</w:t>
      </w:r>
      <w:r>
        <w:rPr>
          <w:lang w:val="ig_NG" w:bidi="ig_NG"/>
        </w:rPr>
        <w:t xml:space="preserve"> Abija chụkwara Jeroboam na ndị agha ya ọsọ dọta obodo ndị a nʼagha: Betel, na Jeshana, na Efrọn, na obodo niile gbara ha gburugburu.</w:t>
      </w:r>
    </w:p>
    <w:p>
      <w:pPr/>
      <w:r>
        <w:rPr>
          <w:lang w:val="ig_NG" w:bidi="ig_NG"/>
        </w:rPr>
      </w:r>
      <w:r>
        <w:rPr>
          <w:vertAlign w:val="superscript"/>
          <w:lang w:val="ig_NG" w:bidi="ig_NG"/>
        </w:rPr>
        <w:t>20</w:t>
      </w:r>
      <w:r>
        <w:rPr>
          <w:lang w:val="ig_NG" w:bidi="ig_NG"/>
        </w:rPr>
        <w:t xml:space="preserve"> Jeroboam enwetakwaghị ike ya ọzọ oge niile Abija nọ dịka eze. Ma ọ dịghị anya Onyenwe anyị tidara ya tigbuo ya.</w:t>
      </w:r>
    </w:p>
    <w:p>
      <w:pPr/>
      <w:r>
        <w:rPr>
          <w:lang w:val="ig_NG" w:bidi="ig_NG"/>
        </w:rPr>
      </w:r>
      <w:r>
        <w:rPr>
          <w:vertAlign w:val="superscript"/>
          <w:lang w:val="ig_NG" w:bidi="ig_NG"/>
        </w:rPr>
        <w:t>21</w:t>
      </w:r>
      <w:r>
        <w:rPr>
          <w:lang w:val="ig_NG" w:bidi="ig_NG"/>
        </w:rPr>
        <w:t xml:space="preserve"> Ma Abija gara nʼihu bụrụ onye dị ike, ọ lụrụ nwunye iri na anọ, mụọ iri ụmụ nwoke abụọ na abụọ, na ụmụ ndị nwanyị iri na isii.</w:t>
      </w:r>
    </w:p>
    <w:p>
      <w:pPr/>
      <w:r>
        <w:rPr>
          <w:lang w:val="ig_NG" w:bidi="ig_NG"/>
        </w:rPr>
      </w:r>
      <w:r>
        <w:rPr>
          <w:vertAlign w:val="superscript"/>
          <w:lang w:val="ig_NG" w:bidi="ig_NG"/>
        </w:rPr>
        <w:t>22</w:t>
      </w:r>
      <w:r>
        <w:rPr>
          <w:lang w:val="ig_NG" w:bidi="ig_NG"/>
        </w:rPr>
        <w:t xml:space="preserve"> Akụkọ niile banyere ọchịchị Abija, ihe o mere na ihe o kwuru, dị nʼakwụkwọ akụkọ nke Ido onye amụma dere.</w:t>
      </w:r>
    </w:p>
    <w:p>
      <w:pPr>
        <w:pStyle w:val="Heading2"/>
      </w:pPr>
      <w:r>
        <w:rPr>
          <w:lang w:val="ig_NG" w:bidi="ig_NG"/>
        </w:rPr>
        <w:t>2 Akụkọ Ihe Gara Aga 14:1</w:t>
      </w:r>
      <w:r>
        <w:rPr>
          <w:lang w:val="ig_NG" w:bidi="ig_NG"/>
        </w:rPr>
      </w:r>
    </w:p>
    <w:p>
      <w:pPr/>
      <w:r>
        <w:rPr>
          <w:lang w:val="ig_NG" w:bidi="ig_NG"/>
        </w:rPr>
      </w:r>
      <w:r>
        <w:rPr>
          <w:vertAlign w:val="superscript"/>
          <w:lang w:val="ig_NG" w:bidi="ig_NG"/>
        </w:rPr>
        <w:t>1</w:t>
      </w:r>
      <w:r>
        <w:rPr>
          <w:lang w:val="ig_NG" w:bidi="ig_NG"/>
        </w:rPr>
        <w:t xml:space="preserve"> Abija sooro nna nna ya ha dina nʼọnwụ, e lie ya nʼobodo Devid. Asa, nwa ya nwoke ghọrọ eze nʼọnọdụ ya. Udo dịkwa afọ iri nʼụbọchị ịbụ eze ya.</w:t>
      </w:r>
    </w:p>
    <w:p>
      <w:pPr/>
      <w:r>
        <w:rPr>
          <w:lang w:val="ig_NG" w:bidi="ig_NG"/>
        </w:rPr>
      </w:r>
      <w:r>
        <w:rPr>
          <w:vertAlign w:val="superscript"/>
          <w:lang w:val="ig_NG" w:bidi="ig_NG"/>
        </w:rPr>
        <w:t>2</w:t>
      </w:r>
      <w:r>
        <w:rPr>
          <w:lang w:val="ig_NG" w:bidi="ig_NG"/>
        </w:rPr>
        <w:t xml:space="preserve"> Asa mere ihe dị mma na nke ziri ezi nʼanya Onyenwe anyị bụ Chineke ya.</w:t>
      </w:r>
    </w:p>
    <w:p>
      <w:pPr/>
      <w:r>
        <w:rPr>
          <w:lang w:val="ig_NG" w:bidi="ig_NG"/>
        </w:rPr>
      </w:r>
      <w:r>
        <w:rPr>
          <w:vertAlign w:val="superscript"/>
          <w:lang w:val="ig_NG" w:bidi="ig_NG"/>
        </w:rPr>
        <w:t>3</w:t>
      </w:r>
      <w:r>
        <w:rPr>
          <w:lang w:val="ig_NG" w:bidi="ig_NG"/>
        </w:rPr>
        <w:t xml:space="preserve"> Ọ wezugakwara ebe ịchụ aja nke chi ọzọ niile dị nʼugwu, tipịa ogidi nsọ niile, gbujasịakwa ogidi Ashera.</w:t>
      </w:r>
    </w:p>
    <w:p>
      <w:pPr/>
      <w:r>
        <w:rPr>
          <w:lang w:val="ig_NG" w:bidi="ig_NG"/>
        </w:rPr>
      </w:r>
      <w:r>
        <w:rPr>
          <w:vertAlign w:val="superscript"/>
          <w:lang w:val="ig_NG" w:bidi="ig_NG"/>
        </w:rPr>
        <w:t>4</w:t>
      </w:r>
      <w:r>
        <w:rPr>
          <w:lang w:val="ig_NG" w:bidi="ig_NG"/>
        </w:rPr>
        <w:t xml:space="preserve"> O nyere Juda iwu ka ha chọọ Onyenwe anyị Chineke nke nna ha, ka ha debekwa iwu ya na ụkpụrụ ya niile.</w:t>
      </w:r>
    </w:p>
    <w:p>
      <w:pPr/>
      <w:r>
        <w:rPr>
          <w:lang w:val="ig_NG" w:bidi="ig_NG"/>
        </w:rPr>
      </w:r>
      <w:r>
        <w:rPr>
          <w:vertAlign w:val="superscript"/>
          <w:lang w:val="ig_NG" w:bidi="ig_NG"/>
        </w:rPr>
        <w:t>5</w:t>
      </w:r>
      <w:r>
        <w:rPr>
          <w:lang w:val="ig_NG" w:bidi="ig_NG"/>
        </w:rPr>
        <w:t xml:space="preserve"> O wezugakwara ebe niile a na-efe arụsị nʼelu ugwu, bibiekwa ebe niile a na-esure ihe nsure ọkụ na-esi isi ụtọ nʼobodo Juda. Alaeze ahụ nwekwara udo nʼokpuru ọchịchị ya.</w:t>
      </w:r>
    </w:p>
    <w:p>
      <w:pPr/>
      <w:r>
        <w:rPr>
          <w:lang w:val="ig_NG" w:bidi="ig_NG"/>
        </w:rPr>
      </w:r>
      <w:r>
        <w:rPr>
          <w:vertAlign w:val="superscript"/>
          <w:lang w:val="ig_NG" w:bidi="ig_NG"/>
        </w:rPr>
        <w:t>6</w:t>
      </w:r>
      <w:r>
        <w:rPr>
          <w:lang w:val="ig_NG" w:bidi="ig_NG"/>
        </w:rPr>
        <w:t xml:space="preserve"> O wuru ọtụtụ obodo e ji mgbidi gbaa gburugburu nʼala Juda niile. O nweghị onye busoro ya agha, nʼihi na Onyenwe anyị nyere ya udo.</w:t>
      </w:r>
    </w:p>
    <w:p>
      <w:pPr/>
      <w:r>
        <w:rPr>
          <w:lang w:val="ig_NG" w:bidi="ig_NG"/>
        </w:rPr>
      </w:r>
      <w:r>
        <w:rPr>
          <w:vertAlign w:val="superscript"/>
          <w:lang w:val="ig_NG" w:bidi="ig_NG"/>
        </w:rPr>
        <w:t>7</w:t>
      </w:r>
      <w:r>
        <w:rPr>
          <w:lang w:val="ig_NG" w:bidi="ig_NG"/>
        </w:rPr>
        <w:t xml:space="preserve"> Nʼihi nke a, ọ gwara ndị Juda sị ha, “Ugbu a ka anyị kwesiri iwu obodo ndị a. Ka anyị wuokwa mgbidi gburugburu ha, wuokwa ụlọ elu nche, tinyesịa ha niile ibo ọnụ ụzọ ama, na mkpọrọ e ji akpọchi ya, ala a bụ nke anyị, nʼihi na Onyenwe anyị Chineke onye anyị ji obi anyị chọsie ike enyela anyị udo.” Ya mere, ha wuru ihe ndị a niile nwekwa ọganihu.</w:t>
      </w:r>
    </w:p>
    <w:p>
      <w:pPr/>
      <w:r>
        <w:rPr>
          <w:lang w:val="ig_NG" w:bidi="ig_NG"/>
        </w:rPr>
      </w:r>
      <w:r>
        <w:rPr>
          <w:vertAlign w:val="superscript"/>
          <w:lang w:val="ig_NG" w:bidi="ig_NG"/>
        </w:rPr>
        <w:t>8</w:t>
      </w:r>
      <w:r>
        <w:rPr>
          <w:lang w:val="ig_NG" w:bidi="ig_NG"/>
        </w:rPr>
        <w:t xml:space="preserve"> Ọnụọgụgụ ndị agha Asa ndị si Juda nʼoge ahụ bụ narị puku atọ. Ngwa agha ha ji bụ ọta ukwu na ùbe. Ndị agha ya ọzọ si Benjamin dị narị puku abụọ na iri puku mmadụ asatọ. Ndị a jikwa ọta na ụta. Ndị agha ndị a niile bụ ndị a zụziri azụzi, bụrụkwa ndị dị ike.</w:t>
      </w:r>
    </w:p>
    <w:p>
      <w:pPr/>
      <w:r>
        <w:rPr>
          <w:lang w:val="ig_NG" w:bidi="ig_NG"/>
        </w:rPr>
      </w:r>
      <w:r>
        <w:rPr>
          <w:vertAlign w:val="superscript"/>
          <w:lang w:val="ig_NG" w:bidi="ig_NG"/>
        </w:rPr>
        <w:t>9</w:t>
      </w:r>
      <w:r>
        <w:rPr>
          <w:lang w:val="ig_NG" w:bidi="ig_NG"/>
        </w:rPr>
        <w:t xml:space="preserve"> Zera, bụ onye Kush duru puku kwụrụ puku, na narị ụgbọ agha atọ, bịaruo Maresha ibuso Juda agha.</w:t>
      </w:r>
    </w:p>
    <w:p>
      <w:pPr/>
      <w:r>
        <w:rPr>
          <w:lang w:val="ig_NG" w:bidi="ig_NG"/>
        </w:rPr>
      </w:r>
      <w:r>
        <w:rPr>
          <w:vertAlign w:val="superscript"/>
          <w:lang w:val="ig_NG" w:bidi="ig_NG"/>
        </w:rPr>
        <w:t>10</w:t>
      </w:r>
      <w:r>
        <w:rPr>
          <w:lang w:val="ig_NG" w:bidi="ig_NG"/>
        </w:rPr>
        <w:t xml:space="preserve"> Asa pụrụ izute ya. Ha doro onwe ha nʼusoro ibu agha na Ndagwurugwu Zefata nke dị Maresha nso.</w:t>
      </w:r>
    </w:p>
    <w:p>
      <w:pPr/>
      <w:r>
        <w:rPr>
          <w:lang w:val="ig_NG" w:bidi="ig_NG"/>
        </w:rPr>
      </w:r>
      <w:r>
        <w:rPr>
          <w:vertAlign w:val="superscript"/>
          <w:lang w:val="ig_NG" w:bidi="ig_NG"/>
        </w:rPr>
        <w:t>11</w:t>
      </w:r>
      <w:r>
        <w:rPr>
          <w:lang w:val="ig_NG" w:bidi="ig_NG"/>
        </w:rPr>
        <w:t xml:space="preserve"> Mgbe ahụ, Asa kpọkuru Onyenwe anyị Chineke ya, si, “Onyenwe anyị ọ dịghị onye dịka gị nʼinyere onye na-adịghị ike aka nʼihu onye dị ike nke ukwuu. Nyere anyị aka, O Onyenwe anyị Chineke anyị, nʼihi na anyị dabere na gị. Ọ bụkwa nʼaha gị ka anyị na-apụ ibuso igwe a agha. O Onyenwe anyị i bụ Chineke anyị. Ekwela ka ọ bụrụ na mmadụ efu meriri gị.”</w:t>
      </w:r>
    </w:p>
    <w:p>
      <w:pPr/>
      <w:r>
        <w:rPr>
          <w:lang w:val="ig_NG" w:bidi="ig_NG"/>
        </w:rPr>
      </w:r>
      <w:r>
        <w:rPr>
          <w:vertAlign w:val="superscript"/>
          <w:lang w:val="ig_NG" w:bidi="ig_NG"/>
        </w:rPr>
        <w:t>12</w:t>
      </w:r>
      <w:r>
        <w:rPr>
          <w:lang w:val="ig_NG" w:bidi="ig_NG"/>
        </w:rPr>
        <w:t xml:space="preserve"> Onyenwe anyị tigbukwara ndị Kush niile ahụ nʼihu Asa na Juda. Ndị Kush gbakwara ọsọ.</w:t>
      </w:r>
    </w:p>
    <w:p>
      <w:pPr/>
      <w:r>
        <w:rPr>
          <w:lang w:val="ig_NG" w:bidi="ig_NG"/>
        </w:rPr>
      </w:r>
      <w:r>
        <w:rPr>
          <w:vertAlign w:val="superscript"/>
          <w:lang w:val="ig_NG" w:bidi="ig_NG"/>
        </w:rPr>
        <w:t>13</w:t>
      </w:r>
      <w:r>
        <w:rPr>
          <w:lang w:val="ig_NG" w:bidi="ig_NG"/>
        </w:rPr>
        <w:t xml:space="preserve"> Asa na ndị agha ya chụrụ ha ọsọ chụruo ha obodo Gera ebe ọtụtụ ndị Kush dara, ruo na o nwekwaghị onye fọdụrụ ndụ nʼime ha. E tigburu ha nʼihu Onyenwe anyị na ndị agha ya. Ndị Juda bukọọrọ ọtụtụ ihe nkwata nʼagha dị iche iche.</w:t>
      </w:r>
    </w:p>
    <w:p>
      <w:pPr/>
      <w:r>
        <w:rPr>
          <w:lang w:val="ig_NG" w:bidi="ig_NG"/>
        </w:rPr>
      </w:r>
      <w:r>
        <w:rPr>
          <w:vertAlign w:val="superscript"/>
          <w:lang w:val="ig_NG" w:bidi="ig_NG"/>
        </w:rPr>
        <w:t>14</w:t>
      </w:r>
      <w:r>
        <w:rPr>
          <w:lang w:val="ig_NG" w:bidi="ig_NG"/>
        </w:rPr>
        <w:t xml:space="preserve"> Ha bibiri obodo niile gbara Gera gburugburu, nʼihi na egwu Onyenwe anyị dakwasịrị obodo ndị ahụ niile. Ndị Juda bukọọrọ ọtụtụ ihe nkwata nʼihi na ọtụtụ ihe dị nʼobodo ndị ahụ.</w:t>
      </w:r>
    </w:p>
    <w:p>
      <w:pPr/>
      <w:r>
        <w:rPr>
          <w:lang w:val="ig_NG" w:bidi="ig_NG"/>
        </w:rPr>
      </w:r>
      <w:r>
        <w:rPr>
          <w:vertAlign w:val="superscript"/>
          <w:lang w:val="ig_NG" w:bidi="ig_NG"/>
        </w:rPr>
        <w:t>15</w:t>
      </w:r>
      <w:r>
        <w:rPr>
          <w:lang w:val="ig_NG" w:bidi="ig_NG"/>
        </w:rPr>
        <w:t xml:space="preserve"> Ha busokwara ebe obibi ndị na-azụ anụ ụlọ agha, chikọrọ igwe atụrụ na ewu na ịnyịnya kamel. Emesịa ha laghachiri Jerusalem.</w:t>
      </w:r>
    </w:p>
    <w:p>
      <w:pPr>
        <w:pStyle w:val="Heading2"/>
      </w:pPr>
      <w:r>
        <w:rPr>
          <w:lang w:val="ig_NG" w:bidi="ig_NG"/>
        </w:rPr>
        <w:t>2 Akụkọ Ihe Gara Aga 15:1</w:t>
      </w:r>
      <w:r>
        <w:rPr>
          <w:lang w:val="ig_NG" w:bidi="ig_NG"/>
        </w:rPr>
      </w:r>
    </w:p>
    <w:p>
      <w:pPr/>
      <w:r>
        <w:rPr>
          <w:lang w:val="ig_NG" w:bidi="ig_NG"/>
        </w:rPr>
      </w:r>
      <w:r>
        <w:rPr>
          <w:vertAlign w:val="superscript"/>
          <w:lang w:val="ig_NG" w:bidi="ig_NG"/>
        </w:rPr>
        <w:t>1</w:t>
      </w:r>
      <w:r>
        <w:rPr>
          <w:lang w:val="ig_NG" w:bidi="ig_NG"/>
        </w:rPr>
        <w:t xml:space="preserve"> Mgbe ahụ, Mmụọ nke Chineke dakwasịrị Azaraya nwa Oded.</w:t>
      </w:r>
    </w:p>
    <w:p>
      <w:pPr/>
      <w:r>
        <w:rPr>
          <w:lang w:val="ig_NG" w:bidi="ig_NG"/>
        </w:rPr>
      </w:r>
      <w:r>
        <w:rPr>
          <w:vertAlign w:val="superscript"/>
          <w:lang w:val="ig_NG" w:bidi="ig_NG"/>
        </w:rPr>
        <w:t>2</w:t>
      </w:r>
      <w:r>
        <w:rPr>
          <w:lang w:val="ig_NG" w:bidi="ig_NG"/>
        </w:rPr>
        <w:t xml:space="preserve"> Ọ pụrụ jekwuru Asa sị ya, “Geenụ m ntị, gị Asa na ndị Juda niile na Benjamin. Onyenwe anyị ga-anọnyere unu oge niile unu na-eme okwu ya. Unu ga-achọta ya mgbe ọbụla unu chọrọ ya. Ma ọ ga-agbakụta unu azụ oge ọbụla unu nupuru isi nʼiwu ya.</w:t>
      </w:r>
    </w:p>
    <w:p>
      <w:pPr/>
      <w:r>
        <w:rPr>
          <w:lang w:val="ig_NG" w:bidi="ig_NG"/>
        </w:rPr>
      </w:r>
      <w:r>
        <w:rPr>
          <w:vertAlign w:val="superscript"/>
          <w:lang w:val="ig_NG" w:bidi="ig_NG"/>
        </w:rPr>
        <w:t>3</w:t>
      </w:r>
      <w:r>
        <w:rPr>
          <w:lang w:val="ig_NG" w:bidi="ig_NG"/>
        </w:rPr>
        <w:t xml:space="preserve"> Ma ọtụtụ oge dị anya ndị Izrel nọ na-enweghị Chineke nke ezie, ha enweghịkwa onye nchụaja ga-ezi ihe, ha enweghịkwa iwu Chineke</w:t>
      </w:r>
    </w:p>
    <w:p>
      <w:pPr/>
      <w:r>
        <w:rPr>
          <w:lang w:val="ig_NG" w:bidi="ig_NG"/>
        </w:rPr>
      </w:r>
      <w:r>
        <w:rPr>
          <w:vertAlign w:val="superscript"/>
          <w:lang w:val="ig_NG" w:bidi="ig_NG"/>
        </w:rPr>
        <w:t>4</w:t>
      </w:r>
      <w:r>
        <w:rPr>
          <w:lang w:val="ig_NG" w:bidi="ig_NG"/>
        </w:rPr>
        <w:t xml:space="preserve"> Ma mgbe ọbụla ha chigharịkwutere Onyenwe anyị, Chineke Izrel tikuo ya nʼime mkpagbu ha, ọ na-enyere ha aka.</w:t>
      </w:r>
    </w:p>
    <w:p>
      <w:pPr/>
      <w:r>
        <w:rPr>
          <w:lang w:val="ig_NG" w:bidi="ig_NG"/>
        </w:rPr>
      </w:r>
      <w:r>
        <w:rPr>
          <w:vertAlign w:val="superscript"/>
          <w:lang w:val="ig_NG" w:bidi="ig_NG"/>
        </w:rPr>
        <w:t>5</w:t>
      </w:r>
      <w:r>
        <w:rPr>
          <w:lang w:val="ig_NG" w:bidi="ig_NG"/>
        </w:rPr>
        <w:t xml:space="preserve"> Nʼoge ahụ, ọ dịghị udo dịrị onye ọbụla na-apụ apụ ịgagharị nʼobodo, maka na ndị niile bi nʼala ahụ nọ nʼọnọdụ oke ọgbaaghara.</w:t>
      </w:r>
    </w:p>
    <w:p>
      <w:pPr/>
      <w:r>
        <w:rPr>
          <w:lang w:val="ig_NG" w:bidi="ig_NG"/>
        </w:rPr>
      </w:r>
      <w:r>
        <w:rPr>
          <w:vertAlign w:val="superscript"/>
          <w:lang w:val="ig_NG" w:bidi="ig_NG"/>
        </w:rPr>
        <w:t>6</w:t>
      </w:r>
      <w:r>
        <w:rPr>
          <w:lang w:val="ig_NG" w:bidi="ig_NG"/>
        </w:rPr>
        <w:t xml:space="preserve"> Otu obodo na-azọpịa obodo ọzọ ebe otu mba na-emegidekwa mba ọzọ nʼihi na Chineke ji nsogbu dị iche iche megide ha.</w:t>
      </w:r>
    </w:p>
    <w:p>
      <w:pPr/>
      <w:r>
        <w:rPr>
          <w:lang w:val="ig_NG" w:bidi="ig_NG"/>
        </w:rPr>
      </w:r>
      <w:r>
        <w:rPr>
          <w:vertAlign w:val="superscript"/>
          <w:lang w:val="ig_NG" w:bidi="ig_NG"/>
        </w:rPr>
        <w:t>7</w:t>
      </w:r>
      <w:r>
        <w:rPr>
          <w:lang w:val="ig_NG" w:bidi="ig_NG"/>
        </w:rPr>
        <w:t xml:space="preserve"> Ma unu ndị Juda, unu adala mba nʼọrụ ọma unu, nʼihi na a ga-akwụ unu ụgwọ ọrụ unu.”</w:t>
      </w:r>
    </w:p>
    <w:p>
      <w:pPr/>
      <w:r>
        <w:rPr>
          <w:lang w:val="ig_NG" w:bidi="ig_NG"/>
        </w:rPr>
      </w:r>
      <w:r>
        <w:rPr>
          <w:vertAlign w:val="superscript"/>
          <w:lang w:val="ig_NG" w:bidi="ig_NG"/>
        </w:rPr>
        <w:t>8</w:t>
      </w:r>
      <w:r>
        <w:rPr>
          <w:lang w:val="ig_NG" w:bidi="ig_NG"/>
        </w:rPr>
        <w:t xml:space="preserve"> Mgbe Asa nụrụ okwu ndị a, bụ amụma Azaraya nwa Oded, ọ bụ onye a gbara ume. O wepụrụ ihe arụ niile dị nʼala Juda na Benjamin na nke dị nʼobodo niile ahụ o meriri nʼagha ndị dị nʼugwu Ifrem. Ọ wuziri ebe ịchụ aja Onyenwe anyị, nke dị nʼihu mpụta ọnụ ụlọ ụlọnsọ ukwu nke Onyenwe anyị.</w:t>
      </w:r>
    </w:p>
    <w:p>
      <w:pPr/>
      <w:r>
        <w:rPr>
          <w:lang w:val="ig_NG" w:bidi="ig_NG"/>
        </w:rPr>
      </w:r>
      <w:r>
        <w:rPr>
          <w:vertAlign w:val="superscript"/>
          <w:lang w:val="ig_NG" w:bidi="ig_NG"/>
        </w:rPr>
        <w:t>9</w:t>
      </w:r>
      <w:r>
        <w:rPr>
          <w:lang w:val="ig_NG" w:bidi="ig_NG"/>
        </w:rPr>
        <w:t xml:space="preserve"> Mgbe ahụ, Asa kpọrọ ndị Juda na Benjamin niile oku, ha na ndị ọbịa niile si Izrel, nʼihi na ọtụtụ sitere nʼala Ifrem na Manase, na Simiọn gbafeta Juda, mgbe ha hụrụ na Onyenwe anyị Chineke nọnyeere Asa.</w:t>
      </w:r>
    </w:p>
    <w:p>
      <w:pPr/>
      <w:r>
        <w:rPr>
          <w:lang w:val="ig_NG" w:bidi="ig_NG"/>
        </w:rPr>
      </w:r>
      <w:r>
        <w:rPr>
          <w:vertAlign w:val="superscript"/>
          <w:lang w:val="ig_NG" w:bidi="ig_NG"/>
        </w:rPr>
        <w:t>10</w:t>
      </w:r>
      <w:r>
        <w:rPr>
          <w:lang w:val="ig_NG" w:bidi="ig_NG"/>
        </w:rPr>
        <w:t xml:space="preserve"> Ha niile zukọrọ na Jerusalem nʼọnwa nke atọ nʼafọ nke iri na ise nke ọchịchị eze Asa.</w:t>
      </w:r>
    </w:p>
    <w:p>
      <w:pPr/>
      <w:r>
        <w:rPr>
          <w:lang w:val="ig_NG" w:bidi="ig_NG"/>
        </w:rPr>
      </w:r>
      <w:r>
        <w:rPr>
          <w:vertAlign w:val="superscript"/>
          <w:lang w:val="ig_NG" w:bidi="ig_NG"/>
        </w:rPr>
        <w:t>11</w:t>
      </w:r>
      <w:r>
        <w:rPr>
          <w:lang w:val="ig_NG" w:bidi="ig_NG"/>
        </w:rPr>
        <w:t xml:space="preserve"> Nʼoge ahụ, ha ji narị ehi asaa na puku atụrụ na ewu asaa, chụọrọ Onyenwe anyị aja nʼụbọchị ahụ. Anụmanụ ndị a so nʼihe ha kwatara nʼagha.</w:t>
      </w:r>
    </w:p>
    <w:p>
      <w:pPr/>
      <w:r>
        <w:rPr>
          <w:lang w:val="ig_NG" w:bidi="ig_NG"/>
        </w:rPr>
      </w:r>
      <w:r>
        <w:rPr>
          <w:vertAlign w:val="superscript"/>
          <w:lang w:val="ig_NG" w:bidi="ig_NG"/>
        </w:rPr>
        <w:t>12</w:t>
      </w:r>
      <w:r>
        <w:rPr>
          <w:lang w:val="ig_NG" w:bidi="ig_NG"/>
        </w:rPr>
        <w:t xml:space="preserve"> Emesịa, nʼụbọchị ahụ, ha gbara ndụ, kpebie na ọ bụ naanị Onyenwe anyị Chineke nna ha ka ha ga-efe.</w:t>
      </w:r>
    </w:p>
    <w:p>
      <w:pPr/>
      <w:r>
        <w:rPr>
          <w:lang w:val="ig_NG" w:bidi="ig_NG"/>
        </w:rPr>
      </w:r>
      <w:r>
        <w:rPr>
          <w:vertAlign w:val="superscript"/>
          <w:lang w:val="ig_NG" w:bidi="ig_NG"/>
        </w:rPr>
        <w:t>13</w:t>
      </w:r>
      <w:r>
        <w:rPr>
          <w:lang w:val="ig_NG" w:bidi="ig_NG"/>
        </w:rPr>
        <w:t xml:space="preserve"> Ha kpebikwara na onye ọbụla nke na-agaghị efe Onyenwe anyị, Chineke Izrel ga-anwụ, ma onye ahụ ọ bụ nwoke maọbụ nwanyị, nwantakịrị maọbụ okenye.</w:t>
      </w:r>
    </w:p>
    <w:p>
      <w:pPr/>
      <w:r>
        <w:rPr>
          <w:lang w:val="ig_NG" w:bidi="ig_NG"/>
        </w:rPr>
      </w:r>
      <w:r>
        <w:rPr>
          <w:vertAlign w:val="superscript"/>
          <w:lang w:val="ig_NG" w:bidi="ig_NG"/>
        </w:rPr>
        <w:t>14</w:t>
      </w:r>
      <w:r>
        <w:rPr>
          <w:lang w:val="ig_NG" w:bidi="ig_NG"/>
        </w:rPr>
        <w:t xml:space="preserve"> Ha niile ji oke olu na iti mkpu na opi na opi ike, ṅụọrọ Onyenwe anyị iyi.</w:t>
      </w:r>
    </w:p>
    <w:p>
      <w:pPr/>
      <w:r>
        <w:rPr>
          <w:lang w:val="ig_NG" w:bidi="ig_NG"/>
        </w:rPr>
      </w:r>
      <w:r>
        <w:rPr>
          <w:vertAlign w:val="superscript"/>
          <w:lang w:val="ig_NG" w:bidi="ig_NG"/>
        </w:rPr>
        <w:t>15</w:t>
      </w:r>
      <w:r>
        <w:rPr>
          <w:lang w:val="ig_NG" w:bidi="ig_NG"/>
        </w:rPr>
        <w:t xml:space="preserve"> Ndị Juda niile ṅụrịrị ọṅụ nʼihi na ha ji obi ha niile ṅụọ iyi a. Ha jikwa obi ha niile chọọ Chineke. O mere ka ha chọta ya. Onyenwe anyị nyekwara ha udo nʼakụkụ niile.</w:t>
      </w:r>
    </w:p>
    <w:p>
      <w:pPr/>
      <w:r>
        <w:rPr>
          <w:lang w:val="ig_NG" w:bidi="ig_NG"/>
        </w:rPr>
      </w:r>
      <w:r>
        <w:rPr>
          <w:vertAlign w:val="superscript"/>
          <w:lang w:val="ig_NG" w:bidi="ig_NG"/>
        </w:rPr>
        <w:t>16</w:t>
      </w:r>
      <w:r>
        <w:rPr>
          <w:lang w:val="ig_NG" w:bidi="ig_NG"/>
        </w:rPr>
        <w:t xml:space="preserve"> Eze Asa chụdakwara nne nne ya bụ Maaka, site nʼọnọdụ ya dịka nne eze, nʼihi na ọ kpụrụ ihe arụ, ogidi Ashera maka iji fee ya ofufe. Asa gbuturu ya, sụpịa ya, kpọọ ya ọkụ na ndagwurugwu iyi Kidrọn.</w:t>
      </w:r>
    </w:p>
    <w:p>
      <w:pPr/>
      <w:r>
        <w:rPr>
          <w:lang w:val="ig_NG" w:bidi="ig_NG"/>
        </w:rPr>
      </w:r>
      <w:r>
        <w:rPr>
          <w:vertAlign w:val="superscript"/>
          <w:lang w:val="ig_NG" w:bidi="ig_NG"/>
        </w:rPr>
        <w:t>17</w:t>
      </w:r>
      <w:r>
        <w:rPr>
          <w:lang w:val="ig_NG" w:bidi="ig_NG"/>
        </w:rPr>
        <w:t xml:space="preserve"> Ọ bụ ezie na o wezugaghị ugwu niile dị elu site nʼIzrel, ma Asa ji obi zuruoke jere Onyenwe anyị ozi nʼoge ndụ ya niile</w:t>
      </w:r>
    </w:p>
    <w:p>
      <w:pPr/>
      <w:r>
        <w:rPr>
          <w:lang w:val="ig_NG" w:bidi="ig_NG"/>
        </w:rPr>
      </w:r>
      <w:r>
        <w:rPr>
          <w:vertAlign w:val="superscript"/>
          <w:lang w:val="ig_NG" w:bidi="ig_NG"/>
        </w:rPr>
        <w:t>18</w:t>
      </w:r>
      <w:r>
        <w:rPr>
          <w:lang w:val="ig_NG" w:bidi="ig_NG"/>
        </w:rPr>
        <w:t xml:space="preserve"> O webatara nʼime ụlọnsọ ukwu Chineke, ọlaọcha na ọlaedo na ihe niile, nke nna ya na ya onwe ya doro nsọ.</w:t>
      </w:r>
    </w:p>
    <w:p>
      <w:pPr/>
      <w:r>
        <w:rPr>
          <w:lang w:val="ig_NG" w:bidi="ig_NG"/>
        </w:rPr>
      </w:r>
      <w:r>
        <w:rPr>
          <w:vertAlign w:val="superscript"/>
          <w:lang w:val="ig_NG" w:bidi="ig_NG"/>
        </w:rPr>
        <w:t>19</w:t>
      </w:r>
      <w:r>
        <w:rPr>
          <w:lang w:val="ig_NG" w:bidi="ig_NG"/>
        </w:rPr>
        <w:t xml:space="preserve"> Ọ dịkwaghị agha ọzọ a lụrụ tutu ruo nʼafọ iri atọ na ise nke ọchịchị eze Asa na Juda.</w:t>
      </w:r>
    </w:p>
    <w:p>
      <w:pPr>
        <w:pStyle w:val="Heading2"/>
      </w:pPr>
      <w:r>
        <w:rPr>
          <w:lang w:val="ig_NG" w:bidi="ig_NG"/>
        </w:rPr>
        <w:t>2 Akụkọ Ihe Gara Aga 16:1</w:t>
      </w:r>
      <w:r>
        <w:rPr>
          <w:lang w:val="ig_NG" w:bidi="ig_NG"/>
        </w:rPr>
      </w:r>
    </w:p>
    <w:p>
      <w:pPr/>
      <w:r>
        <w:rPr>
          <w:lang w:val="ig_NG" w:bidi="ig_NG"/>
        </w:rPr>
      </w:r>
      <w:r>
        <w:rPr>
          <w:vertAlign w:val="superscript"/>
          <w:lang w:val="ig_NG" w:bidi="ig_NG"/>
        </w:rPr>
        <w:t>1</w:t>
      </w:r>
      <w:r>
        <w:rPr>
          <w:lang w:val="ig_NG" w:bidi="ig_NG"/>
        </w:rPr>
        <w:t xml:space="preserve"> Nʼafọ nke iri atọ na isii nke ọchịchị Asa, Baasha eze Izrel, busoro Juda agha, wuchie Rema igbochi onye ọbụla na-apụ apụ maọbụ onye na-abata abata nʼoke ala Asa, eze Juda.</w:t>
      </w:r>
    </w:p>
    <w:p>
      <w:pPr/>
      <w:r>
        <w:rPr>
          <w:lang w:val="ig_NG" w:bidi="ig_NG"/>
        </w:rPr>
      </w:r>
      <w:r>
        <w:rPr>
          <w:vertAlign w:val="superscript"/>
          <w:lang w:val="ig_NG" w:bidi="ig_NG"/>
        </w:rPr>
        <w:t>2</w:t>
      </w:r>
      <w:r>
        <w:rPr>
          <w:lang w:val="ig_NG" w:bidi="ig_NG"/>
        </w:rPr>
        <w:t xml:space="preserve"> Mgbe ahụ, Asa chịịrị ọlaọcha na ọlaedo niile dị nʼụlọakụ ụlọnsọ Onyenwe anyị, na ndị dị nʼụlọeze ya, zigara Ben-Hadad, eze Aram, onye na-achị na Damaskọs, sị,</w:t>
      </w:r>
    </w:p>
    <w:p>
      <w:pPr/>
      <w:r>
        <w:rPr>
          <w:lang w:val="ig_NG" w:bidi="ig_NG"/>
        </w:rPr>
      </w:r>
      <w:r>
        <w:rPr>
          <w:vertAlign w:val="superscript"/>
          <w:lang w:val="ig_NG" w:bidi="ig_NG"/>
        </w:rPr>
        <w:t>3</w:t>
      </w:r>
      <w:r>
        <w:rPr>
          <w:lang w:val="ig_NG" w:bidi="ig_NG"/>
        </w:rPr>
        <w:t xml:space="preserve"> “Biko, ka anyị gbaa ndụ dịka nna m na nna gị mere. Lee, ana m ezitere gị ọlaọcha na ọlaedo. Ugbu a, mebie ọgbụgba ndụ dị nʼetiti gị na Baasha, bụ eze Izrel, ka o si nʼebe m nọ wezuga onwe ya.”</w:t>
      </w:r>
    </w:p>
    <w:p>
      <w:pPr/>
      <w:r>
        <w:rPr>
          <w:lang w:val="ig_NG" w:bidi="ig_NG"/>
        </w:rPr>
      </w:r>
      <w:r>
        <w:rPr>
          <w:vertAlign w:val="superscript"/>
          <w:lang w:val="ig_NG" w:bidi="ig_NG"/>
        </w:rPr>
        <w:t>4</w:t>
      </w:r>
      <w:r>
        <w:rPr>
          <w:lang w:val="ig_NG" w:bidi="ig_NG"/>
        </w:rPr>
        <w:t xml:space="preserve"> Ben-Hadad kwenyere eze Asa, zipụ ndị ọchịagha ndị agha ya ka ha gaa buso obodo Izrel niile agha. Ha lụgburu Ijon, Dan, Ebel-Maim na obodo niile a na-achịkọbata ihe dị na Naftalị.</w:t>
      </w:r>
    </w:p>
    <w:p>
      <w:pPr/>
      <w:r>
        <w:rPr>
          <w:lang w:val="ig_NG" w:bidi="ig_NG"/>
        </w:rPr>
      </w:r>
      <w:r>
        <w:rPr>
          <w:vertAlign w:val="superscript"/>
          <w:lang w:val="ig_NG" w:bidi="ig_NG"/>
        </w:rPr>
        <w:t>5</w:t>
      </w:r>
      <w:r>
        <w:rPr>
          <w:lang w:val="ig_NG" w:bidi="ig_NG"/>
        </w:rPr>
        <w:t xml:space="preserve"> Mgbe Baasha nụrụ nke a, ọ kwụsịrị iwu Rema, hapụkwa ọrụ ya.</w:t>
      </w:r>
    </w:p>
    <w:p>
      <w:pPr/>
      <w:r>
        <w:rPr>
          <w:lang w:val="ig_NG" w:bidi="ig_NG"/>
        </w:rPr>
      </w:r>
      <w:r>
        <w:rPr>
          <w:vertAlign w:val="superscript"/>
          <w:lang w:val="ig_NG" w:bidi="ig_NG"/>
        </w:rPr>
        <w:t>6</w:t>
      </w:r>
      <w:r>
        <w:rPr>
          <w:lang w:val="ig_NG" w:bidi="ig_NG"/>
        </w:rPr>
        <w:t xml:space="preserve"> Mgbe ahụ, eze Asa chịịrị ndị ikom niile nke Juda. Ha bịara bupusịa nkume na osisi niile dị na Rema, nke Baasha ji na-ewu ihe. O ji ihe ndị a wulie Geba na Mizpa.</w:t>
      </w:r>
    </w:p>
    <w:p>
      <w:pPr/>
      <w:r>
        <w:rPr>
          <w:lang w:val="ig_NG" w:bidi="ig_NG"/>
        </w:rPr>
      </w:r>
      <w:r>
        <w:rPr>
          <w:vertAlign w:val="superscript"/>
          <w:lang w:val="ig_NG" w:bidi="ig_NG"/>
        </w:rPr>
        <w:t>7</w:t>
      </w:r>
      <w:r>
        <w:rPr>
          <w:lang w:val="ig_NG" w:bidi="ig_NG"/>
        </w:rPr>
        <w:t xml:space="preserve"> Nʼoge ahụ Hanani, bụ onye ọhụ ụzọ bịakwutere Asa, bụ eze Juda sị ya, “Ebe ọ bụ na ị hapụrụ Onyenwe anyị Chineke gị, tụkwasị eze Aram obi, lee na usuu ndị agha Siria esitela nʼaka gị wezuga onwe ha.</w:t>
      </w:r>
    </w:p>
    <w:p>
      <w:pPr/>
      <w:r>
        <w:rPr>
          <w:lang w:val="ig_NG" w:bidi="ig_NG"/>
        </w:rPr>
      </w:r>
      <w:r>
        <w:rPr>
          <w:vertAlign w:val="superscript"/>
          <w:lang w:val="ig_NG" w:bidi="ig_NG"/>
        </w:rPr>
        <w:t>8</w:t>
      </w:r>
      <w:r>
        <w:rPr>
          <w:lang w:val="ig_NG" w:bidi="ig_NG"/>
        </w:rPr>
        <w:t xml:space="preserve"> Ndị Kush na ndị Libịa, ha abụghị usuu ndị agha ji ọtụtụ ụgbọ agha, na ndị na-agba ịnyịnya? Ma mgbe ị dabeere na Onyenwe anyị, o nyefere ha nʼaka gị.</w:t>
      </w:r>
    </w:p>
    <w:p>
      <w:pPr/>
      <w:r>
        <w:rPr>
          <w:lang w:val="ig_NG" w:bidi="ig_NG"/>
        </w:rPr>
      </w:r>
      <w:r>
        <w:rPr>
          <w:vertAlign w:val="superscript"/>
          <w:lang w:val="ig_NG" w:bidi="ig_NG"/>
        </w:rPr>
        <w:t>9</w:t>
      </w:r>
      <w:r>
        <w:rPr>
          <w:lang w:val="ig_NG" w:bidi="ig_NG"/>
        </w:rPr>
        <w:t xml:space="preserve"> Nʼihi na anya Onyenwe anyị na-agazu ụwa niile, ịgba ha ume bụ ndị obi ha zuruoke nʼebe ọ nọ. I meela omume nzuzu na nke a, site ugbu a gaa nʼihu ị ga na-enwe agha.”</w:t>
      </w:r>
    </w:p>
    <w:p>
      <w:pPr/>
      <w:r>
        <w:rPr>
          <w:lang w:val="ig_NG" w:bidi="ig_NG"/>
        </w:rPr>
      </w:r>
      <w:r>
        <w:rPr>
          <w:vertAlign w:val="superscript"/>
          <w:lang w:val="ig_NG" w:bidi="ig_NG"/>
        </w:rPr>
        <w:t>10</w:t>
      </w:r>
      <w:r>
        <w:rPr>
          <w:lang w:val="ig_NG" w:bidi="ig_NG"/>
        </w:rPr>
        <w:t xml:space="preserve"> Iwe were Asa megide onye ọhụ ụzọ a nʼihi nke a; iwe were ya nke ukwuu nke mere na ọ tụnyere Hanani nʼụlọ mkpọrọ. Sitekwa nʼoge ahụ, Asa bidoro imekpa ụfọdụ nʼime ndị ya ahụ.</w:t>
      </w:r>
    </w:p>
    <w:p>
      <w:pPr/>
      <w:r>
        <w:rPr>
          <w:lang w:val="ig_NG" w:bidi="ig_NG"/>
        </w:rPr>
      </w:r>
      <w:r>
        <w:rPr>
          <w:vertAlign w:val="superscript"/>
          <w:lang w:val="ig_NG" w:bidi="ig_NG"/>
        </w:rPr>
        <w:t>11</w:t>
      </w:r>
      <w:r>
        <w:rPr>
          <w:lang w:val="ig_NG" w:bidi="ig_NG"/>
        </w:rPr>
        <w:t xml:space="preserve"> Ihe banyere ihe ọzọ niile nʼoge ọchịchị Asa, site na mmalite ruo ọgwụgwụ ka e dere nʼime akwụkwọ ndị eze Juda na Izrel.</w:t>
      </w:r>
    </w:p>
    <w:p>
      <w:pPr/>
      <w:r>
        <w:rPr>
          <w:lang w:val="ig_NG" w:bidi="ig_NG"/>
        </w:rPr>
      </w:r>
      <w:r>
        <w:rPr>
          <w:vertAlign w:val="superscript"/>
          <w:lang w:val="ig_NG" w:bidi="ig_NG"/>
        </w:rPr>
        <w:t>12</w:t>
      </w:r>
      <w:r>
        <w:rPr>
          <w:lang w:val="ig_NG" w:bidi="ig_NG"/>
        </w:rPr>
        <w:t xml:space="preserve"> Nʼime iri afọ atọ na itoolu nke ọchịchị ya, eze Asa rịara ọrịa nke metụtara ụkwụ ya abụọ. Ọ bụ ezie na ọrịa a siri nọọ ike ma nʼime ọnọdụ ya ọ chọghị enyemaka site nʼaka Onyenwe anyị kama ọ bụ naanị ndị dibịa ka o jekwuru.</w:t>
      </w:r>
    </w:p>
    <w:p>
      <w:pPr/>
      <w:r>
        <w:rPr>
          <w:lang w:val="ig_NG" w:bidi="ig_NG"/>
        </w:rPr>
      </w:r>
      <w:r>
        <w:rPr>
          <w:vertAlign w:val="superscript"/>
          <w:lang w:val="ig_NG" w:bidi="ig_NG"/>
        </w:rPr>
        <w:t>13</w:t>
      </w:r>
      <w:r>
        <w:rPr>
          <w:lang w:val="ig_NG" w:bidi="ig_NG"/>
        </w:rPr>
        <w:t xml:space="preserve"> Asa nwụrụ nʼiri afọ anọ na otu nke ọchịchị eze ya, sooro ndị nna nna ya ha dina nʼọnwụ.</w:t>
      </w:r>
    </w:p>
    <w:p>
      <w:pPr/>
      <w:r>
        <w:rPr>
          <w:lang w:val="ig_NG" w:bidi="ig_NG"/>
        </w:rPr>
      </w:r>
      <w:r>
        <w:rPr>
          <w:vertAlign w:val="superscript"/>
          <w:lang w:val="ig_NG" w:bidi="ig_NG"/>
        </w:rPr>
        <w:t>14</w:t>
      </w:r>
      <w:r>
        <w:rPr>
          <w:lang w:val="ig_NG" w:bidi="ig_NG"/>
        </w:rPr>
        <w:t xml:space="preserve"> Ha liri ya nʼili nke ọ waara onwe ya nʼobodo Devid. Ha dobere ya nʼelu ihe ịdọba ozu nke jupụtara na ụda dị iche iche, na mmanụ na-esi isi ụtọ nke a gwọkọtara nke ọma, surekwara ya ihe nsure ọkụ nʼebe ọ dị ukwuu iji kwanyere ya ugwu.</w:t>
      </w:r>
    </w:p>
    <w:p>
      <w:pPr>
        <w:pStyle w:val="Heading2"/>
      </w:pPr>
      <w:r>
        <w:rPr>
          <w:lang w:val="ig_NG" w:bidi="ig_NG"/>
        </w:rPr>
        <w:t>2 Akụkọ Ihe Gara Aga 17:1</w:t>
      </w:r>
      <w:r>
        <w:rPr>
          <w:lang w:val="ig_NG" w:bidi="ig_NG"/>
        </w:rPr>
      </w:r>
    </w:p>
    <w:p>
      <w:pPr/>
      <w:r>
        <w:rPr>
          <w:lang w:val="ig_NG" w:bidi="ig_NG"/>
        </w:rPr>
      </w:r>
      <w:r>
        <w:rPr>
          <w:vertAlign w:val="superscript"/>
          <w:lang w:val="ig_NG" w:bidi="ig_NG"/>
        </w:rPr>
        <w:t>1</w:t>
      </w:r>
      <w:r>
        <w:rPr>
          <w:lang w:val="ig_NG" w:bidi="ig_NG"/>
        </w:rPr>
        <w:t xml:space="preserve"> Jehoshafat nwa ya ghọrọ eze nʼọnọdụ ya, o mere onwe ya ka ọ dị ike imegide Izrel.</w:t>
      </w:r>
    </w:p>
    <w:p>
      <w:pPr/>
      <w:r>
        <w:rPr>
          <w:lang w:val="ig_NG" w:bidi="ig_NG"/>
        </w:rPr>
      </w:r>
      <w:r>
        <w:rPr>
          <w:vertAlign w:val="superscript"/>
          <w:lang w:val="ig_NG" w:bidi="ig_NG"/>
        </w:rPr>
        <w:t>2</w:t>
      </w:r>
      <w:r>
        <w:rPr>
          <w:lang w:val="ig_NG" w:bidi="ig_NG"/>
        </w:rPr>
        <w:t xml:space="preserve"> O tinyere ụfọdụ ndị agha ya nʼobodo niile dị na Juda e wusiri ike, tinyekwa ụfọdụ nʼobodo ndị ọzọ dị nʼIfrem, na ebe ndị ọzọ niile nke nna ya, Asa meriri nʼagha.</w:t>
      </w:r>
    </w:p>
    <w:p>
      <w:pPr/>
      <w:r>
        <w:rPr>
          <w:lang w:val="ig_NG" w:bidi="ig_NG"/>
        </w:rPr>
      </w:r>
      <w:r>
        <w:rPr>
          <w:vertAlign w:val="superscript"/>
          <w:lang w:val="ig_NG" w:bidi="ig_NG"/>
        </w:rPr>
        <w:t>3</w:t>
      </w:r>
      <w:r>
        <w:rPr>
          <w:lang w:val="ig_NG" w:bidi="ig_NG"/>
        </w:rPr>
        <w:t xml:space="preserve"> Onyenwe anyị nọnyeere Jehoshafat nʼihi na o sooro nzọ ụkwụ nna ya, bụ Devid, onye buuru ya ụzọ chịa. Ọ jụghị ase site nʼaka Baal,</w:t>
      </w:r>
    </w:p>
    <w:p>
      <w:pPr/>
      <w:r>
        <w:rPr>
          <w:lang w:val="ig_NG" w:bidi="ig_NG"/>
        </w:rPr>
      </w:r>
      <w:r>
        <w:rPr>
          <w:vertAlign w:val="superscript"/>
          <w:lang w:val="ig_NG" w:bidi="ig_NG"/>
        </w:rPr>
        <w:t>4</w:t>
      </w:r>
      <w:r>
        <w:rPr>
          <w:lang w:val="ig_NG" w:bidi="ig_NG"/>
        </w:rPr>
        <w:t xml:space="preserve"> kama ọ chọrọ Onyenwe anyị, Chineke nna ya, dobekwa iwu ya niile, ọ bụghịkwa dịka omume ndị Izrel si dị.</w:t>
      </w:r>
    </w:p>
    <w:p>
      <w:pPr/>
      <w:r>
        <w:rPr>
          <w:lang w:val="ig_NG" w:bidi="ig_NG"/>
        </w:rPr>
      </w:r>
      <w:r>
        <w:rPr>
          <w:vertAlign w:val="superscript"/>
          <w:lang w:val="ig_NG" w:bidi="ig_NG"/>
        </w:rPr>
        <w:t>5</w:t>
      </w:r>
      <w:r>
        <w:rPr>
          <w:lang w:val="ig_NG" w:bidi="ig_NG"/>
        </w:rPr>
        <w:t xml:space="preserve"> Nʼihi nke a Onyenwe anyị mere ka ọchịchị ya guzosie ike. Ndị Juda niile tụkwara ụtụ ha dịka o kwesiri wetara Jehoshafat, nke a mere ka o nwee akụnụba ebe ọ dị ukwuu, nwekwa nsọpụrụ.</w:t>
      </w:r>
    </w:p>
    <w:p>
      <w:pPr/>
      <w:r>
        <w:rPr>
          <w:lang w:val="ig_NG" w:bidi="ig_NG"/>
        </w:rPr>
      </w:r>
      <w:r>
        <w:rPr>
          <w:vertAlign w:val="superscript"/>
          <w:lang w:val="ig_NG" w:bidi="ig_NG"/>
        </w:rPr>
        <w:t>6</w:t>
      </w:r>
      <w:r>
        <w:rPr>
          <w:lang w:val="ig_NG" w:bidi="ig_NG"/>
        </w:rPr>
        <w:t xml:space="preserve"> O ji obi ya niile gbasoo ụzọ Onyenwe anyị. Ọzọkwa, o sitere na Juda wezuga ebe niile dị elu nakwa ogidi Ashera niile.</w:t>
      </w:r>
    </w:p>
    <w:p>
      <w:pPr/>
      <w:r>
        <w:rPr>
          <w:lang w:val="ig_NG" w:bidi="ig_NG"/>
        </w:rPr>
      </w:r>
      <w:r>
        <w:rPr>
          <w:vertAlign w:val="superscript"/>
          <w:lang w:val="ig_NG" w:bidi="ig_NG"/>
        </w:rPr>
        <w:t>7</w:t>
      </w:r>
      <w:r>
        <w:rPr>
          <w:lang w:val="ig_NG" w:bidi="ig_NG"/>
        </w:rPr>
        <w:t xml:space="preserve"> Nʼafọ nke atọ nke ọchịchị ya, o zipụrụ ndịisi ọchịchị alaeze ya ndị a, Ben-Hail, Ọbadaya, Zekaraya, Netanel na Mikaya ka ha gaa zie ndị mmadụ ihe nʼobodo niile nke Juda.</w:t>
      </w:r>
    </w:p>
    <w:p>
      <w:pPr/>
      <w:r>
        <w:rPr>
          <w:lang w:val="ig_NG" w:bidi="ig_NG"/>
        </w:rPr>
      </w:r>
      <w:r>
        <w:rPr>
          <w:vertAlign w:val="superscript"/>
          <w:lang w:val="ig_NG" w:bidi="ig_NG"/>
        </w:rPr>
        <w:t>8</w:t>
      </w:r>
      <w:r>
        <w:rPr>
          <w:lang w:val="ig_NG" w:bidi="ig_NG"/>
        </w:rPr>
        <w:t xml:space="preserve"> Ụfọdụ ndị Livayị ndị a sokwa gaa: Shemaya, Netanaya, Zebadaya, Asahel, Shemiramot, Jehonatan, Adonaịja, Tobaija, Tob-Adonaịja na ndị nchụaja ụfọdụ, ndị dị ka Elishama na Jehoram.</w:t>
      </w:r>
    </w:p>
    <w:p>
      <w:pPr/>
      <w:r>
        <w:rPr>
          <w:lang w:val="ig_NG" w:bidi="ig_NG"/>
        </w:rPr>
      </w:r>
      <w:r>
        <w:rPr>
          <w:vertAlign w:val="superscript"/>
          <w:lang w:val="ig_NG" w:bidi="ig_NG"/>
        </w:rPr>
        <w:t>9</w:t>
      </w:r>
      <w:r>
        <w:rPr>
          <w:lang w:val="ig_NG" w:bidi="ig_NG"/>
        </w:rPr>
        <w:t xml:space="preserve"> Ha ji akwụkwọ iwu Onyenwe anyị, zie ihe na Juda. Ha jere gburugburu obodo niile nke Juda na-ezi ndị mmadụ ihe.</w:t>
      </w:r>
    </w:p>
    <w:p>
      <w:pPr/>
      <w:r>
        <w:rPr>
          <w:lang w:val="ig_NG" w:bidi="ig_NG"/>
        </w:rPr>
      </w:r>
      <w:r>
        <w:rPr>
          <w:vertAlign w:val="superscript"/>
          <w:lang w:val="ig_NG" w:bidi="ig_NG"/>
        </w:rPr>
        <w:t>10</w:t>
      </w:r>
      <w:r>
        <w:rPr>
          <w:lang w:val="ig_NG" w:bidi="ig_NG"/>
        </w:rPr>
        <w:t xml:space="preserve"> Egwu Onyenwe anyị dakwasịrị alaeze niile dị gburugburu Juda, nʼihi ya, ha ebukwaghị agha megide Jehoshafat.</w:t>
      </w:r>
    </w:p>
    <w:p>
      <w:pPr/>
      <w:r>
        <w:rPr>
          <w:lang w:val="ig_NG" w:bidi="ig_NG"/>
        </w:rPr>
      </w:r>
      <w:r>
        <w:rPr>
          <w:vertAlign w:val="superscript"/>
          <w:lang w:val="ig_NG" w:bidi="ig_NG"/>
        </w:rPr>
        <w:t>11</w:t>
      </w:r>
      <w:r>
        <w:rPr>
          <w:lang w:val="ig_NG" w:bidi="ig_NG"/>
        </w:rPr>
        <w:t xml:space="preserve"> Ụfọdụ nʼime ndị Filistia wetaara ya onyinye na ọlaọcha kwa afọ nʼụzọ ịkwanyere ya ugwu, ma ndị Arab, wetaara ya igwe anụ ụlọ dị puku ebule asaa na narị asaa, na puku mkpi asaa na narị asaa.</w:t>
      </w:r>
    </w:p>
    <w:p>
      <w:pPr/>
      <w:r>
        <w:rPr>
          <w:lang w:val="ig_NG" w:bidi="ig_NG"/>
        </w:rPr>
      </w:r>
      <w:r>
        <w:rPr>
          <w:vertAlign w:val="superscript"/>
          <w:lang w:val="ig_NG" w:bidi="ig_NG"/>
        </w:rPr>
        <w:t>12</w:t>
      </w:r>
      <w:r>
        <w:rPr>
          <w:lang w:val="ig_NG" w:bidi="ig_NG"/>
        </w:rPr>
        <w:t xml:space="preserve"> Ya mere, Jehoshafat ghọrọ eze dị ike. O wusiri obodo ndị dị na Juda ike, wukwaa obodo ịchịkọba ihe.</w:t>
      </w:r>
    </w:p>
    <w:p>
      <w:pPr/>
      <w:r>
        <w:rPr>
          <w:lang w:val="ig_NG" w:bidi="ig_NG"/>
        </w:rPr>
      </w:r>
      <w:r>
        <w:rPr>
          <w:vertAlign w:val="superscript"/>
          <w:lang w:val="ig_NG" w:bidi="ig_NG"/>
        </w:rPr>
        <w:t>13</w:t>
      </w:r>
      <w:r>
        <w:rPr>
          <w:lang w:val="ig_NG" w:bidi="ig_NG"/>
        </w:rPr>
        <w:t xml:space="preserve"> O nwekwara ihe ndị ọ chịkọbara nʼọtụtụ obodo Juda. O debekwara ndị agha ibu agha doro anya nʼime Jerusalem.</w:t>
      </w:r>
    </w:p>
    <w:p>
      <w:pPr/>
      <w:r>
        <w:rPr>
          <w:lang w:val="ig_NG" w:bidi="ig_NG"/>
        </w:rPr>
      </w:r>
      <w:r>
        <w:rPr>
          <w:vertAlign w:val="superscript"/>
          <w:lang w:val="ig_NG" w:bidi="ig_NG"/>
        </w:rPr>
        <w:t>14</w:t>
      </w:r>
      <w:r>
        <w:rPr>
          <w:lang w:val="ig_NG" w:bidi="ig_NG"/>
        </w:rPr>
        <w:t xml:space="preserve"> Ngụkọta ha dịka e si dekọọ ya nʼezinaụlọ si dị: Ndị si Juda, ndịisi agha na-achị puku ndị agha (1,000), Adna, onyeisi agha, na-achị narị puku ndị agha atọ (300,000),</w:t>
      </w:r>
    </w:p>
    <w:p>
      <w:pPr/>
      <w:r>
        <w:rPr>
          <w:lang w:val="ig_NG" w:bidi="ig_NG"/>
        </w:rPr>
      </w:r>
      <w:r>
        <w:rPr>
          <w:vertAlign w:val="superscript"/>
          <w:lang w:val="ig_NG" w:bidi="ig_NG"/>
        </w:rPr>
        <w:t>15</w:t>
      </w:r>
      <w:r>
        <w:rPr>
          <w:lang w:val="ig_NG" w:bidi="ig_NG"/>
        </w:rPr>
        <w:t xml:space="preserve"> onye na-eso ya bụ Jehohanan, onyeisi agha, na-achị narị puku ndị agha abụọ na iri puku asatọ (280,000),</w:t>
      </w:r>
    </w:p>
    <w:p>
      <w:pPr/>
      <w:r>
        <w:rPr>
          <w:lang w:val="ig_NG" w:bidi="ig_NG"/>
        </w:rPr>
      </w:r>
      <w:r>
        <w:rPr>
          <w:vertAlign w:val="superscript"/>
          <w:lang w:val="ig_NG" w:bidi="ig_NG"/>
        </w:rPr>
        <w:t>16</w:t>
      </w:r>
      <w:r>
        <w:rPr>
          <w:lang w:val="ig_NG" w:bidi="ig_NG"/>
        </w:rPr>
        <w:t xml:space="preserve"> ọzọ, Amasiya nwa Zikri, onye ji afọ ofufu nye onwe ya maka ọrụ Onyenwe anyị, na-achị narị puku ndị agha abụọ (200,000).</w:t>
      </w:r>
    </w:p>
    <w:p>
      <w:pPr/>
      <w:r>
        <w:rPr>
          <w:lang w:val="ig_NG" w:bidi="ig_NG"/>
        </w:rPr>
      </w:r>
      <w:r>
        <w:rPr>
          <w:vertAlign w:val="superscript"/>
          <w:lang w:val="ig_NG" w:bidi="ig_NG"/>
        </w:rPr>
        <w:t>17</w:t>
      </w:r>
      <w:r>
        <w:rPr>
          <w:lang w:val="ig_NG" w:bidi="ig_NG"/>
        </w:rPr>
        <w:t xml:space="preserve"> Ndị si Benjamin, Eliada, dimkpa nʼagha, na-achị narị puku ndị agha abụọ (200,000), ndị ji akụ na ụta, na ọta ebu agha.</w:t>
      </w:r>
    </w:p>
    <w:p>
      <w:pPr/>
      <w:r>
        <w:rPr>
          <w:lang w:val="ig_NG" w:bidi="ig_NG"/>
        </w:rPr>
      </w:r>
      <w:r>
        <w:rPr>
          <w:vertAlign w:val="superscript"/>
          <w:lang w:val="ig_NG" w:bidi="ig_NG"/>
        </w:rPr>
        <w:t>18</w:t>
      </w:r>
      <w:r>
        <w:rPr>
          <w:lang w:val="ig_NG" w:bidi="ig_NG"/>
        </w:rPr>
        <w:t xml:space="preserve"> Onye ọzọ bụ Jehozabad, onye na-achị narị puku ndị agha na iri puku asatọ (180,000), ndị jikeere ibu agha.</w:t>
      </w:r>
    </w:p>
    <w:p>
      <w:pPr/>
      <w:r>
        <w:rPr>
          <w:lang w:val="ig_NG" w:bidi="ig_NG"/>
        </w:rPr>
      </w:r>
      <w:r>
        <w:rPr>
          <w:vertAlign w:val="superscript"/>
          <w:lang w:val="ig_NG" w:bidi="ig_NG"/>
        </w:rPr>
        <w:t>19</w:t>
      </w:r>
      <w:r>
        <w:rPr>
          <w:lang w:val="ig_NG" w:bidi="ig_NG"/>
        </w:rPr>
        <w:t xml:space="preserve"> Ndị a bụ ndị ikom na-ejere eze ozi, nʼagụnyeghị ndị ahụ o tinyere ka ha nọdụ nʼobodo niile e wusiri ike dị nʼime Juda.</w:t>
      </w:r>
    </w:p>
    <w:p>
      <w:pPr>
        <w:pStyle w:val="Heading2"/>
      </w:pPr>
      <w:r>
        <w:rPr>
          <w:lang w:val="ig_NG" w:bidi="ig_NG"/>
        </w:rPr>
        <w:t>2 Akụkọ Ihe Gara Aga 18:1</w:t>
      </w:r>
      <w:r>
        <w:rPr>
          <w:lang w:val="ig_NG" w:bidi="ig_NG"/>
        </w:rPr>
      </w:r>
    </w:p>
    <w:p>
      <w:pPr/>
      <w:r>
        <w:rPr>
          <w:lang w:val="ig_NG" w:bidi="ig_NG"/>
        </w:rPr>
      </w:r>
      <w:r>
        <w:rPr>
          <w:vertAlign w:val="superscript"/>
          <w:lang w:val="ig_NG" w:bidi="ig_NG"/>
        </w:rPr>
        <w:t>1</w:t>
      </w:r>
      <w:r>
        <w:rPr>
          <w:lang w:val="ig_NG" w:bidi="ig_NG"/>
        </w:rPr>
        <w:t xml:space="preserve"> Ugbu a, Jehoshafat nwere akụnụba na ugwu buru ibu, bịakwa ghọọ ọgọ Ehab.</w:t>
      </w:r>
    </w:p>
    <w:p>
      <w:pPr/>
      <w:r>
        <w:rPr>
          <w:lang w:val="ig_NG" w:bidi="ig_NG"/>
        </w:rPr>
      </w:r>
      <w:r>
        <w:rPr>
          <w:vertAlign w:val="superscript"/>
          <w:lang w:val="ig_NG" w:bidi="ig_NG"/>
        </w:rPr>
        <w:t>2</w:t>
      </w:r>
      <w:r>
        <w:rPr>
          <w:lang w:val="ig_NG" w:bidi="ig_NG"/>
        </w:rPr>
        <w:t xml:space="preserve"> Mgbe afọ ole na ole gasịrị, Jehoshafat gara Sameria ileta Ehab. Ehab gbuuru ya na ndị ya na ha yi ọtụtụ atụrụ na ehi, ọ kpọrọ oriri kwagide ya ka o buso Ramọt Gilead agha.</w:t>
      </w:r>
    </w:p>
    <w:p>
      <w:pPr/>
      <w:r>
        <w:rPr>
          <w:lang w:val="ig_NG" w:bidi="ig_NG"/>
        </w:rPr>
      </w:r>
      <w:r>
        <w:rPr>
          <w:vertAlign w:val="superscript"/>
          <w:lang w:val="ig_NG" w:bidi="ig_NG"/>
        </w:rPr>
        <w:t>3</w:t>
      </w:r>
      <w:r>
        <w:rPr>
          <w:lang w:val="ig_NG" w:bidi="ig_NG"/>
        </w:rPr>
        <w:t xml:space="preserve"> Ehab eze Izrel jụrụ Jehoshafat eze Juda, sị, “Ị ga-eso m buso Ramọt Gilead agha?” Jehoshafat zaghachiri, “Otu m dị ka gị onwe gị dị, ndị nke m bụkwa ndị gị. Anyị ga-eso gị gaa agha.”</w:t>
      </w:r>
    </w:p>
    <w:p>
      <w:pPr/>
      <w:r>
        <w:rPr>
          <w:lang w:val="ig_NG" w:bidi="ig_NG"/>
        </w:rPr>
      </w:r>
      <w:r>
        <w:rPr>
          <w:vertAlign w:val="superscript"/>
          <w:lang w:val="ig_NG" w:bidi="ig_NG"/>
        </w:rPr>
        <w:t>4</w:t>
      </w:r>
      <w:r>
        <w:rPr>
          <w:lang w:val="ig_NG" w:bidi="ig_NG"/>
        </w:rPr>
        <w:t xml:space="preserve"> Ma Jehoshafat gwakwara eze Izrel, sị, “Buru ụzọ chọpụta ntụziaka Onyenwe anyị.”</w:t>
      </w:r>
    </w:p>
    <w:p>
      <w:pPr/>
      <w:r>
        <w:rPr>
          <w:lang w:val="ig_NG" w:bidi="ig_NG"/>
        </w:rPr>
      </w:r>
      <w:r>
        <w:rPr>
          <w:vertAlign w:val="superscript"/>
          <w:lang w:val="ig_NG" w:bidi="ig_NG"/>
        </w:rPr>
        <w:t>5</w:t>
      </w:r>
      <w:r>
        <w:rPr>
          <w:lang w:val="ig_NG" w:bidi="ig_NG"/>
        </w:rPr>
        <w:t xml:space="preserve"> Ya mere, eze Izrel kpọkọtara ndị amụma dị narị ndị ikom anọ nʼọnụọgụgụ jụọ ha, sị, “Anyị a ga-ebuso Ramọt Gilead agha, ka ọ bụ m hapụ?” Ha zara, “Gaa, nʼihi na Chineke ga-enyefe ha nʼaka eze.”</w:t>
      </w:r>
    </w:p>
    <w:p>
      <w:pPr/>
      <w:r>
        <w:rPr>
          <w:lang w:val="ig_NG" w:bidi="ig_NG"/>
        </w:rPr>
      </w:r>
      <w:r>
        <w:rPr>
          <w:vertAlign w:val="superscript"/>
          <w:lang w:val="ig_NG" w:bidi="ig_NG"/>
        </w:rPr>
        <w:t>6</w:t>
      </w:r>
      <w:r>
        <w:rPr>
          <w:lang w:val="ig_NG" w:bidi="ig_NG"/>
        </w:rPr>
        <w:t xml:space="preserve"> Ma Jehoshafat jụrụ, “Ọ bụ na e nwekwaghị onye amụma Onyenwe anyị nọ nʼebe a, onye anyị nwere ike ịjụta ase nʼaka ya?”</w:t>
      </w:r>
    </w:p>
    <w:p>
      <w:pPr/>
      <w:r>
        <w:rPr>
          <w:lang w:val="ig_NG" w:bidi="ig_NG"/>
        </w:rPr>
      </w:r>
      <w:r>
        <w:rPr>
          <w:vertAlign w:val="superscript"/>
          <w:lang w:val="ig_NG" w:bidi="ig_NG"/>
        </w:rPr>
        <w:t>7</w:t>
      </w:r>
      <w:r>
        <w:rPr>
          <w:lang w:val="ig_NG" w:bidi="ig_NG"/>
        </w:rPr>
        <w:t xml:space="preserve"> Eze Izrel zaghachiri Jehoshafat, sị, “A ka nwere otu onye amụma, onye anyị nwere ike isite nʼaka ya jụọ Onyenwe anyị ase, ọ bụ Maikaya nwa Imla, ma akpọrọ m ya asị, nʼihi na o nweghị oge ọ na-ebu amụma ihe ọma nʼebe m nọ, kama ọ bụ naanị nke ọjọọ.” Jehoshafat sịrị, “Eze ekwesighị ikwu okwu dị otu a.”</w:t>
      </w:r>
    </w:p>
    <w:p>
      <w:pPr/>
      <w:r>
        <w:rPr>
          <w:lang w:val="ig_NG" w:bidi="ig_NG"/>
        </w:rPr>
      </w:r>
      <w:r>
        <w:rPr>
          <w:vertAlign w:val="superscript"/>
          <w:lang w:val="ig_NG" w:bidi="ig_NG"/>
        </w:rPr>
        <w:t>8</w:t>
      </w:r>
      <w:r>
        <w:rPr>
          <w:lang w:val="ig_NG" w:bidi="ig_NG"/>
        </w:rPr>
        <w:t xml:space="preserve"> Mgbe ahụ, eze Izrel kpọrọ otu onye na-ejere ya ozi sị ya, “Mee ọsịịsọ kpọta Maikaya nwa Imla nʼebe a.”</w:t>
      </w:r>
    </w:p>
    <w:p>
      <w:pPr/>
      <w:r>
        <w:rPr>
          <w:lang w:val="ig_NG" w:bidi="ig_NG"/>
        </w:rPr>
      </w:r>
      <w:r>
        <w:rPr>
          <w:vertAlign w:val="superscript"/>
          <w:lang w:val="ig_NG" w:bidi="ig_NG"/>
        </w:rPr>
        <w:t>9</w:t>
      </w:r>
      <w:r>
        <w:rPr>
          <w:lang w:val="ig_NG" w:bidi="ig_NG"/>
        </w:rPr>
        <w:t xml:space="preserve"> Ehab eze Izrel na Jehoshafat eze Juda, onye ọbụla yi uwe eze ya, na-anọkwasị nʼocheeze ya nʼebe ịzọcha ọka nʼọnụ ụzọ ama e si abata obodo Sameria. Ndị amụma ahụ niile nọkwa na-ebu amụma nʼihu ha.</w:t>
      </w:r>
    </w:p>
    <w:p>
      <w:pPr/>
      <w:r>
        <w:rPr>
          <w:lang w:val="ig_NG" w:bidi="ig_NG"/>
        </w:rPr>
      </w:r>
      <w:r>
        <w:rPr>
          <w:vertAlign w:val="superscript"/>
          <w:lang w:val="ig_NG" w:bidi="ig_NG"/>
        </w:rPr>
        <w:t>10</w:t>
      </w:r>
      <w:r>
        <w:rPr>
          <w:lang w:val="ig_NG" w:bidi="ig_NG"/>
        </w:rPr>
        <w:t xml:space="preserve"> Zedekaya nwa Kenaana, mere mpi igwe, ọ kwupụtara sị, “Nke a bụ ihe Onyenwe anyị na-ekwu, ‘Ihe ndị a ka ị ga-eji sọgide ndị Aram, ruo mgbe a ga-ala ha nʼiyi.’ ”</w:t>
      </w:r>
    </w:p>
    <w:p>
      <w:pPr/>
      <w:r>
        <w:rPr>
          <w:lang w:val="ig_NG" w:bidi="ig_NG"/>
        </w:rPr>
      </w:r>
      <w:r>
        <w:rPr>
          <w:vertAlign w:val="superscript"/>
          <w:lang w:val="ig_NG" w:bidi="ig_NG"/>
        </w:rPr>
        <w:t>11</w:t>
      </w:r>
      <w:r>
        <w:rPr>
          <w:lang w:val="ig_NG" w:bidi="ig_NG"/>
        </w:rPr>
        <w:t xml:space="preserve"> Ndị amụma ndị ọzọ niile na-ebu otu ihe ahụ nʼamụma, na-asị, “Gaa, busoo Ramọt Gilead agha, ị ga-enwekwa mmeri, nʼihi na Onyenwe anyị ga-enyefe ya nʼaka eze.”</w:t>
      </w:r>
    </w:p>
    <w:p>
      <w:pPr/>
      <w:r>
        <w:rPr>
          <w:lang w:val="ig_NG" w:bidi="ig_NG"/>
        </w:rPr>
      </w:r>
      <w:r>
        <w:rPr>
          <w:vertAlign w:val="superscript"/>
          <w:lang w:val="ig_NG" w:bidi="ig_NG"/>
        </w:rPr>
        <w:t>12</w:t>
      </w:r>
      <w:r>
        <w:rPr>
          <w:lang w:val="ig_NG" w:bidi="ig_NG"/>
        </w:rPr>
        <w:t xml:space="preserve"> Onyeozi ahụ nke gara ịkpọ Maikaya sịrị ya, “Lee, ndị amụma ndị ọzọ na-agụpụghị onye ọbụla na-ebu amụma ọganihu nye eze. Mee ka okwu gị na ha dakọta. Kwuokwa ihe ga-adị eze mma.”</w:t>
      </w:r>
    </w:p>
    <w:p>
      <w:pPr/>
      <w:r>
        <w:rPr>
          <w:lang w:val="ig_NG" w:bidi="ig_NG"/>
        </w:rPr>
      </w:r>
      <w:r>
        <w:rPr>
          <w:vertAlign w:val="superscript"/>
          <w:lang w:val="ig_NG" w:bidi="ig_NG"/>
        </w:rPr>
        <w:t>13</w:t>
      </w:r>
      <w:r>
        <w:rPr>
          <w:lang w:val="ig_NG" w:bidi="ig_NG"/>
        </w:rPr>
        <w:t xml:space="preserve"> Ma Maikaya sịrị, “Dịka Onyenwe anyị na-adị ndụ, aga m agwa ya naanị ihe Chineke m kwuru.”</w:t>
      </w:r>
    </w:p>
    <w:p>
      <w:pPr/>
      <w:r>
        <w:rPr>
          <w:lang w:val="ig_NG" w:bidi="ig_NG"/>
        </w:rPr>
      </w:r>
      <w:r>
        <w:rPr>
          <w:vertAlign w:val="superscript"/>
          <w:lang w:val="ig_NG" w:bidi="ig_NG"/>
        </w:rPr>
        <w:t>14</w:t>
      </w:r>
      <w:r>
        <w:rPr>
          <w:lang w:val="ig_NG" w:bidi="ig_NG"/>
        </w:rPr>
        <w:t xml:space="preserve"> Mgbe ọ bịarutere, eze jụrụ ya, “Maikaya, ọ bụ anyị gaa buso Ramọt Gilead agha, ka ọ bụ m hapụ?” Ọ zara, “Gaa, ma nwekwa mmeri, nʼihi na a ga-enyefe ha nʼaka gị.”</w:t>
      </w:r>
    </w:p>
    <w:p>
      <w:pPr/>
      <w:r>
        <w:rPr>
          <w:lang w:val="ig_NG" w:bidi="ig_NG"/>
        </w:rPr>
      </w:r>
      <w:r>
        <w:rPr>
          <w:vertAlign w:val="superscript"/>
          <w:lang w:val="ig_NG" w:bidi="ig_NG"/>
        </w:rPr>
        <w:t>15</w:t>
      </w:r>
      <w:r>
        <w:rPr>
          <w:lang w:val="ig_NG" w:bidi="ig_NG"/>
        </w:rPr>
        <w:t xml:space="preserve"> Eze sịrị ya, “Ugboro ole ka m ga-eme ka ị ṅụọ iyi na ị gaghị agwa m ihe ọzọ, karịa naanị eziokwu nʼaha Onyenwe anyị?”</w:t>
      </w:r>
    </w:p>
    <w:p>
      <w:pPr/>
      <w:r>
        <w:rPr>
          <w:lang w:val="ig_NG" w:bidi="ig_NG"/>
        </w:rPr>
      </w:r>
      <w:r>
        <w:rPr>
          <w:vertAlign w:val="superscript"/>
          <w:lang w:val="ig_NG" w:bidi="ig_NG"/>
        </w:rPr>
        <w:t>16</w:t>
      </w:r>
      <w:r>
        <w:rPr>
          <w:lang w:val="ig_NG" w:bidi="ig_NG"/>
        </w:rPr>
        <w:t xml:space="preserve"> Mgbe ahụ, Mikaya zara, “Ahụrụ m Izrel niile ka ha gbasasịrị nʼelu ọtụtụ ugwu dịka atụrụ na-enweghị onye ọzụzụ atụrụ ma Onyenwe anyị sịrị, ‘Ndị a enweghị onyendu, ka onye ọbụla laghachi nʼụlọ ya nʼudo.’ ”</w:t>
      </w:r>
    </w:p>
    <w:p>
      <w:pPr/>
      <w:r>
        <w:rPr>
          <w:lang w:val="ig_NG" w:bidi="ig_NG"/>
        </w:rPr>
      </w:r>
      <w:r>
        <w:rPr>
          <w:vertAlign w:val="superscript"/>
          <w:lang w:val="ig_NG" w:bidi="ig_NG"/>
        </w:rPr>
        <w:t>17</w:t>
      </w:r>
      <w:r>
        <w:rPr>
          <w:lang w:val="ig_NG" w:bidi="ig_NG"/>
        </w:rPr>
        <w:t xml:space="preserve"> Eze Izrel sịrị Jehoshafat, “Ọ bụ na m agwaghị gị na ọ dịghị mgbe ọ na-ebu amụma ihe ọma banyere m, kama naanị ihe ọjọọ?”</w:t>
      </w:r>
    </w:p>
    <w:p>
      <w:pPr/>
      <w:r>
        <w:rPr>
          <w:lang w:val="ig_NG" w:bidi="ig_NG"/>
        </w:rPr>
      </w:r>
      <w:r>
        <w:rPr>
          <w:vertAlign w:val="superscript"/>
          <w:lang w:val="ig_NG" w:bidi="ig_NG"/>
        </w:rPr>
        <w:t>18</w:t>
      </w:r>
      <w:r>
        <w:rPr>
          <w:lang w:val="ig_NG" w:bidi="ig_NG"/>
        </w:rPr>
        <w:t xml:space="preserve"> Maikaya gara nʼihu sị, “Ya mere, nụrụnụ okwu Onyenwe anyị: Ahụrụ m Onyenwe anyị ka ọ nọkwasịrị nʼocheeze ya, hụkwa usuu nke eluigwe ka ha na-eguzo nʼaka nri ya nakwa nʼaka ekpe ya.</w:t>
      </w:r>
    </w:p>
    <w:p>
      <w:pPr/>
      <w:r>
        <w:rPr>
          <w:lang w:val="ig_NG" w:bidi="ig_NG"/>
        </w:rPr>
      </w:r>
      <w:r>
        <w:rPr>
          <w:vertAlign w:val="superscript"/>
          <w:lang w:val="ig_NG" w:bidi="ig_NG"/>
        </w:rPr>
        <w:t>19</w:t>
      </w:r>
      <w:r>
        <w:rPr>
          <w:lang w:val="ig_NG" w:bidi="ig_NG"/>
        </w:rPr>
        <w:t xml:space="preserve"> Ma Onyenwe anyị sịrị, ‘Onye ga-aga rafuo Ehab, eze Izrel, ka ọ gaa buso Ramọt Gilead agha, gaa nwụọ nʼebe ahụ?’ “Otu onye tụpụtara aro nke a, ebe onye ọzọ tụpụtara nke ọzọ.</w:t>
      </w:r>
    </w:p>
    <w:p>
      <w:pPr/>
      <w:r>
        <w:rPr>
          <w:lang w:val="ig_NG" w:bidi="ig_NG"/>
        </w:rPr>
      </w:r>
      <w:r>
        <w:rPr>
          <w:vertAlign w:val="superscript"/>
          <w:lang w:val="ig_NG" w:bidi="ig_NG"/>
        </w:rPr>
        <w:t>20</w:t>
      </w:r>
      <w:r>
        <w:rPr>
          <w:lang w:val="ig_NG" w:bidi="ig_NG"/>
        </w:rPr>
        <w:t xml:space="preserve"> Nʼikpeazụ, otu mmụọ pụtara guzo nʼihu Onyenwe anyị sị, ‘Mụ onwe m ga-arafu ya.’ “Onyenwe anyị jụrụ ya sị, ‘Olee otu ị ga-esi mee nke a?’</w:t>
      </w:r>
    </w:p>
    <w:p>
      <w:pPr/>
      <w:r>
        <w:rPr>
          <w:lang w:val="ig_NG" w:bidi="ig_NG"/>
        </w:rPr>
      </w:r>
      <w:r>
        <w:rPr>
          <w:vertAlign w:val="superscript"/>
          <w:lang w:val="ig_NG" w:bidi="ig_NG"/>
        </w:rPr>
        <w:t>21</w:t>
      </w:r>
      <w:r>
        <w:rPr>
          <w:lang w:val="ig_NG" w:bidi="ig_NG"/>
        </w:rPr>
        <w:t xml:space="preserve"> “Ọ zara, ‘Aga m apụ bụrụ mmụọ nrafu nʼọnụ ndị amụma ya niile.’ “Onyenwe anyị sịrị, ‘Ị ga-enwe ike ịrafu ya. Gaa mee otu a.’</w:t>
      </w:r>
    </w:p>
    <w:p>
      <w:pPr/>
      <w:r>
        <w:rPr>
          <w:lang w:val="ig_NG" w:bidi="ig_NG"/>
        </w:rPr>
      </w:r>
      <w:r>
        <w:rPr>
          <w:vertAlign w:val="superscript"/>
          <w:lang w:val="ig_NG" w:bidi="ig_NG"/>
        </w:rPr>
        <w:t>22</w:t>
      </w:r>
      <w:r>
        <w:rPr>
          <w:lang w:val="ig_NG" w:bidi="ig_NG"/>
        </w:rPr>
        <w:t xml:space="preserve"> “Ma ugbu a, Onyenwe anyị etinyela mmụọ okwu ụgha nʼọnụ ndị amụma gị niile ndị a. Onyenwe anyị ekwubiela nʼihe ọjọọ ga-adakwasị gị.”</w:t>
      </w:r>
    </w:p>
    <w:p>
      <w:pPr/>
      <w:r>
        <w:rPr>
          <w:lang w:val="ig_NG" w:bidi="ig_NG"/>
        </w:rPr>
      </w:r>
      <w:r>
        <w:rPr>
          <w:vertAlign w:val="superscript"/>
          <w:lang w:val="ig_NG" w:bidi="ig_NG"/>
        </w:rPr>
        <w:t>23</w:t>
      </w:r>
      <w:r>
        <w:rPr>
          <w:lang w:val="ig_NG" w:bidi="ig_NG"/>
        </w:rPr>
        <w:t xml:space="preserve"> Mgbe ahụ, Zedekaya nwa Kenaana, gara nso maa Maikaya aka na nti, jụọ ya, “Olee ụzọ ka mmụọ ahụ sitere na Onyenwe anyị gara, mgbe ọ hapụrụ m bịa ịgwa gị okwu?”</w:t>
      </w:r>
    </w:p>
    <w:p>
      <w:pPr/>
      <w:r>
        <w:rPr>
          <w:lang w:val="ig_NG" w:bidi="ig_NG"/>
        </w:rPr>
      </w:r>
      <w:r>
        <w:rPr>
          <w:vertAlign w:val="superscript"/>
          <w:lang w:val="ig_NG" w:bidi="ig_NG"/>
        </w:rPr>
        <w:t>24</w:t>
      </w:r>
      <w:r>
        <w:rPr>
          <w:lang w:val="ig_NG" w:bidi="ig_NG"/>
        </w:rPr>
        <w:t xml:space="preserve"> Maikaya zaghachiri, “Ị ga-achọpụta nke a nʼụbọchị ị ga-agbaba nʼime ime ụlọ izo onwe gị.”</w:t>
      </w:r>
    </w:p>
    <w:p>
      <w:pPr/>
      <w:r>
        <w:rPr>
          <w:lang w:val="ig_NG" w:bidi="ig_NG"/>
        </w:rPr>
      </w:r>
      <w:r>
        <w:rPr>
          <w:vertAlign w:val="superscript"/>
          <w:lang w:val="ig_NG" w:bidi="ig_NG"/>
        </w:rPr>
        <w:t>25</w:t>
      </w:r>
      <w:r>
        <w:rPr>
          <w:lang w:val="ig_NG" w:bidi="ig_NG"/>
        </w:rPr>
        <w:t xml:space="preserve"> Eze Izrel nyere iwu sị, “Jidenụ Maikaya kpụgara ya Amọn, onye na-achị obodo a, na Joash, nwa eze.</w:t>
      </w:r>
    </w:p>
    <w:p>
      <w:pPr/>
      <w:r>
        <w:rPr>
          <w:lang w:val="ig_NG" w:bidi="ig_NG"/>
        </w:rPr>
      </w:r>
      <w:r>
        <w:rPr>
          <w:vertAlign w:val="superscript"/>
          <w:lang w:val="ig_NG" w:bidi="ig_NG"/>
        </w:rPr>
        <w:t>26</w:t>
      </w:r>
      <w:r>
        <w:rPr>
          <w:lang w:val="ig_NG" w:bidi="ig_NG"/>
        </w:rPr>
        <w:t xml:space="preserve"> Ị ga-asịkwa, ‘Otu a ka eze sịrị: Tinye nwoke a nʼụlọ mkpọrọ, nye ya naanị achịcha na mmiri ọṅụṅụ tutu ruo mgbe m lọghachiri nʼudo.’ ”</w:t>
      </w:r>
    </w:p>
    <w:p>
      <w:pPr/>
      <w:r>
        <w:rPr>
          <w:lang w:val="ig_NG" w:bidi="ig_NG"/>
        </w:rPr>
      </w:r>
      <w:r>
        <w:rPr>
          <w:vertAlign w:val="superscript"/>
          <w:lang w:val="ig_NG" w:bidi="ig_NG"/>
        </w:rPr>
        <w:t>27</w:t>
      </w:r>
      <w:r>
        <w:rPr>
          <w:lang w:val="ig_NG" w:bidi="ig_NG"/>
        </w:rPr>
        <w:t xml:space="preserve"> Maikaya kwupụtara sị, “Ọ bụrụ na ị lọghachi nʼudo, ọ pụtara na ọ bụghị Onyenwe anyị si nʼọnụ m kwuo okwu.” O kwukwara sị, “Unu niile, hụbakwanụ okwu m ndị a niile ama.”</w:t>
      </w:r>
    </w:p>
    <w:p>
      <w:pPr/>
      <w:r>
        <w:rPr>
          <w:lang w:val="ig_NG" w:bidi="ig_NG"/>
        </w:rPr>
      </w:r>
      <w:r>
        <w:rPr>
          <w:vertAlign w:val="superscript"/>
          <w:lang w:val="ig_NG" w:bidi="ig_NG"/>
        </w:rPr>
        <w:t>28</w:t>
      </w:r>
      <w:r>
        <w:rPr>
          <w:lang w:val="ig_NG" w:bidi="ig_NG"/>
        </w:rPr>
        <w:t xml:space="preserve"> Ya mere, eze Izrel na Jehoshafat eze Juda pụrụ gawa Ramọt Gilead.</w:t>
      </w:r>
    </w:p>
    <w:p>
      <w:pPr/>
      <w:r>
        <w:rPr>
          <w:lang w:val="ig_NG" w:bidi="ig_NG"/>
        </w:rPr>
      </w:r>
      <w:r>
        <w:rPr>
          <w:vertAlign w:val="superscript"/>
          <w:lang w:val="ig_NG" w:bidi="ig_NG"/>
        </w:rPr>
        <w:t>29</w:t>
      </w:r>
      <w:r>
        <w:rPr>
          <w:lang w:val="ig_NG" w:bidi="ig_NG"/>
        </w:rPr>
        <w:t xml:space="preserve"> Eze Izrel gwara Jehoshafat, sị, “Aga m ejikere onwe m dịka m bụ onye ọzọ banye nʼọgbọ agha, ma gị onwe gị yiri uwe eze gị.” Ya mere, eze Izrel nwogharịrị onwe ya ka onye ọzọ baa nʼọgbọ agha.</w:t>
      </w:r>
    </w:p>
    <w:p>
      <w:pPr/>
      <w:r>
        <w:rPr>
          <w:lang w:val="ig_NG" w:bidi="ig_NG"/>
        </w:rPr>
      </w:r>
      <w:r>
        <w:rPr>
          <w:vertAlign w:val="superscript"/>
          <w:lang w:val="ig_NG" w:bidi="ig_NG"/>
        </w:rPr>
        <w:t>30</w:t>
      </w:r>
      <w:r>
        <w:rPr>
          <w:lang w:val="ig_NG" w:bidi="ig_NG"/>
        </w:rPr>
        <w:t xml:space="preserve"> Ma eze Aram enyelarị ndị ọchịagha, ndị na-agba ụgbọ agha iwu sị, “Unu ebusola onye ọbụla agha, maọbụ onye ukwu maọbụ onye nta, karịakwa naanị eze Izrel.”</w:t>
      </w:r>
    </w:p>
    <w:p>
      <w:pPr/>
      <w:r>
        <w:rPr>
          <w:lang w:val="ig_NG" w:bidi="ig_NG"/>
        </w:rPr>
      </w:r>
      <w:r>
        <w:rPr>
          <w:vertAlign w:val="superscript"/>
          <w:lang w:val="ig_NG" w:bidi="ig_NG"/>
        </w:rPr>
        <w:t>31</w:t>
      </w:r>
      <w:r>
        <w:rPr>
          <w:lang w:val="ig_NG" w:bidi="ig_NG"/>
        </w:rPr>
        <w:t xml:space="preserve"> Mgbe ndị ọchịagha na-achị ụgbọ agha hụrụ Jehoshafat, ha chere nʼobi ha, “Onye a bụ eze Izrel.” Nʼihi ya, ha tụgharịrị ibuso ya agha, ma Jehoshafat tiri mkpu, nke mere na Onyenwe anyị nyeere ya aka. Chineke wezugara ha site nʼebe ọ nọ,</w:t>
      </w:r>
    </w:p>
    <w:p>
      <w:pPr/>
      <w:r>
        <w:rPr>
          <w:lang w:val="ig_NG" w:bidi="ig_NG"/>
        </w:rPr>
      </w:r>
      <w:r>
        <w:rPr>
          <w:vertAlign w:val="superscript"/>
          <w:lang w:val="ig_NG" w:bidi="ig_NG"/>
        </w:rPr>
        <w:t>32</w:t>
      </w:r>
      <w:r>
        <w:rPr>
          <w:lang w:val="ig_NG" w:bidi="ig_NG"/>
        </w:rPr>
        <w:t xml:space="preserve"> nʼihi na mgbe ndị ọchịagha, na-achị ndị na-agba ụgbọ agha hụrụ na ọ bụghị eze Izrel, ha kwụsịrị ịchụso ya.</w:t>
      </w:r>
    </w:p>
    <w:p>
      <w:pPr/>
      <w:r>
        <w:rPr>
          <w:lang w:val="ig_NG" w:bidi="ig_NG"/>
        </w:rPr>
      </w:r>
      <w:r>
        <w:rPr>
          <w:vertAlign w:val="superscript"/>
          <w:lang w:val="ig_NG" w:bidi="ig_NG"/>
        </w:rPr>
        <w:t>33</w:t>
      </w:r>
      <w:r>
        <w:rPr>
          <w:lang w:val="ig_NG" w:bidi="ig_NG"/>
        </w:rPr>
        <w:t xml:space="preserve"> Ma otu onye dọrọ ụta ya gbapụ ya na-ebughị onye ọbụla nʼobi, gbata ya eze Izrel nʼetiti njikọ ihe ikpuchi obi na uwe agha ya. Eze gwara onye ọkwọ ụgbọ agha, sị, “Tụgharịa, si nʼebe a bupụ m nʼihi na emerụọla m ahụ.”</w:t>
      </w:r>
    </w:p>
    <w:p>
      <w:pPr/>
      <w:r>
        <w:rPr>
          <w:lang w:val="ig_NG" w:bidi="ig_NG"/>
        </w:rPr>
      </w:r>
      <w:r>
        <w:rPr>
          <w:vertAlign w:val="superscript"/>
          <w:lang w:val="ig_NG" w:bidi="ig_NG"/>
        </w:rPr>
        <w:t>34</w:t>
      </w:r>
      <w:r>
        <w:rPr>
          <w:lang w:val="ig_NG" w:bidi="ig_NG"/>
        </w:rPr>
        <w:t xml:space="preserve"> Agha ahụ siri ike nʼụbọchị ahụ niile. Eze Izrel guzobere onwe ya ka ọ kwụrụ ọtọ nʼime ụgbọ agha ya na-eche ndị Aram ihu ruo uhuruchi. Ọ nwụrụ mgbe anyanwụ dara.</w:t>
      </w:r>
    </w:p>
    <w:p>
      <w:pPr>
        <w:pStyle w:val="Heading2"/>
      </w:pPr>
      <w:r>
        <w:rPr>
          <w:lang w:val="ig_NG" w:bidi="ig_NG"/>
        </w:rPr>
        <w:t>2 Akụkọ Ihe Gara Aga 19:1</w:t>
      </w:r>
      <w:r>
        <w:rPr>
          <w:lang w:val="ig_NG" w:bidi="ig_NG"/>
        </w:rPr>
      </w:r>
    </w:p>
    <w:p>
      <w:pPr/>
      <w:r>
        <w:rPr>
          <w:lang w:val="ig_NG" w:bidi="ig_NG"/>
        </w:rPr>
      </w:r>
      <w:r>
        <w:rPr>
          <w:vertAlign w:val="superscript"/>
          <w:lang w:val="ig_NG" w:bidi="ig_NG"/>
        </w:rPr>
        <w:t>1</w:t>
      </w:r>
      <w:r>
        <w:rPr>
          <w:lang w:val="ig_NG" w:bidi="ig_NG"/>
        </w:rPr>
        <w:t xml:space="preserve"> Mgbe Jehoshafat, eze Juda, laghachiri nʼụlọ ya na Jerusalem nʼudo.</w:t>
      </w:r>
    </w:p>
    <w:p>
      <w:pPr/>
      <w:r>
        <w:rPr>
          <w:lang w:val="ig_NG" w:bidi="ig_NG"/>
        </w:rPr>
      </w:r>
      <w:r>
        <w:rPr>
          <w:vertAlign w:val="superscript"/>
          <w:lang w:val="ig_NG" w:bidi="ig_NG"/>
        </w:rPr>
        <w:t>2</w:t>
      </w:r>
      <w:r>
        <w:rPr>
          <w:lang w:val="ig_NG" w:bidi="ig_NG"/>
        </w:rPr>
        <w:t xml:space="preserve"> Jehu nwa Hanani, onye ọhụ ọhụ, pụrụ gaa izute ya; ọ sịrị eze Jehoshafat, “O kwesiri ka i nyere onye ọjọọ aka? Ọ bụkwa ndị na-akpọ Onyenwe anyị asị ka ị na-ahụ nʼanya? Nʼihi nke a iwe ọkụ Onyenwe anyị adakwasịla gị.</w:t>
      </w:r>
    </w:p>
    <w:p>
      <w:pPr/>
      <w:r>
        <w:rPr>
          <w:lang w:val="ig_NG" w:bidi="ig_NG"/>
        </w:rPr>
      </w:r>
      <w:r>
        <w:rPr>
          <w:vertAlign w:val="superscript"/>
          <w:lang w:val="ig_NG" w:bidi="ig_NG"/>
        </w:rPr>
        <w:t>3</w:t>
      </w:r>
      <w:r>
        <w:rPr>
          <w:lang w:val="ig_NG" w:bidi="ig_NG"/>
        </w:rPr>
        <w:t xml:space="preserve"> Ma otu ọ dị, achọtara ezi ihe nʼime gị, i sitela nʼala a wezuga ogidi Ashera niile, dozieekwa obi gị ịchọ Chineke.”</w:t>
      </w:r>
    </w:p>
    <w:p>
      <w:pPr/>
      <w:r>
        <w:rPr>
          <w:lang w:val="ig_NG" w:bidi="ig_NG"/>
        </w:rPr>
      </w:r>
      <w:r>
        <w:rPr>
          <w:vertAlign w:val="superscript"/>
          <w:lang w:val="ig_NG" w:bidi="ig_NG"/>
        </w:rPr>
        <w:t>4</w:t>
      </w:r>
      <w:r>
        <w:rPr>
          <w:lang w:val="ig_NG" w:bidi="ig_NG"/>
        </w:rPr>
        <w:t xml:space="preserve"> Jehoshafat biri na Jerusalem. Ọ pụrụ gagharịa nʼetiti ndị ya site na Bịasheba ruo nʼobodo ugwu ugwu Ifrem, laghachikwutekwa Onyenwe anyị, bụ Chineke nke nna nna ha.</w:t>
      </w:r>
    </w:p>
    <w:p>
      <w:pPr/>
      <w:r>
        <w:rPr>
          <w:lang w:val="ig_NG" w:bidi="ig_NG"/>
        </w:rPr>
      </w:r>
      <w:r>
        <w:rPr>
          <w:vertAlign w:val="superscript"/>
          <w:lang w:val="ig_NG" w:bidi="ig_NG"/>
        </w:rPr>
        <w:t>5</w:t>
      </w:r>
      <w:r>
        <w:rPr>
          <w:lang w:val="ig_NG" w:bidi="ig_NG"/>
        </w:rPr>
        <w:t xml:space="preserve"> Ọ họpụtara ndị ikpe nʼala ahụ, nʼotu nʼotu nʼobodo ndị ahụ niile e wusiri ike nke Juda.</w:t>
      </w:r>
    </w:p>
    <w:p>
      <w:pPr/>
      <w:r>
        <w:rPr>
          <w:lang w:val="ig_NG" w:bidi="ig_NG"/>
        </w:rPr>
      </w:r>
      <w:r>
        <w:rPr>
          <w:vertAlign w:val="superscript"/>
          <w:lang w:val="ig_NG" w:bidi="ig_NG"/>
        </w:rPr>
        <w:t>6</w:t>
      </w:r>
      <w:r>
        <w:rPr>
          <w:lang w:val="ig_NG" w:bidi="ig_NG"/>
        </w:rPr>
        <w:t xml:space="preserve"> Ọ gwara ha si, “Lezienụ anya ihe unu na-eme nʼihi na ọ bụghị mmadụ ka unu na-ekpere ikpe kama ọ bụ Onyenwe anyị, onye na-anọnyere unu mgbe unu na-ekpebi ikpe.</w:t>
      </w:r>
    </w:p>
    <w:p>
      <w:pPr/>
      <w:r>
        <w:rPr>
          <w:lang w:val="ig_NG" w:bidi="ig_NG"/>
        </w:rPr>
      </w:r>
      <w:r>
        <w:rPr>
          <w:vertAlign w:val="superscript"/>
          <w:lang w:val="ig_NG" w:bidi="ig_NG"/>
        </w:rPr>
        <w:t>7</w:t>
      </w:r>
      <w:r>
        <w:rPr>
          <w:lang w:val="ig_NG" w:bidi="ig_NG"/>
        </w:rPr>
        <w:t xml:space="preserve"> Ugbu a, kwenụ ka egwu Onyenwe anyị dịrị nʼime unu. Kpeenụ ikpe ziri ezi, nʼihi na nʼebe Onyenwe anyị Chineke anyị nọ, ikpe ikpe na-ezighị ezi, maọbụ ile mmadụ anya nʼihu maọbụ iri ngarị adịghị ya.”</w:t>
      </w:r>
    </w:p>
    <w:p>
      <w:pPr/>
      <w:r>
        <w:rPr>
          <w:lang w:val="ig_NG" w:bidi="ig_NG"/>
        </w:rPr>
      </w:r>
      <w:r>
        <w:rPr>
          <w:vertAlign w:val="superscript"/>
          <w:lang w:val="ig_NG" w:bidi="ig_NG"/>
        </w:rPr>
        <w:t>8</w:t>
      </w:r>
      <w:r>
        <w:rPr>
          <w:lang w:val="ig_NG" w:bidi="ig_NG"/>
        </w:rPr>
        <w:t xml:space="preserve"> Ọzọkwa, nʼime Jerusalem, Jehoshafat họpụtara ụfọdụ ndị Livayị, na ndị nchụaja, na ndịisi ezinaụlọ Izrel ka ha bụrụ ndị na-ahazi iwu nke Onyenwe anyị na-edozikwa esemokwu. Ha bikwa na Jerusalem.</w:t>
      </w:r>
    </w:p>
    <w:p>
      <w:pPr/>
      <w:r>
        <w:rPr>
          <w:lang w:val="ig_NG" w:bidi="ig_NG"/>
        </w:rPr>
      </w:r>
      <w:r>
        <w:rPr>
          <w:vertAlign w:val="superscript"/>
          <w:lang w:val="ig_NG" w:bidi="ig_NG"/>
        </w:rPr>
        <w:t>9</w:t>
      </w:r>
      <w:r>
        <w:rPr>
          <w:lang w:val="ig_NG" w:bidi="ig_NG"/>
        </w:rPr>
        <w:t xml:space="preserve"> O nyere ha iwu ndị a, “Jirinụ ikwesi ntụkwasị obi, na ịtụ egwu Onyenwe anyị rụọ ọrụ unu.</w:t>
      </w:r>
    </w:p>
    <w:p>
      <w:pPr/>
      <w:r>
        <w:rPr>
          <w:lang w:val="ig_NG" w:bidi="ig_NG"/>
        </w:rPr>
      </w:r>
      <w:r>
        <w:rPr>
          <w:vertAlign w:val="superscript"/>
          <w:lang w:val="ig_NG" w:bidi="ig_NG"/>
        </w:rPr>
        <w:t>10</w:t>
      </w:r>
      <w:r>
        <w:rPr>
          <w:lang w:val="ig_NG" w:bidi="ig_NG"/>
        </w:rPr>
        <w:t xml:space="preserve"> Mgbe ọbụla ụmụnna unu ndị bi nʼobodo unu dị iche iche buteere unu ikpe igbu mmadụ maọbụ ikpe mmebi iwu ọbụla, maọbụ ihe megidere ihe e nyere nʼiwu, maọbụ nke megidere ụkpụrụ, ma ọ bụkwanụ megide iwu na usoro ime ihe, unu ga-adọ ha aka na ntị ka ha ghara imehie megide Onyenwe anyị. Ọ bụrụ na unu emeghị otu a, iwe Onyenwe anyị ga-adakwasị unu na ụmụnna unu. Ma ọ bụrụ na unu arụọ ọrụ unu nke ọma, unu agaghị emehie.</w:t>
      </w:r>
    </w:p>
    <w:p>
      <w:pPr/>
      <w:r>
        <w:rPr>
          <w:lang w:val="ig_NG" w:bidi="ig_NG"/>
        </w:rPr>
      </w:r>
      <w:r>
        <w:rPr>
          <w:vertAlign w:val="superscript"/>
          <w:lang w:val="ig_NG" w:bidi="ig_NG"/>
        </w:rPr>
        <w:t>11</w:t>
      </w:r>
      <w:r>
        <w:rPr>
          <w:lang w:val="ig_NG" w:bidi="ig_NG"/>
        </w:rPr>
        <w:t xml:space="preserve"> “Amaraya, onyeisi nchụaja, ga-abụ onyeisi unu nʼihe ọbụla metụtara Onyenwe anyị. Zebadaya nwa nwoke Ishmel, onyeisi nke ebo Juda ga-abụ onyeisi unu nʼihe o bụla metụtara eze. Ndị Livayị ga-abụ ndịisi ozi nʼihu unu. Bụrụkwanụ ndị dị ike, unu atụkwala ụjọ, ka Onyenwe anyị nọnyere ndị na-eme nke ọma.”</w:t>
      </w:r>
    </w:p>
    <w:p>
      <w:pPr>
        <w:pStyle w:val="Heading2"/>
      </w:pPr>
      <w:r>
        <w:rPr>
          <w:lang w:val="ig_NG" w:bidi="ig_NG"/>
        </w:rPr>
        <w:t>2 Akụkọ Ihe Gara Aga 20:1</w:t>
      </w:r>
      <w:r>
        <w:rPr>
          <w:lang w:val="ig_NG" w:bidi="ig_NG"/>
        </w:rPr>
      </w:r>
    </w:p>
    <w:p>
      <w:pPr/>
      <w:r>
        <w:rPr>
          <w:lang w:val="ig_NG" w:bidi="ig_NG"/>
        </w:rPr>
      </w:r>
      <w:r>
        <w:rPr>
          <w:vertAlign w:val="superscript"/>
          <w:lang w:val="ig_NG" w:bidi="ig_NG"/>
        </w:rPr>
        <w:t>1</w:t>
      </w:r>
      <w:r>
        <w:rPr>
          <w:lang w:val="ig_NG" w:bidi="ig_NG"/>
        </w:rPr>
        <w:t xml:space="preserve"> Mgbe oge nta gasịrị, eze ndị Moab na nke ndị Amọn, na ndị ọzọkwa, bịara ibuso Jehoshafat na ndị Juda agha.</w:t>
      </w:r>
    </w:p>
    <w:p>
      <w:pPr/>
      <w:r>
        <w:rPr>
          <w:lang w:val="ig_NG" w:bidi="ig_NG"/>
        </w:rPr>
      </w:r>
      <w:r>
        <w:rPr>
          <w:vertAlign w:val="superscript"/>
          <w:lang w:val="ig_NG" w:bidi="ig_NG"/>
        </w:rPr>
        <w:t>2</w:t>
      </w:r>
      <w:r>
        <w:rPr>
          <w:lang w:val="ig_NG" w:bidi="ig_NG"/>
        </w:rPr>
        <w:t xml:space="preserve"> Ụfọdụ ndị mmadụ bịara gwa Jehoshafat sị, “Lee, igwe usuu ndị agha na-abịa imegide gị site nʼEdọm, nakwa nʼofe osimiri Nnu (osimiri nwụrụ anwụ). Ha erutela Hazezọn Tama, ebe a na-akpọkwa En-Gedi.”</w:t>
      </w:r>
    </w:p>
    <w:p>
      <w:pPr/>
      <w:r>
        <w:rPr>
          <w:lang w:val="ig_NG" w:bidi="ig_NG"/>
        </w:rPr>
      </w:r>
      <w:r>
        <w:rPr>
          <w:vertAlign w:val="superscript"/>
          <w:lang w:val="ig_NG" w:bidi="ig_NG"/>
        </w:rPr>
        <w:t>3</w:t>
      </w:r>
      <w:r>
        <w:rPr>
          <w:lang w:val="ig_NG" w:bidi="ig_NG"/>
        </w:rPr>
        <w:t xml:space="preserve"> Jehoshafat tụrụ egwu nke ukwuu, kpebiekwa ịchọ inyeaka Onyenwe anyị. Nʼihi nke a, ọ kpọsara obubu ọnụ nye ndị Juda niile.</w:t>
      </w:r>
    </w:p>
    <w:p>
      <w:pPr/>
      <w:r>
        <w:rPr>
          <w:lang w:val="ig_NG" w:bidi="ig_NG"/>
        </w:rPr>
      </w:r>
      <w:r>
        <w:rPr>
          <w:vertAlign w:val="superscript"/>
          <w:lang w:val="ig_NG" w:bidi="ig_NG"/>
        </w:rPr>
        <w:t>4</w:t>
      </w:r>
      <w:r>
        <w:rPr>
          <w:lang w:val="ig_NG" w:bidi="ig_NG"/>
        </w:rPr>
        <w:t xml:space="preserve"> Ndị Juda zukọtara ịchọ inyeaka Onyenwe anyị; nʼezie, ha sitere nʼobodo niile nke Juda bịa ịchọ ihu Onyenwe anyị.</w:t>
      </w:r>
    </w:p>
    <w:p>
      <w:pPr/>
      <w:r>
        <w:rPr>
          <w:lang w:val="ig_NG" w:bidi="ig_NG"/>
        </w:rPr>
      </w:r>
      <w:r>
        <w:rPr>
          <w:vertAlign w:val="superscript"/>
          <w:lang w:val="ig_NG" w:bidi="ig_NG"/>
        </w:rPr>
        <w:t>5</w:t>
      </w:r>
      <w:r>
        <w:rPr>
          <w:lang w:val="ig_NG" w:bidi="ig_NG"/>
        </w:rPr>
        <w:t xml:space="preserve"> Mgbe ahụ, Jehoshafat guzoro nʼetiti nzukọ ndị Juda na Jerusalem nʼụlọnsọ Onyenwe anyị nʼihu ogige ọhụrụ ahụ,</w:t>
      </w:r>
    </w:p>
    <w:p>
      <w:pPr/>
      <w:r>
        <w:rPr>
          <w:lang w:val="ig_NG" w:bidi="ig_NG"/>
        </w:rPr>
      </w:r>
      <w:r>
        <w:rPr>
          <w:vertAlign w:val="superscript"/>
          <w:lang w:val="ig_NG" w:bidi="ig_NG"/>
        </w:rPr>
        <w:t>6</w:t>
      </w:r>
      <w:r>
        <w:rPr>
          <w:lang w:val="ig_NG" w:bidi="ig_NG"/>
        </w:rPr>
        <w:t xml:space="preserve"> sị; “O Onyenwe anyị, Chineke nna nna anyị ha, ọ bụghị gị bụ Chineke onye bi nʼeluigwe? Ọ bụkwa gị na-achị alaeze niile nke mba dị iche iche. Ike na ume dị nʼaka gị, ọ dịkwaghị onye pụrụ iguzogide gị.</w:t>
      </w:r>
    </w:p>
    <w:p>
      <w:pPr/>
      <w:r>
        <w:rPr>
          <w:lang w:val="ig_NG" w:bidi="ig_NG"/>
        </w:rPr>
      </w:r>
      <w:r>
        <w:rPr>
          <w:vertAlign w:val="superscript"/>
          <w:lang w:val="ig_NG" w:bidi="ig_NG"/>
        </w:rPr>
        <w:t>7</w:t>
      </w:r>
      <w:r>
        <w:rPr>
          <w:lang w:val="ig_NG" w:bidi="ig_NG"/>
        </w:rPr>
        <w:t xml:space="preserve"> O Chineke anyị, ọ bụghị gị onwe gị chụpụrụ ndị bi nʼala, site nʼihu ndị gị Izrel, were ya nye ụmụ ụmụ Ebraham, bụ enyi gị nwoke?</w:t>
      </w:r>
    </w:p>
    <w:p>
      <w:pPr/>
      <w:r>
        <w:rPr>
          <w:lang w:val="ig_NG" w:bidi="ig_NG"/>
        </w:rPr>
      </w:r>
      <w:r>
        <w:rPr>
          <w:vertAlign w:val="superscript"/>
          <w:lang w:val="ig_NG" w:bidi="ig_NG"/>
        </w:rPr>
        <w:t>8</w:t>
      </w:r>
      <w:r>
        <w:rPr>
          <w:lang w:val="ig_NG" w:bidi="ig_NG"/>
        </w:rPr>
        <w:t xml:space="preserve"> Ha ebiela nʼime ya wukwaa ebe nsọ nʼime nye nʼAha gị na-asị,</w:t>
      </w:r>
    </w:p>
    <w:p>
      <w:pPr/>
      <w:r>
        <w:rPr>
          <w:lang w:val="ig_NG" w:bidi="ig_NG"/>
        </w:rPr>
      </w:r>
      <w:r>
        <w:rPr>
          <w:vertAlign w:val="superscript"/>
          <w:lang w:val="ig_NG" w:bidi="ig_NG"/>
        </w:rPr>
        <w:t>9</w:t>
      </w:r>
      <w:r>
        <w:rPr>
          <w:lang w:val="ig_NG" w:bidi="ig_NG"/>
        </w:rPr>
        <w:t xml:space="preserve"> ‘Ọ bụrụ na ihe ọjọọ adakwasị anyị, maọbụ mma agha, ma nke ikpe ọmụma, maọbụ ajọọ ọrịa na-efe efe, maọbụ oke ụnwụ, anyị ga-eguzo nʼihu gị nʼụlọnsọ a nke a kpọkwasịrị Aha gị, kpọkuo gị nʼime nsogbu anyị, gị onwe gị ga-aza anyị, zọpụtakwa anyị.’</w:t>
      </w:r>
    </w:p>
    <w:p>
      <w:pPr/>
      <w:r>
        <w:rPr>
          <w:lang w:val="ig_NG" w:bidi="ig_NG"/>
        </w:rPr>
      </w:r>
      <w:r>
        <w:rPr>
          <w:vertAlign w:val="superscript"/>
          <w:lang w:val="ig_NG" w:bidi="ig_NG"/>
        </w:rPr>
        <w:t>10</w:t>
      </w:r>
      <w:r>
        <w:rPr>
          <w:lang w:val="ig_NG" w:bidi="ig_NG"/>
        </w:rPr>
        <w:t xml:space="preserve"> “Ugbu a lee, ndị ikom si Amọn, na Moab, na nʼugwu Sia, ndị ị na-ekweghị ka ndị Izrel banye nʼoke ala ha mgbe ha si nʼIjipt pụta, kama ha sitere nʼakụkụ ọzọ gabiga si otu a chebe ndị a ndụ.</w:t>
      </w:r>
    </w:p>
    <w:p>
      <w:pPr/>
      <w:r>
        <w:rPr>
          <w:lang w:val="ig_NG" w:bidi="ig_NG"/>
        </w:rPr>
      </w:r>
      <w:r>
        <w:rPr>
          <w:vertAlign w:val="superscript"/>
          <w:lang w:val="ig_NG" w:bidi="ig_NG"/>
        </w:rPr>
        <w:t>11</w:t>
      </w:r>
      <w:r>
        <w:rPr>
          <w:lang w:val="ig_NG" w:bidi="ig_NG"/>
        </w:rPr>
        <w:t xml:space="preserve"> Lee ihe ha ji akwụ anyị ụgwọ bụ ịchọ ka ha chụpụ anyị nʼala a i nyere anyị ka ọ bụrụ ihe nketa anyị.</w:t>
      </w:r>
    </w:p>
    <w:p>
      <w:pPr/>
      <w:r>
        <w:rPr>
          <w:lang w:val="ig_NG" w:bidi="ig_NG"/>
        </w:rPr>
      </w:r>
      <w:r>
        <w:rPr>
          <w:vertAlign w:val="superscript"/>
          <w:lang w:val="ig_NG" w:bidi="ig_NG"/>
        </w:rPr>
        <w:t>12</w:t>
      </w:r>
      <w:r>
        <w:rPr>
          <w:lang w:val="ig_NG" w:bidi="ig_NG"/>
        </w:rPr>
        <w:t xml:space="preserve"> O Chineke anyị, ọ bụ na ị gaghị ekpe ha ikpe? Nʼihi na ike adịghị nʼime anyị iguzogide igwe mmadụ ndị a bara ụba na-abịa ịlụso anyị ọgụ. Anyị amakwaghị ihe anyị ga-eme, kama ọ bụ na gị ka anya anyị na-adịkwasị.”</w:t>
      </w:r>
    </w:p>
    <w:p>
      <w:pPr/>
      <w:r>
        <w:rPr>
          <w:lang w:val="ig_NG" w:bidi="ig_NG"/>
        </w:rPr>
      </w:r>
      <w:r>
        <w:rPr>
          <w:vertAlign w:val="superscript"/>
          <w:lang w:val="ig_NG" w:bidi="ig_NG"/>
        </w:rPr>
        <w:t>13</w:t>
      </w:r>
      <w:r>
        <w:rPr>
          <w:lang w:val="ig_NG" w:bidi="ig_NG"/>
        </w:rPr>
        <w:t xml:space="preserve"> Ndị ikom Juda niile, ha na ndị nwunye ha, na ụmụ ha, na ụmụntakịrị ha guzoro nʼihu Onyenwe anyị.</w:t>
      </w:r>
    </w:p>
    <w:p>
      <w:pPr/>
      <w:r>
        <w:rPr>
          <w:lang w:val="ig_NG" w:bidi="ig_NG"/>
        </w:rPr>
      </w:r>
      <w:r>
        <w:rPr>
          <w:vertAlign w:val="superscript"/>
          <w:lang w:val="ig_NG" w:bidi="ig_NG"/>
        </w:rPr>
        <w:t>14</w:t>
      </w:r>
      <w:r>
        <w:rPr>
          <w:lang w:val="ig_NG" w:bidi="ig_NG"/>
        </w:rPr>
        <w:t xml:space="preserve"> Mgbe ahụ, mmụọ Nsọ Onyenwe anyị dakwasịrị Jahaziel nwa Zekaraya, nwa Benaya, nwa Jeiel, nwa Matanaya, bụ onye Livayị, onye si nʼikwu Asaf, dịka o guzo nʼetiti mkpọkọta ahụ.</w:t>
      </w:r>
    </w:p>
    <w:p>
      <w:pPr/>
      <w:r>
        <w:rPr>
          <w:lang w:val="ig_NG" w:bidi="ig_NG"/>
        </w:rPr>
      </w:r>
      <w:r>
        <w:rPr>
          <w:vertAlign w:val="superscript"/>
          <w:lang w:val="ig_NG" w:bidi="ig_NG"/>
        </w:rPr>
        <w:t>15</w:t>
      </w:r>
      <w:r>
        <w:rPr>
          <w:lang w:val="ig_NG" w:bidi="ig_NG"/>
        </w:rPr>
        <w:t xml:space="preserve"> Ọ sịrị, “Geenụ m ntị, unu ndị Juda niile na ndị bi na Jerusalem, na gị eze Jehoshafat. Nke a bụ ihe Onyenwe anyị na-asị unu. ‘Unu atụla ụjọ, maọbụ daa mba, nʼihi usuu ndị agha a niile dị unu nʼihu. Ọ bụghị unu ka agha a dịịrị, kama ọ bụ Chineke nwe ya.</w:t>
      </w:r>
    </w:p>
    <w:p>
      <w:pPr/>
      <w:r>
        <w:rPr>
          <w:lang w:val="ig_NG" w:bidi="ig_NG"/>
        </w:rPr>
      </w:r>
      <w:r>
        <w:rPr>
          <w:vertAlign w:val="superscript"/>
          <w:lang w:val="ig_NG" w:bidi="ig_NG"/>
        </w:rPr>
        <w:t>16</w:t>
      </w:r>
      <w:r>
        <w:rPr>
          <w:lang w:val="ig_NG" w:bidi="ig_NG"/>
        </w:rPr>
        <w:t xml:space="preserve"> Echi pụọnụ izute ha. Ha ga arịgota site nʼụzọ warawara nrigo Ziz, unu ga-ahụ ha na nsọtụ ndagwurugwu dị tupu e ruo nʼọzara Jeruel.</w:t>
      </w:r>
    </w:p>
    <w:p>
      <w:pPr/>
      <w:r>
        <w:rPr>
          <w:lang w:val="ig_NG" w:bidi="ig_NG"/>
        </w:rPr>
      </w:r>
      <w:r>
        <w:rPr>
          <w:vertAlign w:val="superscript"/>
          <w:lang w:val="ig_NG" w:bidi="ig_NG"/>
        </w:rPr>
        <w:t>17</w:t>
      </w:r>
      <w:r>
        <w:rPr>
          <w:lang w:val="ig_NG" w:bidi="ig_NG"/>
        </w:rPr>
        <w:t xml:space="preserve"> Ọ bụghị unu ka ọ dịrị ịlụ agha a, kama werenụ ọnọdụ unu, guzosienụ ike ka unu jiri anya unu hụ nzọpụta Onyenwe anyị bụ Chineke unu ga-enye unu, unu ndị Juda na Jerusalem. Unu atụla egwu, unu adakwala mba. Pụkwuru ha nʼihu agha mgbe chi echi bọrọ, Onyenwe anyị ga-anọnyekwara unu.’ ”</w:t>
      </w:r>
    </w:p>
    <w:p>
      <w:pPr/>
      <w:r>
        <w:rPr>
          <w:lang w:val="ig_NG" w:bidi="ig_NG"/>
        </w:rPr>
      </w:r>
      <w:r>
        <w:rPr>
          <w:vertAlign w:val="superscript"/>
          <w:lang w:val="ig_NG" w:bidi="ig_NG"/>
        </w:rPr>
        <w:t>18</w:t>
      </w:r>
      <w:r>
        <w:rPr>
          <w:lang w:val="ig_NG" w:bidi="ig_NG"/>
        </w:rPr>
        <w:t xml:space="preserve"> Mgbe ahụ, Jehoshafat, na ndị Juda na ndị Jerusalem niile dara nʼala kelee Onyenwe anyị, kpọọ isiala nye ya.</w:t>
      </w:r>
    </w:p>
    <w:p>
      <w:pPr/>
      <w:r>
        <w:rPr>
          <w:lang w:val="ig_NG" w:bidi="ig_NG"/>
        </w:rPr>
      </w:r>
      <w:r>
        <w:rPr>
          <w:vertAlign w:val="superscript"/>
          <w:lang w:val="ig_NG" w:bidi="ig_NG"/>
        </w:rPr>
        <w:t>19</w:t>
      </w:r>
      <w:r>
        <w:rPr>
          <w:lang w:val="ig_NG" w:bidi="ig_NG"/>
        </w:rPr>
        <w:t xml:space="preserve"> Mgbe ahụ kwa, ndị Livayị si nʼagbụrụ Kohat na Kora jiri ike ha niile too Onyenwe anyị Chineke Izrel nʼabụ.</w:t>
      </w:r>
    </w:p>
    <w:p>
      <w:pPr/>
      <w:r>
        <w:rPr>
          <w:lang w:val="ig_NG" w:bidi="ig_NG"/>
        </w:rPr>
      </w:r>
      <w:r>
        <w:rPr>
          <w:vertAlign w:val="superscript"/>
          <w:lang w:val="ig_NG" w:bidi="ig_NG"/>
        </w:rPr>
        <w:t>20</w:t>
      </w:r>
      <w:r>
        <w:rPr>
          <w:lang w:val="ig_NG" w:bidi="ig_NG"/>
        </w:rPr>
        <w:t xml:space="preserve"> Nʼisi ụtụtụ, ha pụrụ gawa nʼọzara Tekoa. Ma mgbe ha na-apụ, Jehoshafat guzoro ọtọ sị, “Geenụ m ntị, unu ndị Juda na ndị bi na Jerusalem. Nweenụ okwukwe nʼime Onyenwe anyị bụ Chineke unu, nwekwanụ ntụkwasị obi na ige ndị amụma ya ntị, ka ihe gaara unu nke ọma.”</w:t>
      </w:r>
    </w:p>
    <w:p>
      <w:pPr/>
      <w:r>
        <w:rPr>
          <w:lang w:val="ig_NG" w:bidi="ig_NG"/>
        </w:rPr>
      </w:r>
      <w:r>
        <w:rPr>
          <w:vertAlign w:val="superscript"/>
          <w:lang w:val="ig_NG" w:bidi="ig_NG"/>
        </w:rPr>
        <w:t>21</w:t>
      </w:r>
      <w:r>
        <w:rPr>
          <w:lang w:val="ig_NG" w:bidi="ig_NG"/>
        </w:rPr>
        <w:t xml:space="preserve"> Mgbe ya na ndị ya gbasịrị izu, Jehoshafat họpụtara ndị ikom ndị ga-eji abụ too Onyenwe anyị nʼihi ebube ya na ịdị nsọ ya. Mgbe ha na-aga nʼihu ndị agha, ha na-abụ abụ na-asị: “Nyenụ Onyenwe anyị ekele, nʼihi na ịhụnanya ya na-adịgide ruo ebighị ebi.”</w:t>
      </w:r>
    </w:p>
    <w:p>
      <w:pPr/>
      <w:r>
        <w:rPr>
          <w:lang w:val="ig_NG" w:bidi="ig_NG"/>
        </w:rPr>
      </w:r>
      <w:r>
        <w:rPr>
          <w:vertAlign w:val="superscript"/>
          <w:lang w:val="ig_NG" w:bidi="ig_NG"/>
        </w:rPr>
        <w:t>22</w:t>
      </w:r>
      <w:r>
        <w:rPr>
          <w:lang w:val="ig_NG" w:bidi="ig_NG"/>
        </w:rPr>
        <w:t xml:space="preserve"> Mgbe ndị Juda malitere ịbụ abụ na ito otuto, Onyenwe anyị cheere ndị agha Amọn na nke ndị Moab, na ndị nke si nʼugwu Sia nʼụzọ, merie ha.</w:t>
      </w:r>
    </w:p>
    <w:p>
      <w:pPr/>
      <w:r>
        <w:rPr>
          <w:lang w:val="ig_NG" w:bidi="ig_NG"/>
        </w:rPr>
      </w:r>
      <w:r>
        <w:rPr>
          <w:vertAlign w:val="superscript"/>
          <w:lang w:val="ig_NG" w:bidi="ig_NG"/>
        </w:rPr>
        <w:t>23</w:t>
      </w:r>
      <w:r>
        <w:rPr>
          <w:lang w:val="ig_NG" w:bidi="ig_NG"/>
        </w:rPr>
        <w:t xml:space="preserve"> Ma ndị agha Amọn na Moab buru ụzọ lụso ndị agha si nʼugwu Sia ọgụ. Mgbe ha lakwara onwe ha nʼiyi, ọgụ dakwara nʼetiti ndị Moab na Amọn.</w:t>
      </w:r>
    </w:p>
    <w:p>
      <w:pPr/>
      <w:r>
        <w:rPr>
          <w:lang w:val="ig_NG" w:bidi="ig_NG"/>
        </w:rPr>
      </w:r>
      <w:r>
        <w:rPr>
          <w:vertAlign w:val="superscript"/>
          <w:lang w:val="ig_NG" w:bidi="ig_NG"/>
        </w:rPr>
        <w:t>24</w:t>
      </w:r>
      <w:r>
        <w:rPr>
          <w:lang w:val="ig_NG" w:bidi="ig_NG"/>
        </w:rPr>
        <w:t xml:space="preserve"> Mgbe ndị agha Juda rutere ebe ha ga-esi lepụ anya hụ ihe na-eme nʼọzara ahụ, ha lepụrụ anya ịhụ usuu ndị agha ahụ, ma ihe ha hụrụ bụ ozu ndị agha tọgbọcha nʼala. Ọ dịkwaghị otu nʼime ndị agha ahụ gbapụrụ na ndụ.</w:t>
      </w:r>
    </w:p>
    <w:p>
      <w:pPr/>
      <w:r>
        <w:rPr>
          <w:lang w:val="ig_NG" w:bidi="ig_NG"/>
        </w:rPr>
      </w:r>
      <w:r>
        <w:rPr>
          <w:vertAlign w:val="superscript"/>
          <w:lang w:val="ig_NG" w:bidi="ig_NG"/>
        </w:rPr>
        <w:t>25</w:t>
      </w:r>
      <w:r>
        <w:rPr>
          <w:lang w:val="ig_NG" w:bidi="ig_NG"/>
        </w:rPr>
        <w:t xml:space="preserve"> Ya mere Jehoshafat na ndị agha ya banyere nʼọgbọ agha ahụ kwakọrọ ihe nkwata nʼagha. Ha butere ọtụtụ ngwa agha, na uwe na ihe ndị ọzọ dị oke ọnụahịa ma ha enweghị ike ibutecha ihe niile. Ihe nkwata nʼagha hiri nne ruo na o were ha ụbọchị atọ ibutecha ha.</w:t>
      </w:r>
    </w:p>
    <w:p>
      <w:pPr/>
      <w:r>
        <w:rPr>
          <w:lang w:val="ig_NG" w:bidi="ig_NG"/>
        </w:rPr>
      </w:r>
      <w:r>
        <w:rPr>
          <w:vertAlign w:val="superscript"/>
          <w:lang w:val="ig_NG" w:bidi="ig_NG"/>
        </w:rPr>
        <w:t>26</w:t>
      </w:r>
      <w:r>
        <w:rPr>
          <w:lang w:val="ig_NG" w:bidi="ig_NG"/>
        </w:rPr>
        <w:t xml:space="preserve"> Nʼụbọchị nke anọ ha zukọtara na Ndagwurugwu Beraka ebe ha nọ too Onyenwe anyị otuto. Ọ bụ nke a mere e ji akpọ ebe ahụ Ndagwurugwu Beraka ruo taa.</w:t>
      </w:r>
    </w:p>
    <w:p>
      <w:pPr/>
      <w:r>
        <w:rPr>
          <w:lang w:val="ig_NG" w:bidi="ig_NG"/>
        </w:rPr>
      </w:r>
      <w:r>
        <w:rPr>
          <w:vertAlign w:val="superscript"/>
          <w:lang w:val="ig_NG" w:bidi="ig_NG"/>
        </w:rPr>
        <w:t>27</w:t>
      </w:r>
      <w:r>
        <w:rPr>
          <w:lang w:val="ig_NG" w:bidi="ig_NG"/>
        </w:rPr>
        <w:t xml:space="preserve"> Emesịa, Jehoshafat duuru ndị Juda na Jerusalem niile laghachi na Jerusalem nʼọṅụ, nʼihi na Onyenwe anyị emeelara ha ihe ha kwesiri iji ṅụrịa ọṅụ nʼebe ndị iro ha nọ.</w:t>
      </w:r>
    </w:p>
    <w:p>
      <w:pPr/>
      <w:r>
        <w:rPr>
          <w:lang w:val="ig_NG" w:bidi="ig_NG"/>
        </w:rPr>
      </w:r>
      <w:r>
        <w:rPr>
          <w:vertAlign w:val="superscript"/>
          <w:lang w:val="ig_NG" w:bidi="ig_NG"/>
        </w:rPr>
        <w:t>28</w:t>
      </w:r>
      <w:r>
        <w:rPr>
          <w:lang w:val="ig_NG" w:bidi="ig_NG"/>
        </w:rPr>
        <w:t xml:space="preserve"> Ha ji une, na ụbọ akwara, na opi ike bata Jerusalem, gaa nʼụlọnsọ Onyenwe anyị.</w:t>
      </w:r>
    </w:p>
    <w:p>
      <w:pPr/>
      <w:r>
        <w:rPr>
          <w:lang w:val="ig_NG" w:bidi="ig_NG"/>
        </w:rPr>
      </w:r>
      <w:r>
        <w:rPr>
          <w:vertAlign w:val="superscript"/>
          <w:lang w:val="ig_NG" w:bidi="ig_NG"/>
        </w:rPr>
        <w:t>29</w:t>
      </w:r>
      <w:r>
        <w:rPr>
          <w:lang w:val="ig_NG" w:bidi="ig_NG"/>
        </w:rPr>
        <w:t xml:space="preserve"> Egwu Chineke dakwasịrị alaeze niile bi gburugburu, mgbe ha nụrụ otu Onyenwe anyị si lụọ ọgụ megide ndị iro Izrel niile.</w:t>
      </w:r>
    </w:p>
    <w:p>
      <w:pPr/>
      <w:r>
        <w:rPr>
          <w:lang w:val="ig_NG" w:bidi="ig_NG"/>
        </w:rPr>
      </w:r>
      <w:r>
        <w:rPr>
          <w:vertAlign w:val="superscript"/>
          <w:lang w:val="ig_NG" w:bidi="ig_NG"/>
        </w:rPr>
        <w:t>30</w:t>
      </w:r>
      <w:r>
        <w:rPr>
          <w:lang w:val="ig_NG" w:bidi="ig_NG"/>
        </w:rPr>
        <w:t xml:space="preserve"> Ya mere, udo dịrị nʼalaeze Jehoshafat, nʼihi na Chineke nyere ya udo.</w:t>
      </w:r>
    </w:p>
    <w:p>
      <w:pPr/>
      <w:r>
        <w:rPr>
          <w:lang w:val="ig_NG" w:bidi="ig_NG"/>
        </w:rPr>
      </w:r>
      <w:r>
        <w:rPr>
          <w:vertAlign w:val="superscript"/>
          <w:lang w:val="ig_NG" w:bidi="ig_NG"/>
        </w:rPr>
        <w:t>31</w:t>
      </w:r>
      <w:r>
        <w:rPr>
          <w:lang w:val="ig_NG" w:bidi="ig_NG"/>
        </w:rPr>
        <w:t xml:space="preserve"> Jehoshafat ghọrọ eze juda. Ọ gbara iri afọ atọ na ise mgbe ọ malitere ịbụ eze Juda. Ọ chịrị iri afọ abụọ na ise na Jerusalem. Aha nne ya bụ Azuba, nwa Shilhi.</w:t>
      </w:r>
    </w:p>
    <w:p>
      <w:pPr/>
      <w:r>
        <w:rPr>
          <w:lang w:val="ig_NG" w:bidi="ig_NG"/>
        </w:rPr>
      </w:r>
      <w:r>
        <w:rPr>
          <w:vertAlign w:val="superscript"/>
          <w:lang w:val="ig_NG" w:bidi="ig_NG"/>
        </w:rPr>
        <w:t>32</w:t>
      </w:r>
      <w:r>
        <w:rPr>
          <w:lang w:val="ig_NG" w:bidi="ig_NG"/>
        </w:rPr>
        <w:t xml:space="preserve"> O jere ije nʼụzọ niile nke Asa bụ nna ya, o sitekwaghị nʼime ha wezuga onwe ya, o mekwara ihe ziri ezi nʼanya Onyenwe anyị.</w:t>
      </w:r>
    </w:p>
    <w:p>
      <w:pPr/>
      <w:r>
        <w:rPr>
          <w:lang w:val="ig_NG" w:bidi="ig_NG"/>
        </w:rPr>
      </w:r>
      <w:r>
        <w:rPr>
          <w:vertAlign w:val="superscript"/>
          <w:lang w:val="ig_NG" w:bidi="ig_NG"/>
        </w:rPr>
        <w:t>33</w:t>
      </w:r>
      <w:r>
        <w:rPr>
          <w:lang w:val="ig_NG" w:bidi="ig_NG"/>
        </w:rPr>
        <w:t xml:space="preserve"> Naanị na o wezugaghị ebe dị elu niile, nke mere na ndị mmadụ ka nọ na-ejighị obi ha niile tụkwasị na Chineke nke nna nna ha.</w:t>
      </w:r>
    </w:p>
    <w:p>
      <w:pPr/>
      <w:r>
        <w:rPr>
          <w:lang w:val="ig_NG" w:bidi="ig_NG"/>
        </w:rPr>
      </w:r>
      <w:r>
        <w:rPr>
          <w:vertAlign w:val="superscript"/>
          <w:lang w:val="ig_NG" w:bidi="ig_NG"/>
        </w:rPr>
        <w:t>34</w:t>
      </w:r>
      <w:r>
        <w:rPr>
          <w:lang w:val="ig_NG" w:bidi="ig_NG"/>
        </w:rPr>
        <w:t xml:space="preserve"> Ihe banyere ihe ndị ọzọ niile mere nʼọchịchị Jehoshafat, site na mbido ruo na ngwụcha, ka e dere nʼakwụkwọ ihe mere nke Jehu nwa Hanani, nke e debanyere nʼime akwụkwọ akụkọ ndị eze Izrel.</w:t>
      </w:r>
    </w:p>
    <w:p>
      <w:pPr/>
      <w:r>
        <w:rPr>
          <w:lang w:val="ig_NG" w:bidi="ig_NG"/>
        </w:rPr>
      </w:r>
      <w:r>
        <w:rPr>
          <w:vertAlign w:val="superscript"/>
          <w:lang w:val="ig_NG" w:bidi="ig_NG"/>
        </w:rPr>
        <w:t>35</w:t>
      </w:r>
      <w:r>
        <w:rPr>
          <w:lang w:val="ig_NG" w:bidi="ig_NG"/>
        </w:rPr>
        <w:t xml:space="preserve"> Mgbe ihe ndị a gasịrị, Jehoshafat, bụ eze Juda jikọrọ onwe ha na Ahazaya, eze Izrel, onye ahụ omume ya jọrọ njọ.</w:t>
      </w:r>
    </w:p>
    <w:p>
      <w:pPr/>
      <w:r>
        <w:rPr>
          <w:lang w:val="ig_NG" w:bidi="ig_NG"/>
        </w:rPr>
      </w:r>
      <w:r>
        <w:rPr>
          <w:vertAlign w:val="superscript"/>
          <w:lang w:val="ig_NG" w:bidi="ig_NG"/>
        </w:rPr>
        <w:t>36</w:t>
      </w:r>
      <w:r>
        <w:rPr>
          <w:lang w:val="ig_NG" w:bidi="ig_NG"/>
        </w:rPr>
        <w:t xml:space="preserve"> Ha kwekọrịtara ka ha na ya wuo ọtụtụ ụgbọ mmiri e ji azụ ahịa. Emesịa, ha wuru ụgbọ ndị a nʼEziọn Geba.</w:t>
      </w:r>
    </w:p>
    <w:p>
      <w:pPr/>
      <w:r>
        <w:rPr>
          <w:lang w:val="ig_NG" w:bidi="ig_NG"/>
        </w:rPr>
      </w:r>
      <w:r>
        <w:rPr>
          <w:vertAlign w:val="superscript"/>
          <w:lang w:val="ig_NG" w:bidi="ig_NG"/>
        </w:rPr>
        <w:t>37</w:t>
      </w:r>
      <w:r>
        <w:rPr>
          <w:lang w:val="ig_NG" w:bidi="ig_NG"/>
        </w:rPr>
        <w:t xml:space="preserve"> Elieza nwa Dodavahu, onye Maresha buru amụma megide Jehoshafat, na-asị, “Nʼihi na i kwenyere ka gị na Ahazaya na-azụkọ ahịa, Onyenwe anyị ga-emebi ihe ndị a ị rụrụ.” Ụgbọ mmiri ahụ niile kpuru, ha enwekwaghị ike ijeru Tashish zụọ ahịa.</w:t>
      </w:r>
    </w:p>
    <w:p>
      <w:pPr>
        <w:pStyle w:val="Heading2"/>
      </w:pPr>
      <w:r>
        <w:rPr>
          <w:lang w:val="ig_NG" w:bidi="ig_NG"/>
        </w:rPr>
        <w:t>2 Akụkọ Ihe Gara Aga 21:1</w:t>
      </w:r>
      <w:r>
        <w:rPr>
          <w:lang w:val="ig_NG" w:bidi="ig_NG"/>
        </w:rPr>
      </w:r>
    </w:p>
    <w:p>
      <w:pPr/>
      <w:r>
        <w:rPr>
          <w:lang w:val="ig_NG" w:bidi="ig_NG"/>
        </w:rPr>
      </w:r>
      <w:r>
        <w:rPr>
          <w:vertAlign w:val="superscript"/>
          <w:lang w:val="ig_NG" w:bidi="ig_NG"/>
        </w:rPr>
        <w:t>1</w:t>
      </w:r>
      <w:r>
        <w:rPr>
          <w:lang w:val="ig_NG" w:bidi="ig_NG"/>
        </w:rPr>
        <w:t xml:space="preserve"> Mgbe ahụ, Jehoshafat sooro nna nna ya ha dina nʼọnwụ, e lie ya nʼebe e liri ha nʼobodo Devid. Jehoram nwa ya ghọrọ eze nʼọnọdụ ya.</w:t>
      </w:r>
    </w:p>
    <w:p>
      <w:pPr/>
      <w:r>
        <w:rPr>
          <w:lang w:val="ig_NG" w:bidi="ig_NG"/>
        </w:rPr>
      </w:r>
      <w:r>
        <w:rPr>
          <w:vertAlign w:val="superscript"/>
          <w:lang w:val="ig_NG" w:bidi="ig_NG"/>
        </w:rPr>
        <w:t>2</w:t>
      </w:r>
      <w:r>
        <w:rPr>
          <w:lang w:val="ig_NG" w:bidi="ig_NG"/>
        </w:rPr>
        <w:t xml:space="preserve"> Ụmụnne Jehoram, ndị bụkwa ụmụ Jehoshafat bụ ndị a: Azaraya, Jehiel, Zekaraya, Azarayu, Maikel na Shefataya. Ndị a niile bụ ụmụ Jehoshafat, bụ eze Izrel.</w:t>
      </w:r>
    </w:p>
    <w:p>
      <w:pPr/>
      <w:r>
        <w:rPr>
          <w:lang w:val="ig_NG" w:bidi="ig_NG"/>
        </w:rPr>
      </w:r>
      <w:r>
        <w:rPr>
          <w:vertAlign w:val="superscript"/>
          <w:lang w:val="ig_NG" w:bidi="ig_NG"/>
        </w:rPr>
        <w:t>3</w:t>
      </w:r>
      <w:r>
        <w:rPr>
          <w:lang w:val="ig_NG" w:bidi="ig_NG"/>
        </w:rPr>
        <w:t xml:space="preserve"> Nna ha nyere onye ọbụla nʼime ha ọtụtụ onyinye nke ọlaọcha, na ọlaedo, na ihe ndị dị oke ọnụahịa, tinyere obodo e wusiri ike nʼime Juda. Ma o mere Jehoram eze, nʼihi na ọ bu ọkpara ya.</w:t>
      </w:r>
    </w:p>
    <w:p>
      <w:pPr/>
      <w:r>
        <w:rPr>
          <w:lang w:val="ig_NG" w:bidi="ig_NG"/>
        </w:rPr>
      </w:r>
      <w:r>
        <w:rPr>
          <w:vertAlign w:val="superscript"/>
          <w:lang w:val="ig_NG" w:bidi="ig_NG"/>
        </w:rPr>
        <w:t>4</w:t>
      </w:r>
      <w:r>
        <w:rPr>
          <w:lang w:val="ig_NG" w:bidi="ig_NG"/>
        </w:rPr>
        <w:t xml:space="preserve"> Mgbe Jehoram mere onwe ya ka o guzosie ike nʼebe alaeze nna ya dị, o weere mma agha gbuo ụmụnne ya ndị ikom niile, tinyere ụfọdụ nʼime ndịisi Izrel.</w:t>
      </w:r>
    </w:p>
    <w:p>
      <w:pPr/>
      <w:r>
        <w:rPr>
          <w:lang w:val="ig_NG" w:bidi="ig_NG"/>
        </w:rPr>
      </w:r>
      <w:r>
        <w:rPr>
          <w:vertAlign w:val="superscript"/>
          <w:lang w:val="ig_NG" w:bidi="ig_NG"/>
        </w:rPr>
        <w:t>5</w:t>
      </w:r>
      <w:r>
        <w:rPr>
          <w:lang w:val="ig_NG" w:bidi="ig_NG"/>
        </w:rPr>
        <w:t xml:space="preserve"> Jehoram gbara iri afọ atọ na abụọ mgbe ọ malitere ịbụ eze. Ọ chịrị afọ asatọ na Jerusalem.</w:t>
      </w:r>
    </w:p>
    <w:p>
      <w:pPr/>
      <w:r>
        <w:rPr>
          <w:lang w:val="ig_NG" w:bidi="ig_NG"/>
        </w:rPr>
      </w:r>
      <w:r>
        <w:rPr>
          <w:vertAlign w:val="superscript"/>
          <w:lang w:val="ig_NG" w:bidi="ig_NG"/>
        </w:rPr>
        <w:t>6</w:t>
      </w:r>
      <w:r>
        <w:rPr>
          <w:lang w:val="ig_NG" w:bidi="ig_NG"/>
        </w:rPr>
        <w:t xml:space="preserve"> O soro ụzọ ndị eze Izrel, dịka ụlọ Ehab mere, nʼihi na ọ lụrụ ada Ehab. O mere ihe dị njọ nʼanya Onyenwe anyị.</w:t>
      </w:r>
    </w:p>
    <w:p>
      <w:pPr/>
      <w:r>
        <w:rPr>
          <w:lang w:val="ig_NG" w:bidi="ig_NG"/>
        </w:rPr>
      </w:r>
      <w:r>
        <w:rPr>
          <w:vertAlign w:val="superscript"/>
          <w:lang w:val="ig_NG" w:bidi="ig_NG"/>
        </w:rPr>
        <w:t>7</w:t>
      </w:r>
      <w:r>
        <w:rPr>
          <w:lang w:val="ig_NG" w:bidi="ig_NG"/>
        </w:rPr>
        <w:t xml:space="preserve"> Ma nʼagbanyeghị nke a, Onyenwe anyị achọghị ibibi ụlọ Devid, nʼihi ọgbụgba ndụ ahụ Onyenwe anyị na Devid nwere. Nʼihi na o kwere ya nkwa ime ka oriọna dịịrị ya na ụmụ ụmụ ya ruo mgbe ebighị ebi.</w:t>
      </w:r>
    </w:p>
    <w:p>
      <w:pPr/>
      <w:r>
        <w:rPr>
          <w:lang w:val="ig_NG" w:bidi="ig_NG"/>
        </w:rPr>
      </w:r>
      <w:r>
        <w:rPr>
          <w:vertAlign w:val="superscript"/>
          <w:lang w:val="ig_NG" w:bidi="ig_NG"/>
        </w:rPr>
        <w:t>8</w:t>
      </w:r>
      <w:r>
        <w:rPr>
          <w:lang w:val="ig_NG" w:bidi="ig_NG"/>
        </w:rPr>
        <w:t xml:space="preserve"> Nʼoge Jehoram bụ eze, ka Edọm si nʼokpuru Juda nupu isi, họpụtara onwe ha eze.</w:t>
      </w:r>
    </w:p>
    <w:p>
      <w:pPr/>
      <w:r>
        <w:rPr>
          <w:lang w:val="ig_NG" w:bidi="ig_NG"/>
        </w:rPr>
      </w:r>
      <w:r>
        <w:rPr>
          <w:vertAlign w:val="superscript"/>
          <w:lang w:val="ig_NG" w:bidi="ig_NG"/>
        </w:rPr>
        <w:t>9</w:t>
      </w:r>
      <w:r>
        <w:rPr>
          <w:lang w:val="ig_NG" w:bidi="ig_NG"/>
        </w:rPr>
        <w:t xml:space="preserve"> Ya mere, Jehoram duuru ndịisi agha ya na ụgbọ agha ya niile gaa nʼebe ahụ. O biliri nʼabalị tigbuo ndị Edọm ahụ gbara ya na ndị ọchịagha ụgbọ agha ya gburugburu.</w:t>
      </w:r>
    </w:p>
    <w:p>
      <w:pPr/>
      <w:r>
        <w:rPr>
          <w:lang w:val="ig_NG" w:bidi="ig_NG"/>
        </w:rPr>
      </w:r>
      <w:r>
        <w:rPr>
          <w:vertAlign w:val="superscript"/>
          <w:lang w:val="ig_NG" w:bidi="ig_NG"/>
        </w:rPr>
        <w:t>10</w:t>
      </w:r>
      <w:r>
        <w:rPr>
          <w:lang w:val="ig_NG" w:bidi="ig_NG"/>
        </w:rPr>
        <w:t xml:space="preserve"> Ya mere, Edọm ka na-enupu isi megide Juda, ruo taa. Obodo Libna nupukwara isi nʼotu oge ahụ, nʼihi na Jehoram gbakụtara Onyenwe anyị Chineke nna nna ya ha azụ.</w:t>
      </w:r>
    </w:p>
    <w:p>
      <w:pPr/>
      <w:r>
        <w:rPr>
          <w:lang w:val="ig_NG" w:bidi="ig_NG"/>
        </w:rPr>
      </w:r>
      <w:r>
        <w:rPr>
          <w:vertAlign w:val="superscript"/>
          <w:lang w:val="ig_NG" w:bidi="ig_NG"/>
        </w:rPr>
        <w:t>11</w:t>
      </w:r>
      <w:r>
        <w:rPr>
          <w:lang w:val="ig_NG" w:bidi="ig_NG"/>
        </w:rPr>
        <w:t xml:space="preserve"> O wukwara ọtụtụ ebe dị elu nʼọtụtụ ugwu nke Juda, mee ka ndị bi na Jerusalem were onwe ha nye ife arụsị. O si otu a duhiekwa Juda.</w:t>
      </w:r>
    </w:p>
    <w:p>
      <w:pPr/>
      <w:r>
        <w:rPr>
          <w:lang w:val="ig_NG" w:bidi="ig_NG"/>
        </w:rPr>
      </w:r>
      <w:r>
        <w:rPr>
          <w:vertAlign w:val="superscript"/>
          <w:lang w:val="ig_NG" w:bidi="ig_NG"/>
        </w:rPr>
        <w:t>12</w:t>
      </w:r>
      <w:r>
        <w:rPr>
          <w:lang w:val="ig_NG" w:bidi="ig_NG"/>
        </w:rPr>
        <w:t xml:space="preserve"> Jehoram natara akwụkwọ ozi site nʼaka Ịlaịja onye amụma, nke sịrị: “Otu a ka Onyenwe anyị Chineke nke nna gị Devid, kwuru, ‘Nʼihi na i soghị ụzọ niile nke nna gị, bụ Jehoshafat, maọbụ nke Asa bụ eze Juda,</w:t>
      </w:r>
    </w:p>
    <w:p>
      <w:pPr/>
      <w:r>
        <w:rPr>
          <w:lang w:val="ig_NG" w:bidi="ig_NG"/>
        </w:rPr>
      </w:r>
      <w:r>
        <w:rPr>
          <w:vertAlign w:val="superscript"/>
          <w:lang w:val="ig_NG" w:bidi="ig_NG"/>
        </w:rPr>
        <w:t>13</w:t>
      </w:r>
      <w:r>
        <w:rPr>
          <w:lang w:val="ig_NG" w:bidi="ig_NG"/>
        </w:rPr>
        <w:t xml:space="preserve"> kama ị sooro ụzọ niile nke ndị eze Izrel, meekwa ka ndị Juda na ndị Jerusalem fee chi ọzọ, dịka ụlọ Ehab mere. Ị gbuola ụmụnne nke gị, ndị bụ ndị si nʼezinaụlọ nke gị onwe gị, ndị ikom bụ ndị dị mma karịa gị.</w:t>
      </w:r>
    </w:p>
    <w:p>
      <w:pPr/>
      <w:r>
        <w:rPr>
          <w:lang w:val="ig_NG" w:bidi="ig_NG"/>
        </w:rPr>
      </w:r>
      <w:r>
        <w:rPr>
          <w:vertAlign w:val="superscript"/>
          <w:lang w:val="ig_NG" w:bidi="ig_NG"/>
        </w:rPr>
        <w:t>14</w:t>
      </w:r>
      <w:r>
        <w:rPr>
          <w:lang w:val="ig_NG" w:bidi="ig_NG"/>
        </w:rPr>
        <w:t xml:space="preserve"> Ya mere, ugbu a, Onyenwe anyị ga-eji ihe otiti nke ọrịa tie ndị gị, ụmụ gị ndị ikom, na ndị nwunye gị, na ihe niile i nwere.</w:t>
      </w:r>
    </w:p>
    <w:p>
      <w:pPr/>
      <w:r>
        <w:rPr>
          <w:lang w:val="ig_NG" w:bidi="ig_NG"/>
        </w:rPr>
      </w:r>
      <w:r>
        <w:rPr>
          <w:vertAlign w:val="superscript"/>
          <w:lang w:val="ig_NG" w:bidi="ig_NG"/>
        </w:rPr>
        <w:t>15</w:t>
      </w:r>
      <w:r>
        <w:rPr>
          <w:lang w:val="ig_NG" w:bidi="ig_NG"/>
        </w:rPr>
        <w:t xml:space="preserve"> Gị onwe gị kwa ga-ada nʼoke ọrịa, ọrịa afọ nke na-agaghị ekwe ngwọta. Ọrịa a ga-eme ka eriri afọ gị na-enupụta kwa ụbọchị.’ ”</w:t>
      </w:r>
    </w:p>
    <w:p>
      <w:pPr/>
      <w:r>
        <w:rPr>
          <w:lang w:val="ig_NG" w:bidi="ig_NG"/>
        </w:rPr>
      </w:r>
      <w:r>
        <w:rPr>
          <w:vertAlign w:val="superscript"/>
          <w:lang w:val="ig_NG" w:bidi="ig_NG"/>
        </w:rPr>
        <w:t>16</w:t>
      </w:r>
      <w:r>
        <w:rPr>
          <w:lang w:val="ig_NG" w:bidi="ig_NG"/>
        </w:rPr>
        <w:t xml:space="preserve"> Onyenwe anyị mekwara ka ndị Filistia, na ndị Arab, ndị bi nso ndị Kush, bịa lụso Jehoram agha.</w:t>
      </w:r>
    </w:p>
    <w:p>
      <w:pPr/>
      <w:r>
        <w:rPr>
          <w:lang w:val="ig_NG" w:bidi="ig_NG"/>
        </w:rPr>
      </w:r>
      <w:r>
        <w:rPr>
          <w:vertAlign w:val="superscript"/>
          <w:lang w:val="ig_NG" w:bidi="ig_NG"/>
        </w:rPr>
        <w:t>17</w:t>
      </w:r>
      <w:r>
        <w:rPr>
          <w:lang w:val="ig_NG" w:bidi="ig_NG"/>
        </w:rPr>
        <w:t xml:space="preserve"> Ha ji ike bata Juda, buru ihe niile dị mma ha hụrụ nʼụlọeze, tinyere ụmụ nwoke ya niile na ndị nwunye ya niile. Ọ bụ naanị Ahazaya, nwa ya nwoke nke nta ka ha hapụrụ.</w:t>
      </w:r>
    </w:p>
    <w:p>
      <w:pPr/>
      <w:r>
        <w:rPr>
          <w:lang w:val="ig_NG" w:bidi="ig_NG"/>
        </w:rPr>
      </w:r>
      <w:r>
        <w:rPr>
          <w:vertAlign w:val="superscript"/>
          <w:lang w:val="ig_NG" w:bidi="ig_NG"/>
        </w:rPr>
        <w:t>18</w:t>
      </w:r>
      <w:r>
        <w:rPr>
          <w:lang w:val="ig_NG" w:bidi="ig_NG"/>
        </w:rPr>
        <w:t xml:space="preserve"> Ọ bụ mgbe nke a gasịrị ka Onyenwe anyị mere ka ọrịa afọ nke a na-apụghị ịgwọta agwọta bịakwasị Jehoram.</w:t>
      </w:r>
    </w:p>
    <w:p>
      <w:pPr/>
      <w:r>
        <w:rPr>
          <w:lang w:val="ig_NG" w:bidi="ig_NG"/>
        </w:rPr>
      </w:r>
      <w:r>
        <w:rPr>
          <w:vertAlign w:val="superscript"/>
          <w:lang w:val="ig_NG" w:bidi="ig_NG"/>
        </w:rPr>
        <w:t>19</w:t>
      </w:r>
      <w:r>
        <w:rPr>
          <w:lang w:val="ig_NG" w:bidi="ig_NG"/>
        </w:rPr>
        <w:t xml:space="preserve"> Mgbe afọ abụọ gasịrị, eriri afọ ya nupụtara nʼihi ọrịa ahụ. Ọ nwụkwara nʼoke ihe mgbu. Mgbe e liri ya, e meghị omenaala ịkwanye ọkụ olili dịka a na-eme nʼoge a na-eli ndị eze.</w:t>
      </w:r>
    </w:p>
    <w:p>
      <w:pPr/>
      <w:r>
        <w:rPr>
          <w:lang w:val="ig_NG" w:bidi="ig_NG"/>
        </w:rPr>
      </w:r>
      <w:r>
        <w:rPr>
          <w:vertAlign w:val="superscript"/>
          <w:lang w:val="ig_NG" w:bidi="ig_NG"/>
        </w:rPr>
        <w:t>20</w:t>
      </w:r>
      <w:r>
        <w:rPr>
          <w:lang w:val="ig_NG" w:bidi="ig_NG"/>
        </w:rPr>
        <w:t xml:space="preserve"> Ọ gbara iri afọ atọ na abụọ mgbe ọ malitere ịbụ eze Jerusalem. Ọ chịrị afọ asatọ nwụọ. Ọnwụ ya abụghị ihe mwute nye onye ọbụla. E liri ya nʼobodo Devid ma ọ bụghị nʼime ili a na-eli ndị eze.</w:t>
      </w:r>
    </w:p>
    <w:p>
      <w:pPr>
        <w:pStyle w:val="Heading2"/>
      </w:pPr>
      <w:r>
        <w:rPr>
          <w:lang w:val="ig_NG" w:bidi="ig_NG"/>
        </w:rPr>
        <w:t>2 Akụkọ Ihe Gara Aga 22:1</w:t>
      </w:r>
      <w:r>
        <w:rPr>
          <w:lang w:val="ig_NG" w:bidi="ig_NG"/>
        </w:rPr>
      </w:r>
    </w:p>
    <w:p>
      <w:pPr/>
      <w:r>
        <w:rPr>
          <w:lang w:val="ig_NG" w:bidi="ig_NG"/>
        </w:rPr>
      </w:r>
      <w:r>
        <w:rPr>
          <w:vertAlign w:val="superscript"/>
          <w:lang w:val="ig_NG" w:bidi="ig_NG"/>
        </w:rPr>
        <w:t>1</w:t>
      </w:r>
      <w:r>
        <w:rPr>
          <w:lang w:val="ig_NG" w:bidi="ig_NG"/>
        </w:rPr>
        <w:t xml:space="preserve"> Ndị Jerusalem mere Ahazaya, nwa Jehoram nke nta, eze nʼọnọdụ ya, nʼihi na ndị na-apụnara mmadụ ihe nʼike, bụ ndị ha na ndị Arab so bata nʼụlọ ikwu ha, egbuolarị ụmụnne ya ndị okenye. Ya mere Ahazaya, nwa Jehoram bụ eze Juda malitere ịchị.</w:t>
      </w:r>
    </w:p>
    <w:p>
      <w:pPr/>
      <w:r>
        <w:rPr>
          <w:lang w:val="ig_NG" w:bidi="ig_NG"/>
        </w:rPr>
      </w:r>
      <w:r>
        <w:rPr>
          <w:vertAlign w:val="superscript"/>
          <w:lang w:val="ig_NG" w:bidi="ig_NG"/>
        </w:rPr>
        <w:t>2</w:t>
      </w:r>
      <w:r>
        <w:rPr>
          <w:lang w:val="ig_NG" w:bidi="ig_NG"/>
        </w:rPr>
        <w:t xml:space="preserve"> Ahazaya gbara iri afọ abụọ na abụọ mgbe ọ malitere ịbụ eze. Ọ chịrị otu afọ na Jerusalem. Aha nne ya bụ Atalaya nwa nwa Omri eze Izrel.</w:t>
      </w:r>
    </w:p>
    <w:p>
      <w:pPr/>
      <w:r>
        <w:rPr>
          <w:lang w:val="ig_NG" w:bidi="ig_NG"/>
        </w:rPr>
      </w:r>
      <w:r>
        <w:rPr>
          <w:vertAlign w:val="superscript"/>
          <w:lang w:val="ig_NG" w:bidi="ig_NG"/>
        </w:rPr>
        <w:t>3</w:t>
      </w:r>
      <w:r>
        <w:rPr>
          <w:lang w:val="ig_NG" w:bidi="ig_NG"/>
        </w:rPr>
        <w:t xml:space="preserve"> Ya onwe ya sokwara ụzọ niile nke ndị ezinaụlọ Ehab, nʼihi na nne ya gbara ya ume ime ajọ omume.</w:t>
      </w:r>
    </w:p>
    <w:p>
      <w:pPr/>
      <w:r>
        <w:rPr>
          <w:lang w:val="ig_NG" w:bidi="ig_NG"/>
        </w:rPr>
      </w:r>
      <w:r>
        <w:rPr>
          <w:vertAlign w:val="superscript"/>
          <w:lang w:val="ig_NG" w:bidi="ig_NG"/>
        </w:rPr>
        <w:t>4</w:t>
      </w:r>
      <w:r>
        <w:rPr>
          <w:lang w:val="ig_NG" w:bidi="ig_NG"/>
        </w:rPr>
        <w:t xml:space="preserve"> O mere ihe dị njọ nʼanya Onyenwe anyị dịka ezinaụlọ Ehab mere nʼihi na ha ghọrọ ndị ndụmọdụ ya mgbe nna ya nwụsịrị, nke a wetara ọdịda ya.</w:t>
      </w:r>
    </w:p>
    <w:p>
      <w:pPr/>
      <w:r>
        <w:rPr>
          <w:lang w:val="ig_NG" w:bidi="ig_NG"/>
        </w:rPr>
      </w:r>
      <w:r>
        <w:rPr>
          <w:vertAlign w:val="superscript"/>
          <w:lang w:val="ig_NG" w:bidi="ig_NG"/>
        </w:rPr>
        <w:t>5</w:t>
      </w:r>
      <w:r>
        <w:rPr>
          <w:lang w:val="ig_NG" w:bidi="ig_NG"/>
        </w:rPr>
        <w:t xml:space="preserve"> O gbasokwara ndụmọdụ ha, mgbe o sooro Joram nwa Ehab, bụ eze Izrel, ịga buso Hazael eze Aram agha na Ramọt Gilead. Ndị Aram merụrụ Joram ahụ,</w:t>
      </w:r>
    </w:p>
    <w:p>
      <w:pPr/>
      <w:r>
        <w:rPr>
          <w:lang w:val="ig_NG" w:bidi="ig_NG"/>
        </w:rPr>
      </w:r>
      <w:r>
        <w:rPr>
          <w:vertAlign w:val="superscript"/>
          <w:lang w:val="ig_NG" w:bidi="ig_NG"/>
        </w:rPr>
        <w:t>6</w:t>
      </w:r>
      <w:r>
        <w:rPr>
          <w:lang w:val="ig_NG" w:bidi="ig_NG"/>
        </w:rPr>
        <w:t xml:space="preserve"> ya mere, ọ lọghachitere na Jezril ka a gwọọ ya mmerụ ahụ ha merụrụ ya na Ramọt, nʼagha nke ya na Hazael eze Aram lụrụ. Mgbe ahụ, Ahazaya nwa Jehoram, eze Juda gara Jezril ileta Joram nwa Ehab, nʼihi na e merụrụ ya ahụ.</w:t>
      </w:r>
    </w:p>
    <w:p>
      <w:pPr/>
      <w:r>
        <w:rPr>
          <w:lang w:val="ig_NG" w:bidi="ig_NG"/>
        </w:rPr>
      </w:r>
      <w:r>
        <w:rPr>
          <w:vertAlign w:val="superscript"/>
          <w:lang w:val="ig_NG" w:bidi="ig_NG"/>
        </w:rPr>
        <w:t>7</w:t>
      </w:r>
      <w:r>
        <w:rPr>
          <w:lang w:val="ig_NG" w:bidi="ig_NG"/>
        </w:rPr>
        <w:t xml:space="preserve"> Ọ bụ site na nleta Ahazaya gara leta Joram, ka Chineke si weta ọdịda Ahazaya. Mgbe Ahazaya bịarutere, ya na Joram pụrụ ịga zute Jehu nwa Nimshi, onye ahụ Onyenwe anyị tere mmanụ ka ọ laa ezinaụlọ Ehab nʼiyi.</w:t>
      </w:r>
    </w:p>
    <w:p>
      <w:pPr/>
      <w:r>
        <w:rPr>
          <w:lang w:val="ig_NG" w:bidi="ig_NG"/>
        </w:rPr>
      </w:r>
      <w:r>
        <w:rPr>
          <w:vertAlign w:val="superscript"/>
          <w:lang w:val="ig_NG" w:bidi="ig_NG"/>
        </w:rPr>
        <w:t>8</w:t>
      </w:r>
      <w:r>
        <w:rPr>
          <w:lang w:val="ig_NG" w:bidi="ig_NG"/>
        </w:rPr>
        <w:t xml:space="preserve"> Mgbe Jehu nọ na-emezu ihe e kpebiri nʼikpe banyere ezinaụlọ Ehab, o zutere ndị ozi Juda na ụmụ ndị ikom ụmụnne Ahazaya, ndị na-ejere Ahazaya ozi, gbuo ha niile.</w:t>
      </w:r>
    </w:p>
    <w:p>
      <w:pPr/>
      <w:r>
        <w:rPr>
          <w:lang w:val="ig_NG" w:bidi="ig_NG"/>
        </w:rPr>
      </w:r>
      <w:r>
        <w:rPr>
          <w:vertAlign w:val="superscript"/>
          <w:lang w:val="ig_NG" w:bidi="ig_NG"/>
        </w:rPr>
        <w:t>9</w:t>
      </w:r>
      <w:r>
        <w:rPr>
          <w:lang w:val="ig_NG" w:bidi="ig_NG"/>
        </w:rPr>
        <w:t xml:space="preserve"> Ọ pụrụ ịchọ Ahazaya. Ndị ozi ya jidere ya ebe o zoro onwe ya na Sameria. Ha kpụtaara ya Jehu onye gburu ya. Ha liri ya, nʼihi na ha kwuru sị, “Nwa Jehoshafat ka ọ bụ, onye jiri obi ya niile gbasoo Onyenwe anyị.” Ya mere, o nwekwaghị onye dị ike nʼụlọ Ahazaya ijide alaeze ahụ.</w:t>
      </w:r>
    </w:p>
    <w:p>
      <w:pPr/>
      <w:r>
        <w:rPr>
          <w:lang w:val="ig_NG" w:bidi="ig_NG"/>
        </w:rPr>
      </w:r>
      <w:r>
        <w:rPr>
          <w:vertAlign w:val="superscript"/>
          <w:lang w:val="ig_NG" w:bidi="ig_NG"/>
        </w:rPr>
        <w:t>10</w:t>
      </w:r>
      <w:r>
        <w:rPr>
          <w:lang w:val="ig_NG" w:bidi="ig_NG"/>
        </w:rPr>
        <w:t xml:space="preserve"> Mgbe Atalaya, nne Ahazaya hụrụ na nwa ya nwoke anwụọla, ọ gara nʼihu bido igbu ndị niile a mụrụ nʼụlọ eze, bụ ndị ezinaụlọ eze Juda.</w:t>
      </w:r>
    </w:p>
    <w:p>
      <w:pPr/>
      <w:r>
        <w:rPr>
          <w:lang w:val="ig_NG" w:bidi="ig_NG"/>
        </w:rPr>
      </w:r>
      <w:r>
        <w:rPr>
          <w:vertAlign w:val="superscript"/>
          <w:lang w:val="ig_NG" w:bidi="ig_NG"/>
        </w:rPr>
        <w:t>11</w:t>
      </w:r>
      <w:r>
        <w:rPr>
          <w:lang w:val="ig_NG" w:bidi="ig_NG"/>
        </w:rPr>
        <w:t xml:space="preserve"> Ma Jehosheba, bụ nwa nwanyị eze Jehoram, kuuru Joash nwa Ahazaya zopu ya site nʼetiti ụmụ eze, bụ ndị a chọrọ igbu egbu. O zoro ya na nwanyị na-elekọta ya anya nʼime ụlọ ndina. Nʼihi na Jehosheba, bụ nwa nwanyị eze Jehoram, bụ nwanne Ahazaya, ma bụrụkwa nwunye Jehoiada onye nchụaja, ya mere o jiri zonarị Atalaya nwantakịrị ahụ, ka ọ ghara igbu ya.</w:t>
      </w:r>
    </w:p>
    <w:p>
      <w:pPr/>
      <w:r>
        <w:rPr>
          <w:lang w:val="ig_NG" w:bidi="ig_NG"/>
        </w:rPr>
      </w:r>
      <w:r>
        <w:rPr>
          <w:vertAlign w:val="superscript"/>
          <w:lang w:val="ig_NG" w:bidi="ig_NG"/>
        </w:rPr>
        <w:t>12</w:t>
      </w:r>
      <w:r>
        <w:rPr>
          <w:lang w:val="ig_NG" w:bidi="ig_NG"/>
        </w:rPr>
        <w:t xml:space="preserve"> Ya na ha nọgidere na nzuzo nʼime ụlọnsọ Chineke, afọ isii, oge ahụ niile Atalaya na-achị nʼala ahụ.</w:t>
      </w:r>
    </w:p>
    <w:p>
      <w:pPr>
        <w:pStyle w:val="Heading2"/>
      </w:pPr>
      <w:r>
        <w:rPr>
          <w:lang w:val="ig_NG" w:bidi="ig_NG"/>
        </w:rPr>
        <w:t>2 Akụkọ Ihe Gara Aga 23:1</w:t>
      </w:r>
      <w:r>
        <w:rPr>
          <w:lang w:val="ig_NG" w:bidi="ig_NG"/>
        </w:rPr>
      </w:r>
    </w:p>
    <w:p>
      <w:pPr/>
      <w:r>
        <w:rPr>
          <w:lang w:val="ig_NG" w:bidi="ig_NG"/>
        </w:rPr>
      </w:r>
      <w:r>
        <w:rPr>
          <w:vertAlign w:val="superscript"/>
          <w:lang w:val="ig_NG" w:bidi="ig_NG"/>
        </w:rPr>
        <w:t>1</w:t>
      </w:r>
      <w:r>
        <w:rPr>
          <w:lang w:val="ig_NG" w:bidi="ig_NG"/>
        </w:rPr>
        <w:t xml:space="preserve"> Nʼafọ nke asaa, Jehoiada gosiri ịdị ike nke obi ya. Ya na ndị ọchịagha na-achị narị ndị agha gbara ndụ. Ndị a bụ: Azaraya nwa Jeroham, Ishmel nwa Jehohanan, Azaraya nwa Obed, Maaseia nwa Adaya na Elishafat nwa Zikri.</w:t>
      </w:r>
    </w:p>
    <w:p>
      <w:pPr/>
      <w:r>
        <w:rPr>
          <w:lang w:val="ig_NG" w:bidi="ig_NG"/>
        </w:rPr>
      </w:r>
      <w:r>
        <w:rPr>
          <w:vertAlign w:val="superscript"/>
          <w:lang w:val="ig_NG" w:bidi="ig_NG"/>
        </w:rPr>
        <w:t>2</w:t>
      </w:r>
      <w:r>
        <w:rPr>
          <w:lang w:val="ig_NG" w:bidi="ig_NG"/>
        </w:rPr>
        <w:t xml:space="preserve"> Ha pụrụ gaa akụkụ niile nke ala Juda kpọkọta ndị Livayị na ndịisi ezinaụlọ Izrel site nʼobodo niile. Mgbe ha bịarutere Jerusalem,</w:t>
      </w:r>
    </w:p>
    <w:p>
      <w:pPr/>
      <w:r>
        <w:rPr>
          <w:lang w:val="ig_NG" w:bidi="ig_NG"/>
        </w:rPr>
      </w:r>
      <w:r>
        <w:rPr>
          <w:vertAlign w:val="superscript"/>
          <w:lang w:val="ig_NG" w:bidi="ig_NG"/>
        </w:rPr>
        <w:t>3</w:t>
      </w:r>
      <w:r>
        <w:rPr>
          <w:lang w:val="ig_NG" w:bidi="ig_NG"/>
        </w:rPr>
        <w:t xml:space="preserve"> ọgbakọ ahụ niile na eze gbara ndụ nʼụlọnsọ ukwu Chineke. Mgbe ahụ, Jehoiada sịrị ha, “Nwa eze ga-achị dịka Onyenwe anyị kwere na nkwa banyere agbụrụ Devid.</w:t>
      </w:r>
    </w:p>
    <w:p>
      <w:pPr/>
      <w:r>
        <w:rPr>
          <w:lang w:val="ig_NG" w:bidi="ig_NG"/>
        </w:rPr>
      </w:r>
      <w:r>
        <w:rPr>
          <w:vertAlign w:val="superscript"/>
          <w:lang w:val="ig_NG" w:bidi="ig_NG"/>
        </w:rPr>
        <w:t>4</w:t>
      </w:r>
      <w:r>
        <w:rPr>
          <w:lang w:val="ig_NG" w:bidi="ig_NG"/>
        </w:rPr>
        <w:t xml:space="preserve"> Ugbu a, nke a bụ ihe unu ga-eme: Otu ụzọ nʼime ụzọ atọ nke ndị nchụaja na ndị Livayị, bụ ndị ga-abịa ọrụ nʼụbọchị izuike ga-abụ ndị ga-eche ọnụ ụzọ niile nche.</w:t>
      </w:r>
    </w:p>
    <w:p>
      <w:pPr/>
      <w:r>
        <w:rPr>
          <w:lang w:val="ig_NG" w:bidi="ig_NG"/>
        </w:rPr>
      </w:r>
      <w:r>
        <w:rPr>
          <w:vertAlign w:val="superscript"/>
          <w:lang w:val="ig_NG" w:bidi="ig_NG"/>
        </w:rPr>
        <w:t>5</w:t>
      </w:r>
      <w:r>
        <w:rPr>
          <w:lang w:val="ig_NG" w:bidi="ig_NG"/>
        </w:rPr>
        <w:t xml:space="preserve"> Otu ụzọ nʼime ụzọ atọ nke ọzọ ga-anọ nʼụlọeze, ebe otu ụzọ ga-anọ nʼọnụ ụzọ Ntọala. Ndị ọzọ niile ga-anọ gburugburu mpụta ụlọnsọ Onyenwe anyị.</w:t>
      </w:r>
    </w:p>
    <w:p>
      <w:pPr/>
      <w:r>
        <w:rPr>
          <w:lang w:val="ig_NG" w:bidi="ig_NG"/>
        </w:rPr>
      </w:r>
      <w:r>
        <w:rPr>
          <w:vertAlign w:val="superscript"/>
          <w:lang w:val="ig_NG" w:bidi="ig_NG"/>
        </w:rPr>
        <w:t>6</w:t>
      </w:r>
      <w:r>
        <w:rPr>
          <w:lang w:val="ig_NG" w:bidi="ig_NG"/>
        </w:rPr>
        <w:t xml:space="preserve"> Ọ dịghị onye ọbụla ga-abata nʼụlọnsọ ukwu Onyenwe anyị karịa naanị ndị nchụaja na ndị Livayị ndị nọ ọrụ, ha ga-abata nʼihi ha bụ ndị edoro nsọ, ma ndị ọzọ niile ga-edebe iwu Onyenwe anyị, ghara ịbata.</w:t>
      </w:r>
    </w:p>
    <w:p>
      <w:pPr/>
      <w:r>
        <w:rPr>
          <w:lang w:val="ig_NG" w:bidi="ig_NG"/>
        </w:rPr>
      </w:r>
      <w:r>
        <w:rPr>
          <w:vertAlign w:val="superscript"/>
          <w:lang w:val="ig_NG" w:bidi="ig_NG"/>
        </w:rPr>
        <w:t>7</w:t>
      </w:r>
      <w:r>
        <w:rPr>
          <w:lang w:val="ig_NG" w:bidi="ig_NG"/>
        </w:rPr>
        <w:t xml:space="preserve"> Ndị Livayị ga-edo onwe ha gburugburu eze, onye ọbụla ga e jide ihe agha nʼaka ya. Onye ọbụla batara nʼime ụlọnsọ ahụ ka a ga-egbu. Nọrọnụ eze nso, ebe ọbụla ọ gara, mgbe ọ na-apụ nʼezi na mgbe ọ na-aba nʼime.”</w:t>
      </w:r>
    </w:p>
    <w:p>
      <w:pPr/>
      <w:r>
        <w:rPr>
          <w:lang w:val="ig_NG" w:bidi="ig_NG"/>
        </w:rPr>
      </w:r>
      <w:r>
        <w:rPr>
          <w:vertAlign w:val="superscript"/>
          <w:lang w:val="ig_NG" w:bidi="ig_NG"/>
        </w:rPr>
        <w:t>8</w:t>
      </w:r>
      <w:r>
        <w:rPr>
          <w:lang w:val="ig_NG" w:bidi="ig_NG"/>
        </w:rPr>
        <w:t xml:space="preserve"> Ndị Livayị na ndị ikom Juda niile mere dịka Jehoiada, onye nchụaja nyere nʼiwu. Onye ọbụla kpọọrọ ndị ikom ya, ma ndị na-abata ịrụ ọrụ nʼụbọchị izuike ma ndị na-emechi ọrụ. Nʼihi na Jehoiada onye nchụaja ezipụghị otu ọbụla nʼime ndị ọrụ ahụ niile.</w:t>
      </w:r>
    </w:p>
    <w:p>
      <w:pPr/>
      <w:r>
        <w:rPr>
          <w:lang w:val="ig_NG" w:bidi="ig_NG"/>
        </w:rPr>
      </w:r>
      <w:r>
        <w:rPr>
          <w:vertAlign w:val="superscript"/>
          <w:lang w:val="ig_NG" w:bidi="ig_NG"/>
        </w:rPr>
        <w:t>9</w:t>
      </w:r>
      <w:r>
        <w:rPr>
          <w:lang w:val="ig_NG" w:bidi="ig_NG"/>
        </w:rPr>
        <w:t xml:space="preserve"> O nyere ndị ọchịagha ahụ na-elekọta narị ndị agha, ùbe na ọta ukwu na ọta nta niile, ndị bụrịị nke eze Devid, bụ ndị dị nʼụlọnsọ Chineke.</w:t>
      </w:r>
    </w:p>
    <w:p>
      <w:pPr/>
      <w:r>
        <w:rPr>
          <w:lang w:val="ig_NG" w:bidi="ig_NG"/>
        </w:rPr>
      </w:r>
      <w:r>
        <w:rPr>
          <w:vertAlign w:val="superscript"/>
          <w:lang w:val="ig_NG" w:bidi="ig_NG"/>
        </w:rPr>
        <w:t>10</w:t>
      </w:r>
      <w:r>
        <w:rPr>
          <w:lang w:val="ig_NG" w:bidi="ig_NG"/>
        </w:rPr>
        <w:t xml:space="preserve"> O guzobere ndị ikom niile ahụ, onye ọbụla ji ngwa agha ya nʼaka ya, nọdụ eze gburugburu na nso ebe ịchụ aja na ụlọnsọ ukwu ahụ. Site nʼakụkụ ndịda ruo nʼakụkụ ugwu nke ụlọnsọ ukwu ahụ.</w:t>
      </w:r>
    </w:p>
    <w:p>
      <w:pPr/>
      <w:r>
        <w:rPr>
          <w:lang w:val="ig_NG" w:bidi="ig_NG"/>
        </w:rPr>
      </w:r>
      <w:r>
        <w:rPr>
          <w:vertAlign w:val="superscript"/>
          <w:lang w:val="ig_NG" w:bidi="ig_NG"/>
        </w:rPr>
        <w:t>11</w:t>
      </w:r>
      <w:r>
        <w:rPr>
          <w:lang w:val="ig_NG" w:bidi="ig_NG"/>
        </w:rPr>
        <w:t xml:space="preserve"> Jehoiada na ụmụ ya ndị ikom kpọpụtara nwa eze, kpube ya okpueze nʼisi, ha nyere ya otu akwụkwọ nke ihe ọgbụgba ndụ ahụ, chie ya eze. Ha tekwara ya mmanụ ịbụ eze, tie mkpu sị, “Ka eze dịrị ndụ ruo mgbe ebighị ebi!”</w:t>
      </w:r>
    </w:p>
    <w:p>
      <w:pPr/>
      <w:r>
        <w:rPr>
          <w:lang w:val="ig_NG" w:bidi="ig_NG"/>
        </w:rPr>
      </w:r>
      <w:r>
        <w:rPr>
          <w:vertAlign w:val="superscript"/>
          <w:lang w:val="ig_NG" w:bidi="ig_NG"/>
        </w:rPr>
        <w:t>12</w:t>
      </w:r>
      <w:r>
        <w:rPr>
          <w:lang w:val="ig_NG" w:bidi="ig_NG"/>
        </w:rPr>
        <w:t xml:space="preserve"> Mgbe Atalaya nụrụ mkpọtụ ndị mmadụ, ndị na-agba ọsọ na-eto eze, ọ gakwuru ha nʼụlọnsọ ukwu Onyenwe anyị.</w:t>
      </w:r>
    </w:p>
    <w:p>
      <w:pPr/>
      <w:r>
        <w:rPr>
          <w:lang w:val="ig_NG" w:bidi="ig_NG"/>
        </w:rPr>
      </w:r>
      <w:r>
        <w:rPr>
          <w:vertAlign w:val="superscript"/>
          <w:lang w:val="ig_NG" w:bidi="ig_NG"/>
        </w:rPr>
        <w:t>13</w:t>
      </w:r>
      <w:r>
        <w:rPr>
          <w:lang w:val="ig_NG" w:bidi="ig_NG"/>
        </w:rPr>
        <w:t xml:space="preserve"> O lepụrụ anya, ma lee eze, ka o guzo nʼakụkụ ogidi ya dị na mbata. Ndịisi na ndị na-afụ opi nọ nʼakụkụ eze, ndị niile nke ala ahụ nọkwa na-aṅụrị ọṅụ na-afụ opi. Ndị ọbụ abụ jikwa iti egwu na-edu nʼabụ otuto. Mgbe ahụ, Atalaya dọwara uwe ya, sị, “Nke a bụ nnupu isi megide eze! Nke a bụ nnupu isi megide ọchịchị!”</w:t>
      </w:r>
    </w:p>
    <w:p>
      <w:pPr/>
      <w:r>
        <w:rPr>
          <w:lang w:val="ig_NG" w:bidi="ig_NG"/>
        </w:rPr>
      </w:r>
      <w:r>
        <w:rPr>
          <w:vertAlign w:val="superscript"/>
          <w:lang w:val="ig_NG" w:bidi="ig_NG"/>
        </w:rPr>
        <w:t>14</w:t>
      </w:r>
      <w:r>
        <w:rPr>
          <w:lang w:val="ig_NG" w:bidi="ig_NG"/>
        </w:rPr>
        <w:t xml:space="preserve"> Jehoiada, bụ onye nchụaja zipụrụ ndị ọchịagha na-achị narị ndị agha, bụ ndị na-elekọta usuu ndị agha, sị ha, “Sitenụ nʼetiti ahịrị ahụ kpụpụta ya nʼetiti ahịrị unu, onye ọbụla nke gbasoro ya, werenụ mma agha gbuo onye ahụ.” Nʼihi na onye nchụaja sịrị, “Ka egbula ya na ụlọnsọ ukwu Onyenwe anyị.”</w:t>
      </w:r>
    </w:p>
    <w:p>
      <w:pPr/>
      <w:r>
        <w:rPr>
          <w:lang w:val="ig_NG" w:bidi="ig_NG"/>
        </w:rPr>
      </w:r>
      <w:r>
        <w:rPr>
          <w:vertAlign w:val="superscript"/>
          <w:lang w:val="ig_NG" w:bidi="ig_NG"/>
        </w:rPr>
        <w:t>15</w:t>
      </w:r>
      <w:r>
        <w:rPr>
          <w:lang w:val="ig_NG" w:bidi="ig_NG"/>
        </w:rPr>
        <w:t xml:space="preserve"> Ya mere, ha jidere ya mgbe o rutere na mbata nke ọnụ ụzọ ịnyịnya nʼogige ụlọeze, ebe ahụ ka ha gburu ya.</w:t>
      </w:r>
    </w:p>
    <w:p>
      <w:pPr/>
      <w:r>
        <w:rPr>
          <w:lang w:val="ig_NG" w:bidi="ig_NG"/>
        </w:rPr>
      </w:r>
      <w:r>
        <w:rPr>
          <w:vertAlign w:val="superscript"/>
          <w:lang w:val="ig_NG" w:bidi="ig_NG"/>
        </w:rPr>
        <w:t>16</w:t>
      </w:r>
      <w:r>
        <w:rPr>
          <w:lang w:val="ig_NG" w:bidi="ig_NG"/>
        </w:rPr>
        <w:t xml:space="preserve"> Jehoiada mere ka ọgbụgba ndụ dị, na ya, na ndị mmadụ, na eze, ga-abụ ndị nke Onyenwe anyị.</w:t>
      </w:r>
    </w:p>
    <w:p>
      <w:pPr/>
      <w:r>
        <w:rPr>
          <w:lang w:val="ig_NG" w:bidi="ig_NG"/>
        </w:rPr>
      </w:r>
      <w:r>
        <w:rPr>
          <w:vertAlign w:val="superscript"/>
          <w:lang w:val="ig_NG" w:bidi="ig_NG"/>
        </w:rPr>
        <w:t>17</w:t>
      </w:r>
      <w:r>
        <w:rPr>
          <w:lang w:val="ig_NG" w:bidi="ig_NG"/>
        </w:rPr>
        <w:t xml:space="preserve"> Ndị niile ahụ gara nʼụlọ nchụaja Baal kwatuo ya. Ha tidasịrị ebe nchụaja na arụsị niile dị nʼebe ahụ, gbukwaa Matan onye nchụaja Baal nʼihu ebe ịchụ aja ahụ.</w:t>
      </w:r>
    </w:p>
    <w:p>
      <w:pPr/>
      <w:r>
        <w:rPr>
          <w:lang w:val="ig_NG" w:bidi="ig_NG"/>
        </w:rPr>
      </w:r>
      <w:r>
        <w:rPr>
          <w:vertAlign w:val="superscript"/>
          <w:lang w:val="ig_NG" w:bidi="ig_NG"/>
        </w:rPr>
        <w:t>18</w:t>
      </w:r>
      <w:r>
        <w:rPr>
          <w:lang w:val="ig_NG" w:bidi="ig_NG"/>
        </w:rPr>
        <w:t xml:space="preserve"> Mgbe ahụ, Jehoiada nyefere nlekọta nke ụlọnsọ ukwuu Onyenwe anyị nʼaka ndị nchụaja bụ ndị Livayị, bụ ndị Devid nyere ọrụ ịchụ aja nsure ọkụ nke Onyenwe anyị nʼime ụlọnsọ, dịka e dere ya nʼiwu Mosis, nʼiji ọṅụ na ịbụ abụ dịka Devid nyere nʼiwu.</w:t>
      </w:r>
    </w:p>
    <w:p>
      <w:pPr/>
      <w:r>
        <w:rPr>
          <w:lang w:val="ig_NG" w:bidi="ig_NG"/>
        </w:rPr>
      </w:r>
      <w:r>
        <w:rPr>
          <w:vertAlign w:val="superscript"/>
          <w:lang w:val="ig_NG" w:bidi="ig_NG"/>
        </w:rPr>
        <w:t>19</w:t>
      </w:r>
      <w:r>
        <w:rPr>
          <w:lang w:val="ig_NG" w:bidi="ig_NG"/>
        </w:rPr>
        <w:t xml:space="preserve"> O debekwara ndị nche nʼọnụ ụzọ ama ụlọnsọ ukwu Onyenwe anyị, igbochi ka onye ọbụla nke na-adịghị ọcha nʼụzọ ọbụla ghara ịbanye.</w:t>
      </w:r>
    </w:p>
    <w:p>
      <w:pPr/>
      <w:r>
        <w:rPr>
          <w:lang w:val="ig_NG" w:bidi="ig_NG"/>
        </w:rPr>
      </w:r>
      <w:r>
        <w:rPr>
          <w:vertAlign w:val="superscript"/>
          <w:lang w:val="ig_NG" w:bidi="ig_NG"/>
        </w:rPr>
        <w:t>20</w:t>
      </w:r>
      <w:r>
        <w:rPr>
          <w:lang w:val="ig_NG" w:bidi="ig_NG"/>
        </w:rPr>
        <w:t xml:space="preserve"> Ọ kpọọrọ ndị ọchịagha na-achị narị ndị agha, na ndị a na-asọpụrụ, na ndị na-achị achị, na ndị ala ahụ niile, dupụta eze site nʼụlọnsọ Onyenwe anyị. Ha bara nʼụlọeze site nʼọnụ ụzọ ama nke dị Elu, mee ka eze nọkwasị nʼelu ocheeze.</w:t>
      </w:r>
    </w:p>
    <w:p>
      <w:pPr/>
      <w:r>
        <w:rPr>
          <w:lang w:val="ig_NG" w:bidi="ig_NG"/>
        </w:rPr>
      </w:r>
      <w:r>
        <w:rPr>
          <w:vertAlign w:val="superscript"/>
          <w:lang w:val="ig_NG" w:bidi="ig_NG"/>
        </w:rPr>
        <w:t>21</w:t>
      </w:r>
      <w:r>
        <w:rPr>
          <w:lang w:val="ig_NG" w:bidi="ig_NG"/>
        </w:rPr>
        <w:t xml:space="preserve"> Ndị ala ahụ niile ṅụrịrị ọṅụ nke ukwuu, obodo ahụ dakwara jụụ, nʼihi na e ji mma agha gbuo Atalaya nʼụlọeze.</w:t>
      </w:r>
    </w:p>
    <w:p>
      <w:pPr>
        <w:pStyle w:val="Heading2"/>
      </w:pPr>
      <w:r>
        <w:rPr>
          <w:lang w:val="ig_NG" w:bidi="ig_NG"/>
        </w:rPr>
        <w:t>2 Akụkọ Ihe Gara Aga 24:1</w:t>
      </w:r>
      <w:r>
        <w:rPr>
          <w:lang w:val="ig_NG" w:bidi="ig_NG"/>
        </w:rPr>
      </w:r>
    </w:p>
    <w:p>
      <w:pPr/>
      <w:r>
        <w:rPr>
          <w:lang w:val="ig_NG" w:bidi="ig_NG"/>
        </w:rPr>
      </w:r>
      <w:r>
        <w:rPr>
          <w:vertAlign w:val="superscript"/>
          <w:lang w:val="ig_NG" w:bidi="ig_NG"/>
        </w:rPr>
        <w:t>1</w:t>
      </w:r>
      <w:r>
        <w:rPr>
          <w:lang w:val="ig_NG" w:bidi="ig_NG"/>
        </w:rPr>
        <w:t xml:space="preserve"> Joash gbara afọ asaa mgbe e mere ya eze, ọ chịrị iri afọ anọ na Jerusalem. Aha nne ya bụ Zibịa onye Bịasheba.</w:t>
      </w:r>
    </w:p>
    <w:p>
      <w:pPr/>
      <w:r>
        <w:rPr>
          <w:lang w:val="ig_NG" w:bidi="ig_NG"/>
        </w:rPr>
      </w:r>
      <w:r>
        <w:rPr>
          <w:vertAlign w:val="superscript"/>
          <w:lang w:val="ig_NG" w:bidi="ig_NG"/>
        </w:rPr>
        <w:t>2</w:t>
      </w:r>
      <w:r>
        <w:rPr>
          <w:lang w:val="ig_NG" w:bidi="ig_NG"/>
        </w:rPr>
        <w:t xml:space="preserve"> Joash mere ihe ziri ezi nʼanya Onyenwe anyị nʼafọ niile nke Jehoiada bụ onye nchụaja, dị ndụ.</w:t>
      </w:r>
    </w:p>
    <w:p>
      <w:pPr/>
      <w:r>
        <w:rPr>
          <w:lang w:val="ig_NG" w:bidi="ig_NG"/>
        </w:rPr>
      </w:r>
      <w:r>
        <w:rPr>
          <w:vertAlign w:val="superscript"/>
          <w:lang w:val="ig_NG" w:bidi="ig_NG"/>
        </w:rPr>
        <w:t>3</w:t>
      </w:r>
      <w:r>
        <w:rPr>
          <w:lang w:val="ig_NG" w:bidi="ig_NG"/>
        </w:rPr>
        <w:t xml:space="preserve"> Jehoiada lụtaara ya ndị inyom abụọ, ndị mụtaara ya ụmụ ndị ikom na ụmụ ndị inyom.</w:t>
      </w:r>
    </w:p>
    <w:p>
      <w:pPr/>
      <w:r>
        <w:rPr>
          <w:lang w:val="ig_NG" w:bidi="ig_NG"/>
        </w:rPr>
      </w:r>
      <w:r>
        <w:rPr>
          <w:vertAlign w:val="superscript"/>
          <w:lang w:val="ig_NG" w:bidi="ig_NG"/>
        </w:rPr>
        <w:t>4</w:t>
      </w:r>
      <w:r>
        <w:rPr>
          <w:lang w:val="ig_NG" w:bidi="ig_NG"/>
        </w:rPr>
        <w:t xml:space="preserve"> Mgbe ihe ndị a gasịrị, Joash kpebiri ime ka ụlọnsọ ukwu Onyenwe anyị dị ọhụrụ.</w:t>
      </w:r>
    </w:p>
    <w:p>
      <w:pPr/>
      <w:r>
        <w:rPr>
          <w:lang w:val="ig_NG" w:bidi="ig_NG"/>
        </w:rPr>
      </w:r>
      <w:r>
        <w:rPr>
          <w:vertAlign w:val="superscript"/>
          <w:lang w:val="ig_NG" w:bidi="ig_NG"/>
        </w:rPr>
        <w:t>5</w:t>
      </w:r>
      <w:r>
        <w:rPr>
          <w:lang w:val="ig_NG" w:bidi="ig_NG"/>
        </w:rPr>
        <w:t xml:space="preserve"> Ọ kpọkọtara ndị nchụaja na ndị Livayị niile sị ha, “Gaanụ nʼobodo Juda niile nakọta ego ụtụ afọ nʼaka ndị Izrel niile, maka iwuzi ụlọnsọ Chineke unu. Meenụ ya ugbu a.” Ma ndị Livayị emeghị ya ngwangwa.</w:t>
      </w:r>
    </w:p>
    <w:p>
      <w:pPr/>
      <w:r>
        <w:rPr>
          <w:lang w:val="ig_NG" w:bidi="ig_NG"/>
        </w:rPr>
      </w:r>
      <w:r>
        <w:rPr>
          <w:vertAlign w:val="superscript"/>
          <w:lang w:val="ig_NG" w:bidi="ig_NG"/>
        </w:rPr>
        <w:t>6</w:t>
      </w:r>
      <w:r>
        <w:rPr>
          <w:lang w:val="ig_NG" w:bidi="ig_NG"/>
        </w:rPr>
        <w:t xml:space="preserve"> Ya mere, eze kpọrọ Jehoiada bụ onyeisi nchụaja sị ya, “Gịnị mere i mebeghị ka ndị Livayị gaa nakọtaa, site nʼaka ndị bi nʼobodo Juda niile, na nʼobodo Jerusalem, ego ụtụ nke Mosis ohu Onyenwe anyị na ọgbakọ ụmụ Izrel nyere nʼiwu maka ụlọ ikwu nke iwu ọgbụgba ndụ?”</w:t>
      </w:r>
    </w:p>
    <w:p>
      <w:pPr/>
      <w:r>
        <w:rPr>
          <w:lang w:val="ig_NG" w:bidi="ig_NG"/>
        </w:rPr>
      </w:r>
      <w:r>
        <w:rPr>
          <w:vertAlign w:val="superscript"/>
          <w:lang w:val="ig_NG" w:bidi="ig_NG"/>
        </w:rPr>
        <w:t>7</w:t>
      </w:r>
      <w:r>
        <w:rPr>
          <w:lang w:val="ig_NG" w:bidi="ig_NG"/>
        </w:rPr>
        <w:t xml:space="preserve"> Nʼoge a ụmụ ndị ikom Atalaya, nwanyị ọjọọ ahụ tipuru ụlọnsọ Chineke, bukọrọ ihe nsọ niile e ji efe Onyenwe anyị dị nʼime ya maka Baal.</w:t>
      </w:r>
    </w:p>
    <w:p>
      <w:pPr/>
      <w:r>
        <w:rPr>
          <w:lang w:val="ig_NG" w:bidi="ig_NG"/>
        </w:rPr>
      </w:r>
      <w:r>
        <w:rPr>
          <w:vertAlign w:val="superscript"/>
          <w:lang w:val="ig_NG" w:bidi="ig_NG"/>
        </w:rPr>
        <w:t>8</w:t>
      </w:r>
      <w:r>
        <w:rPr>
          <w:lang w:val="ig_NG" w:bidi="ig_NG"/>
        </w:rPr>
        <w:t xml:space="preserve"> Ya mere, eze nyere iwu ka e wuo igbe onyinye, nke a ga-adọba nʼọnụ ụzọ e si abanye ụlọnsọ ukwu Onyenwe anyị.</w:t>
      </w:r>
    </w:p>
    <w:p>
      <w:pPr/>
      <w:r>
        <w:rPr>
          <w:lang w:val="ig_NG" w:bidi="ig_NG"/>
        </w:rPr>
      </w:r>
      <w:r>
        <w:rPr>
          <w:vertAlign w:val="superscript"/>
          <w:lang w:val="ig_NG" w:bidi="ig_NG"/>
        </w:rPr>
        <w:t>9</w:t>
      </w:r>
      <w:r>
        <w:rPr>
          <w:lang w:val="ig_NG" w:bidi="ig_NG"/>
        </w:rPr>
        <w:t xml:space="preserve"> A kpọsara ya na Juda na Jerusalem niile sị ka ha wetara Onyenwe anyị ụtụ nke Mosis ohu Chineke kwagidere ụmụ Izrel nʼọzara na ha ga na-atụ.</w:t>
      </w:r>
    </w:p>
    <w:p>
      <w:pPr/>
      <w:r>
        <w:rPr>
          <w:lang w:val="ig_NG" w:bidi="ig_NG"/>
        </w:rPr>
      </w:r>
      <w:r>
        <w:rPr>
          <w:vertAlign w:val="superscript"/>
          <w:lang w:val="ig_NG" w:bidi="ig_NG"/>
        </w:rPr>
        <w:t>10</w:t>
      </w:r>
      <w:r>
        <w:rPr>
          <w:lang w:val="ig_NG" w:bidi="ig_NG"/>
        </w:rPr>
        <w:t xml:space="preserve"> Ndịisi na ndị mmadụ niile jiri obi ụtọ tụta ụtụ ha. Ha jiri onyinye ha bịa tụnye ha nʼigbe onyinye ahụ, tutu rụọ mgbe o juru nʼọnụ.</w:t>
      </w:r>
    </w:p>
    <w:p>
      <w:pPr/>
      <w:r>
        <w:rPr>
          <w:lang w:val="ig_NG" w:bidi="ig_NG"/>
        </w:rPr>
      </w:r>
      <w:r>
        <w:rPr>
          <w:vertAlign w:val="superscript"/>
          <w:lang w:val="ig_NG" w:bidi="ig_NG"/>
        </w:rPr>
        <w:t>11</w:t>
      </w:r>
      <w:r>
        <w:rPr>
          <w:lang w:val="ig_NG" w:bidi="ig_NG"/>
        </w:rPr>
        <w:t xml:space="preserve"> Mgbe ọbụla ndị Livayị bubataara ndị ozi eze igbe ahụ, ha hụ na-atụjuola ya ego, ode akwụkwọ eze ya na onyeozi nke onyeisi nchụaja ga-awụpụta ihe dị nʼigbe, ma bughachi okpokoro igbe ahụ nʼọnọdụ ya. Otu a ka ha mere ọtụtụ oge ruo mgbe ha nwetara ọtụtụ ego dị ukwuu.</w:t>
      </w:r>
    </w:p>
    <w:p>
      <w:pPr/>
      <w:r>
        <w:rPr>
          <w:lang w:val="ig_NG" w:bidi="ig_NG"/>
        </w:rPr>
      </w:r>
      <w:r>
        <w:rPr>
          <w:vertAlign w:val="superscript"/>
          <w:lang w:val="ig_NG" w:bidi="ig_NG"/>
        </w:rPr>
        <w:t>12</w:t>
      </w:r>
      <w:r>
        <w:rPr>
          <w:lang w:val="ig_NG" w:bidi="ig_NG"/>
        </w:rPr>
        <w:t xml:space="preserve"> Eze na Jehoiada weere ego ahụ niile nyefee ha nʼaka ndị ọrụ ụlọ Onyenwe anyị dị nʼaka, ha chọtara ndị ọka na-edo nkume, na ndị ọkpọ ǹtu. Ha tinyere ọrụ ime ka ụlọnsọ ahụ dị ọhụrụ nʼaka ndị a. Ha gokwara ndị ụzụ bịara kpụọ ihe niile gbasara bronz na igwe e ji rụọ ọrụ ahụ.</w:t>
      </w:r>
    </w:p>
    <w:p>
      <w:pPr/>
      <w:r>
        <w:rPr>
          <w:lang w:val="ig_NG" w:bidi="ig_NG"/>
        </w:rPr>
      </w:r>
      <w:r>
        <w:rPr>
          <w:vertAlign w:val="superscript"/>
          <w:lang w:val="ig_NG" w:bidi="ig_NG"/>
        </w:rPr>
        <w:t>13</w:t>
      </w:r>
      <w:r>
        <w:rPr>
          <w:lang w:val="ig_NG" w:bidi="ig_NG"/>
        </w:rPr>
        <w:t xml:space="preserve"> Ndị e nyefere ọrụ ahụ nʼaka ji obi ha niile rụọ ọrụ nke mere na ọrụ ahụ gara nʼihu nke ọma. Ha rụziri ụlọnsọ ukwu Chineke dịka atụmatụ ya mbụ si dị, meekwa ya ka o sie ike karịa.</w:t>
      </w:r>
    </w:p>
    <w:p>
      <w:pPr/>
      <w:r>
        <w:rPr>
          <w:lang w:val="ig_NG" w:bidi="ig_NG"/>
        </w:rPr>
      </w:r>
      <w:r>
        <w:rPr>
          <w:vertAlign w:val="superscript"/>
          <w:lang w:val="ig_NG" w:bidi="ig_NG"/>
        </w:rPr>
        <w:t>14</w:t>
      </w:r>
      <w:r>
        <w:rPr>
          <w:lang w:val="ig_NG" w:bidi="ig_NG"/>
        </w:rPr>
        <w:t xml:space="preserve"> Mgbe ha rụsịrị ọrụ niile, ha weghachitere ego fọdụrụ, nye ya eze na Jehoiada, ha were ya rụta ngwa ije ozi maka ụlọnsọ Onyenwe anyị, ngwa ije ozi na ihe isure aja nsure ọkụ, na ngaji, ya na efere dị iche iche, na ihe ọlaọcha na ọlaedo. A na-achụ aja nsure ọkụ nʼụlọnsọ nye Onyenwe anyị ụbọchị niile Jehoiada dị ndụ.</w:t>
      </w:r>
    </w:p>
    <w:p>
      <w:pPr/>
      <w:r>
        <w:rPr>
          <w:lang w:val="ig_NG" w:bidi="ig_NG"/>
        </w:rPr>
      </w:r>
      <w:r>
        <w:rPr>
          <w:vertAlign w:val="superscript"/>
          <w:lang w:val="ig_NG" w:bidi="ig_NG"/>
        </w:rPr>
        <w:t>15</w:t>
      </w:r>
      <w:r>
        <w:rPr>
          <w:lang w:val="ig_NG" w:bidi="ig_NG"/>
        </w:rPr>
        <w:t xml:space="preserve"> Ma Jehoiada mere nnọọ agadi, jupụtakwa nʼọtụtụ afọ, ọ nwụrụ mgbe ọ gbara narị afọ na iri afọ atọ.</w:t>
      </w:r>
    </w:p>
    <w:p>
      <w:pPr/>
      <w:r>
        <w:rPr>
          <w:lang w:val="ig_NG" w:bidi="ig_NG"/>
        </w:rPr>
      </w:r>
      <w:r>
        <w:rPr>
          <w:vertAlign w:val="superscript"/>
          <w:lang w:val="ig_NG" w:bidi="ig_NG"/>
        </w:rPr>
        <w:t>16</w:t>
      </w:r>
      <w:r>
        <w:rPr>
          <w:lang w:val="ig_NG" w:bidi="ig_NG"/>
        </w:rPr>
        <w:t xml:space="preserve"> E liri ya nʼebe a na-eli ndị eze nʼobodo Devid nʼihi ihe ọma niile o meere Izrel na Chineke na ụlọnsọ ya.</w:t>
      </w:r>
    </w:p>
    <w:p>
      <w:pPr/>
      <w:r>
        <w:rPr>
          <w:lang w:val="ig_NG" w:bidi="ig_NG"/>
        </w:rPr>
      </w:r>
      <w:r>
        <w:rPr>
          <w:vertAlign w:val="superscript"/>
          <w:lang w:val="ig_NG" w:bidi="ig_NG"/>
        </w:rPr>
        <w:t>17</w:t>
      </w:r>
      <w:r>
        <w:rPr>
          <w:lang w:val="ig_NG" w:bidi="ig_NG"/>
        </w:rPr>
        <w:t xml:space="preserve"> Mgbe Jehoiada nwụsịrị, ndịisi Juda bịara ịkwanyere eze Joash ugwu. O gekwara ha ntị.</w:t>
      </w:r>
    </w:p>
    <w:p>
      <w:pPr/>
      <w:r>
        <w:rPr>
          <w:lang w:val="ig_NG" w:bidi="ig_NG"/>
        </w:rPr>
      </w:r>
      <w:r>
        <w:rPr>
          <w:vertAlign w:val="superscript"/>
          <w:lang w:val="ig_NG" w:bidi="ig_NG"/>
        </w:rPr>
        <w:t>18</w:t>
      </w:r>
      <w:r>
        <w:rPr>
          <w:lang w:val="ig_NG" w:bidi="ig_NG"/>
        </w:rPr>
        <w:t xml:space="preserve"> Ha hapụrụ ụlọnsọ ukwu Onyenwe anyị Chineke nna nna ha, fee ogidi Ashera na arụsị ndị ọzọ. Nʼihi ikpe ọmụma ha wetaara onwe ha, iwe Chineke dakwasịrị Juda na Jerusalem.</w:t>
      </w:r>
    </w:p>
    <w:p>
      <w:pPr/>
      <w:r>
        <w:rPr>
          <w:lang w:val="ig_NG" w:bidi="ig_NG"/>
        </w:rPr>
      </w:r>
      <w:r>
        <w:rPr>
          <w:vertAlign w:val="superscript"/>
          <w:lang w:val="ig_NG" w:bidi="ig_NG"/>
        </w:rPr>
        <w:t>19</w:t>
      </w:r>
      <w:r>
        <w:rPr>
          <w:lang w:val="ig_NG" w:bidi="ig_NG"/>
        </w:rPr>
        <w:t xml:space="preserve"> Onyenwe anyị zitere ọtụtụ ndị amụma, ndị bịara buo amụma maka ịkpọghachi ha azụ, ma ha mesiri obi ha ike, jụ ige ntị.</w:t>
      </w:r>
    </w:p>
    <w:p>
      <w:pPr/>
      <w:r>
        <w:rPr>
          <w:lang w:val="ig_NG" w:bidi="ig_NG"/>
        </w:rPr>
      </w:r>
      <w:r>
        <w:rPr>
          <w:vertAlign w:val="superscript"/>
          <w:lang w:val="ig_NG" w:bidi="ig_NG"/>
        </w:rPr>
        <w:t>20</w:t>
      </w:r>
      <w:r>
        <w:rPr>
          <w:lang w:val="ig_NG" w:bidi="ig_NG"/>
        </w:rPr>
        <w:t xml:space="preserve"> Mgbe ahụ, Mmụọ nke Chineke bịakwasịrị Zekaraya nwa Jehoiada onye nchụaja. O guzoro nʼihu ọha na eze gwa ha okwu sị; “Otu a ka Chineke sịrị, ‘Gịnị mere unu ji enupu isi nʼiwu Onyenwe anyị? Ihe agaghị agara unu nke ọma. Unu agbakụtala Onyenwe anyị azụ, ugbu a, ya onwe ya agbakụtakwala unu azụ.’ ”</w:t>
      </w:r>
    </w:p>
    <w:p>
      <w:pPr/>
      <w:r>
        <w:rPr>
          <w:lang w:val="ig_NG" w:bidi="ig_NG"/>
        </w:rPr>
      </w:r>
      <w:r>
        <w:rPr>
          <w:vertAlign w:val="superscript"/>
          <w:lang w:val="ig_NG" w:bidi="ig_NG"/>
        </w:rPr>
        <w:t>21</w:t>
      </w:r>
      <w:r>
        <w:rPr>
          <w:lang w:val="ig_NG" w:bidi="ig_NG"/>
        </w:rPr>
        <w:t xml:space="preserve"> Ma ndịisi Juda niile gbara izu megide ya, sitekwa nʼiwu eze nyere ha ji nkume tugbuo ya nʼogige ụlọnsọ ukwu Onyenwe anyị.</w:t>
      </w:r>
    </w:p>
    <w:p>
      <w:pPr/>
      <w:r>
        <w:rPr>
          <w:lang w:val="ig_NG" w:bidi="ig_NG"/>
        </w:rPr>
      </w:r>
      <w:r>
        <w:rPr>
          <w:vertAlign w:val="superscript"/>
          <w:lang w:val="ig_NG" w:bidi="ig_NG"/>
        </w:rPr>
        <w:t>22</w:t>
      </w:r>
      <w:r>
        <w:rPr>
          <w:lang w:val="ig_NG" w:bidi="ig_NG"/>
        </w:rPr>
        <w:t xml:space="preserve"> Eze Joash echetaghị ebere nke nna Zekaraya bụ Jehoiada meere ya kama o gburu nwa ya. Ma mgbe ọ na-anwụ, ọ sịrị, “Ka Onyenwe anyị hụkwa mmeso ọjọọ a ma kwụọkwa unu ụgwọ ajọ omume unu niile.”</w:t>
      </w:r>
    </w:p>
    <w:p>
      <w:pPr/>
      <w:r>
        <w:rPr>
          <w:lang w:val="ig_NG" w:bidi="ig_NG"/>
        </w:rPr>
      </w:r>
      <w:r>
        <w:rPr>
          <w:vertAlign w:val="superscript"/>
          <w:lang w:val="ig_NG" w:bidi="ig_NG"/>
        </w:rPr>
        <w:t>23</w:t>
      </w:r>
      <w:r>
        <w:rPr>
          <w:lang w:val="ig_NG" w:bidi="ig_NG"/>
        </w:rPr>
        <w:t xml:space="preserve"> O ruo ka ọ gbara otu afọ, ndị agha Aram bịara imegide Joash, ha wakporo Juda na Jerusalem gbuo ndị ndu niile site nʼetiti ndị mmadụ. Ha zigaara eze ha nọ na Damaskọs ihe niile ha kwatara nʼike.</w:t>
      </w:r>
    </w:p>
    <w:p>
      <w:pPr/>
      <w:r>
        <w:rPr>
          <w:lang w:val="ig_NG" w:bidi="ig_NG"/>
        </w:rPr>
      </w:r>
      <w:r>
        <w:rPr>
          <w:vertAlign w:val="superscript"/>
          <w:lang w:val="ig_NG" w:bidi="ig_NG"/>
        </w:rPr>
        <w:t>24</w:t>
      </w:r>
      <w:r>
        <w:rPr>
          <w:lang w:val="ig_NG" w:bidi="ig_NG"/>
        </w:rPr>
        <w:t xml:space="preserve"> Nʼagbanyeghị na ndị Aram kpọọ naanị ndị ikom ole na ole bịa, Onyenwe anyị raara igwe ndị agha dị ukwuu ranye ha nʼaka. Nʼihi na Juda gbakụtara Onyenwe anyị azụ, bụ Chineke nke nna nna ha, e mezuru ihe niile e kpere nʼikpe nʼahụ Joash.</w:t>
      </w:r>
    </w:p>
    <w:p>
      <w:pPr/>
      <w:r>
        <w:rPr>
          <w:lang w:val="ig_NG" w:bidi="ig_NG"/>
        </w:rPr>
      </w:r>
      <w:r>
        <w:rPr>
          <w:vertAlign w:val="superscript"/>
          <w:lang w:val="ig_NG" w:bidi="ig_NG"/>
        </w:rPr>
        <w:t>25</w:t>
      </w:r>
      <w:r>
        <w:rPr>
          <w:lang w:val="ig_NG" w:bidi="ig_NG"/>
        </w:rPr>
        <w:t xml:space="preserve"> Mgbe ndị agha Aram lara, hapụ Joash nʼọnọdụ mmerụ ahụ dị ukwuu, ndịisi ozi ya gbara izu gbuo ya, nʼihi ogbugbu o gburu nwa Jehoiada, onye nchụaja. Ha gburu ya mgbe o dina nʼihe ndina ya. Emesịa, ha liri ya nʼobodo Devid, ma ọ bụghị nʼebe a na-eli ndị eze.</w:t>
      </w:r>
    </w:p>
    <w:p>
      <w:pPr/>
      <w:r>
        <w:rPr>
          <w:lang w:val="ig_NG" w:bidi="ig_NG"/>
        </w:rPr>
      </w:r>
      <w:r>
        <w:rPr>
          <w:vertAlign w:val="superscript"/>
          <w:lang w:val="ig_NG" w:bidi="ig_NG"/>
        </w:rPr>
        <w:t>26</w:t>
      </w:r>
      <w:r>
        <w:rPr>
          <w:lang w:val="ig_NG" w:bidi="ig_NG"/>
        </w:rPr>
        <w:t xml:space="preserve"> Ndị gbara izu gbuo ya bụ Zabad, onye nne ya bụ Shimeat onye Amọn, na Jehozabad, onye nne ya bụ Shimrit onye Moab.</w:t>
      </w:r>
    </w:p>
    <w:p>
      <w:pPr/>
      <w:r>
        <w:rPr>
          <w:lang w:val="ig_NG" w:bidi="ig_NG"/>
        </w:rPr>
      </w:r>
      <w:r>
        <w:rPr>
          <w:vertAlign w:val="superscript"/>
          <w:lang w:val="ig_NG" w:bidi="ig_NG"/>
        </w:rPr>
        <w:t>27</w:t>
      </w:r>
      <w:r>
        <w:rPr>
          <w:lang w:val="ig_NG" w:bidi="ig_NG"/>
        </w:rPr>
        <w:t xml:space="preserve"> Ihe niile gbasara Joash na ụmụ ya, na amụma niile e buru banyere ya, na otu e si wuzie ụlọnsọ ukwu Chineke, ka e dere nʼakwụkwọ akụkọ ndị eze Izrel niile. Mgbe Joash nwụrụ, Amazaya nwa ya ghọrọ eze Juda.</w:t>
      </w:r>
    </w:p>
    <w:p>
      <w:pPr>
        <w:pStyle w:val="Heading2"/>
      </w:pPr>
      <w:r>
        <w:rPr>
          <w:lang w:val="ig_NG" w:bidi="ig_NG"/>
        </w:rPr>
        <w:t>2 Akụkọ Ihe Gara Aga 25:1</w:t>
      </w:r>
      <w:r>
        <w:rPr>
          <w:lang w:val="ig_NG" w:bidi="ig_NG"/>
        </w:rPr>
      </w:r>
    </w:p>
    <w:p>
      <w:pPr/>
      <w:r>
        <w:rPr>
          <w:lang w:val="ig_NG" w:bidi="ig_NG"/>
        </w:rPr>
      </w:r>
      <w:r>
        <w:rPr>
          <w:vertAlign w:val="superscript"/>
          <w:lang w:val="ig_NG" w:bidi="ig_NG"/>
        </w:rPr>
        <w:t>1</w:t>
      </w:r>
      <w:r>
        <w:rPr>
          <w:lang w:val="ig_NG" w:bidi="ig_NG"/>
        </w:rPr>
        <w:t xml:space="preserve"> Amazaya gbara iri afọ abụọ na ise mgbe e mere ya eze, ọ chịrị dịka eze iri afọ abụọ na itoolu na Jerusalem. Nne ya bụ Jehoadin onye Jerusalem.</w:t>
      </w:r>
    </w:p>
    <w:p>
      <w:pPr/>
      <w:r>
        <w:rPr>
          <w:lang w:val="ig_NG" w:bidi="ig_NG"/>
        </w:rPr>
      </w:r>
      <w:r>
        <w:rPr>
          <w:vertAlign w:val="superscript"/>
          <w:lang w:val="ig_NG" w:bidi="ig_NG"/>
        </w:rPr>
        <w:t>2</w:t>
      </w:r>
      <w:r>
        <w:rPr>
          <w:lang w:val="ig_NG" w:bidi="ig_NG"/>
        </w:rPr>
        <w:t xml:space="preserve"> O mere ihe ziri ezi nʼanya Onyenwe anyị, ma o jighị obi ya niile mee nke a.</w:t>
      </w:r>
    </w:p>
    <w:p>
      <w:pPr/>
      <w:r>
        <w:rPr>
          <w:lang w:val="ig_NG" w:bidi="ig_NG"/>
        </w:rPr>
      </w:r>
      <w:r>
        <w:rPr>
          <w:vertAlign w:val="superscript"/>
          <w:lang w:val="ig_NG" w:bidi="ig_NG"/>
        </w:rPr>
        <w:t>3</w:t>
      </w:r>
      <w:r>
        <w:rPr>
          <w:lang w:val="ig_NG" w:bidi="ig_NG"/>
        </w:rPr>
        <w:t xml:space="preserve"> Mgbe alaeze guzosiri ike nʼokpuru ọchịchị ya, o gburu ndị ozi ahụ gburu eze, bụ nna ya.</w:t>
      </w:r>
    </w:p>
    <w:p>
      <w:pPr/>
      <w:r>
        <w:rPr>
          <w:lang w:val="ig_NG" w:bidi="ig_NG"/>
        </w:rPr>
      </w:r>
      <w:r>
        <w:rPr>
          <w:vertAlign w:val="superscript"/>
          <w:lang w:val="ig_NG" w:bidi="ig_NG"/>
        </w:rPr>
        <w:t>4</w:t>
      </w:r>
      <w:r>
        <w:rPr>
          <w:lang w:val="ig_NG" w:bidi="ig_NG"/>
        </w:rPr>
        <w:t xml:space="preserve"> Ma o meghị ka ụmụ ha nwụọ, kama ọ gbasoro usoro ihe e dere nʼakwụkwọ iwu Mosis, ebe Onyenwe anyị nyere iwu sị: “Ndị mụrụ ụmụ agaghị anwụ nʼihi ihe ụmụ ha metara, maọbụ mee ka ụmụ nwụọ nʼihi ihe ndị mụrụ ha metara, onye ọbụla ga-anwụ nʼihi mmehie nke aka ya.”</w:t>
      </w:r>
    </w:p>
    <w:p>
      <w:pPr/>
      <w:r>
        <w:rPr>
          <w:lang w:val="ig_NG" w:bidi="ig_NG"/>
        </w:rPr>
      </w:r>
      <w:r>
        <w:rPr>
          <w:vertAlign w:val="superscript"/>
          <w:lang w:val="ig_NG" w:bidi="ig_NG"/>
        </w:rPr>
        <w:t>5</w:t>
      </w:r>
      <w:r>
        <w:rPr>
          <w:lang w:val="ig_NG" w:bidi="ig_NG"/>
        </w:rPr>
        <w:t xml:space="preserve"> Amazaya kpọkọtara ndị Juda, guzo ha dịka ezinaụlọ ha si dị, kenye ha nʼokpuru ndị ọchịagha na-achị ọtụtụ puku ndị agha, na ndị na-achị ọtụtụ narị ndị agha, bụ ndị Juda na ndị Benjamin niile. Mgbe ọ gụrụ ndị dị afọ iri abụọ maọbụ karịa ọnụ, ọ chọpụtara na ha dị narị puku ndị ikom atọ ndị tozuru iji ùbe na ọta buo agha.</w:t>
      </w:r>
    </w:p>
    <w:p>
      <w:pPr/>
      <w:r>
        <w:rPr>
          <w:lang w:val="ig_NG" w:bidi="ig_NG"/>
        </w:rPr>
      </w:r>
      <w:r>
        <w:rPr>
          <w:vertAlign w:val="superscript"/>
          <w:lang w:val="ig_NG" w:bidi="ig_NG"/>
        </w:rPr>
        <w:t>6</w:t>
      </w:r>
      <w:r>
        <w:rPr>
          <w:lang w:val="ig_NG" w:bidi="ig_NG"/>
        </w:rPr>
        <w:t xml:space="preserve"> O ji narị talenti ọlaọcha gota narị puku ndị agha site nʼala Izrel.</w:t>
      </w:r>
    </w:p>
    <w:p>
      <w:pPr/>
      <w:r>
        <w:rPr>
          <w:lang w:val="ig_NG" w:bidi="ig_NG"/>
        </w:rPr>
      </w:r>
      <w:r>
        <w:rPr>
          <w:vertAlign w:val="superscript"/>
          <w:lang w:val="ig_NG" w:bidi="ig_NG"/>
        </w:rPr>
        <w:t>7</w:t>
      </w:r>
      <w:r>
        <w:rPr>
          <w:lang w:val="ig_NG" w:bidi="ig_NG"/>
        </w:rPr>
        <w:t xml:space="preserve"> Ma otu onye nke Chineke bịakwutere ya, sị ya; “Eze, ka ndị agha a si Izrel ghara isonyere gị, nʼihi na Onyenwe anyị anọnyereghị ndị Izrel, ọ nọnyereghị onye ọbụla sitere nʼIfrem.</w:t>
      </w:r>
    </w:p>
    <w:p>
      <w:pPr/>
      <w:r>
        <w:rPr>
          <w:lang w:val="ig_NG" w:bidi="ig_NG"/>
        </w:rPr>
      </w:r>
      <w:r>
        <w:rPr>
          <w:vertAlign w:val="superscript"/>
          <w:lang w:val="ig_NG" w:bidi="ig_NG"/>
        </w:rPr>
        <w:t>8</w:t>
      </w:r>
      <w:r>
        <w:rPr>
          <w:lang w:val="ig_NG" w:bidi="ig_NG"/>
        </w:rPr>
        <w:t xml:space="preserve"> A sịkwarị na i jiri obi dimkpa ga agha a, Chineke ga-eme ka ndị iro gị merie gị, nʼihi na Chineke bụ onye nwere ike inyere mmadụ aka maọbụ ime ka ọ sụọ ngọngọ.”</w:t>
      </w:r>
    </w:p>
    <w:p>
      <w:pPr/>
      <w:r>
        <w:rPr>
          <w:lang w:val="ig_NG" w:bidi="ig_NG"/>
        </w:rPr>
      </w:r>
      <w:r>
        <w:rPr>
          <w:vertAlign w:val="superscript"/>
          <w:lang w:val="ig_NG" w:bidi="ig_NG"/>
        </w:rPr>
        <w:t>9</w:t>
      </w:r>
      <w:r>
        <w:rPr>
          <w:lang w:val="ig_NG" w:bidi="ig_NG"/>
        </w:rPr>
        <w:t xml:space="preserve"> Amazaya sịrị onye nke Chineke ahụ, “Gịnị kwanụ ka anyị ga-eme banyere narị ego talenti m kwụrụ maka ndị agha Izrel?” Onye nke Chineke ahụ zara, “Onyenwe anyị pụrụ inye gị karịa nke ahụ.”</w:t>
      </w:r>
    </w:p>
    <w:p>
      <w:pPr/>
      <w:r>
        <w:rPr>
          <w:lang w:val="ig_NG" w:bidi="ig_NG"/>
        </w:rPr>
      </w:r>
      <w:r>
        <w:rPr>
          <w:vertAlign w:val="superscript"/>
          <w:lang w:val="ig_NG" w:bidi="ig_NG"/>
        </w:rPr>
        <w:t>10</w:t>
      </w:r>
      <w:r>
        <w:rPr>
          <w:lang w:val="ig_NG" w:bidi="ig_NG"/>
        </w:rPr>
        <w:t xml:space="preserve"> Amazaya zighachiri ndị agha Izrel ahụ azụ ka ha laa, bụ ndị a si nʼIfrem bịakwute ya. Ha were iwe nke ukwuu megide Juda, jirikwa oke iwe laghachi nʼụlọ ha.</w:t>
      </w:r>
    </w:p>
    <w:p>
      <w:pPr/>
      <w:r>
        <w:rPr>
          <w:lang w:val="ig_NG" w:bidi="ig_NG"/>
        </w:rPr>
      </w:r>
      <w:r>
        <w:rPr>
          <w:vertAlign w:val="superscript"/>
          <w:lang w:val="ig_NG" w:bidi="ig_NG"/>
        </w:rPr>
        <w:t>11</w:t>
      </w:r>
      <w:r>
        <w:rPr>
          <w:lang w:val="ig_NG" w:bidi="ig_NG"/>
        </w:rPr>
        <w:t xml:space="preserve"> Amazaya duuru ndị agha ya gaa na Ndagwurugwu Nnu, ebe o gburu ndị ikom Sia dị puku iri.</w:t>
      </w:r>
    </w:p>
    <w:p>
      <w:pPr/>
      <w:r>
        <w:rPr>
          <w:lang w:val="ig_NG" w:bidi="ig_NG"/>
        </w:rPr>
      </w:r>
      <w:r>
        <w:rPr>
          <w:vertAlign w:val="superscript"/>
          <w:lang w:val="ig_NG" w:bidi="ig_NG"/>
        </w:rPr>
        <w:t>12</w:t>
      </w:r>
      <w:r>
        <w:rPr>
          <w:lang w:val="ig_NG" w:bidi="ig_NG"/>
        </w:rPr>
        <w:t xml:space="preserve"> Ndị agha Juda nwudoro puku ndị ikom iri ọzọ na ndụ, duru ha gaa nʼelu nkume dị elu, si nʼebe ahụ tụda ha niile, nke mere na ha niile kụpịasịrị.</w:t>
      </w:r>
    </w:p>
    <w:p>
      <w:pPr/>
      <w:r>
        <w:rPr>
          <w:lang w:val="ig_NG" w:bidi="ig_NG"/>
        </w:rPr>
      </w:r>
      <w:r>
        <w:rPr>
          <w:vertAlign w:val="superscript"/>
          <w:lang w:val="ig_NG" w:bidi="ig_NG"/>
        </w:rPr>
        <w:t>13</w:t>
      </w:r>
      <w:r>
        <w:rPr>
          <w:lang w:val="ig_NG" w:bidi="ig_NG"/>
        </w:rPr>
        <w:t xml:space="preserve"> Ma ndị agha ahụ Amazaya zilagara, ka ha ghara iso ya gaa agha, wakporo ọtụtụ obodo ndị Juda site na Sameria ruo Bet-Horon. Ha gburu puku mmadụ atọ nʼime ha, bukọrọkwa ọtụtụ ihe nkwata nʼagha, buru ha laa.</w:t>
      </w:r>
    </w:p>
    <w:p>
      <w:pPr/>
      <w:r>
        <w:rPr>
          <w:lang w:val="ig_NG" w:bidi="ig_NG"/>
        </w:rPr>
      </w:r>
      <w:r>
        <w:rPr>
          <w:vertAlign w:val="superscript"/>
          <w:lang w:val="ig_NG" w:bidi="ig_NG"/>
        </w:rPr>
        <w:t>14</w:t>
      </w:r>
      <w:r>
        <w:rPr>
          <w:lang w:val="ig_NG" w:bidi="ig_NG"/>
        </w:rPr>
        <w:t xml:space="preserve"> Mgbe Amazaya sitere nʼagha ebe o gburu ọtụtụ ndị Edọm lọta, o bulatara chi nke ndị Sia. O guzobere ha dịka chi ndị nke aka ya, kpọọ isiala nye ha ma surekwa aja nsure ọkụ na-esi isi ụtọ nye ha.</w:t>
      </w:r>
    </w:p>
    <w:p>
      <w:pPr/>
      <w:r>
        <w:rPr>
          <w:lang w:val="ig_NG" w:bidi="ig_NG"/>
        </w:rPr>
      </w:r>
      <w:r>
        <w:rPr>
          <w:vertAlign w:val="superscript"/>
          <w:lang w:val="ig_NG" w:bidi="ig_NG"/>
        </w:rPr>
        <w:t>15</w:t>
      </w:r>
      <w:r>
        <w:rPr>
          <w:lang w:val="ig_NG" w:bidi="ig_NG"/>
        </w:rPr>
        <w:t xml:space="preserve"> Iwe Onyenwe anyị dị ukwuu megide Amazaya. O zigaara ya onye amụma, onye sịrị, “Nʼihi gịnị ka iji ajụ ase site nʼaka chi nke ndị ahụ, bụ ndị na-enweghị ike ịzọpụta ndị ha site nʼaka gị?”</w:t>
      </w:r>
    </w:p>
    <w:p>
      <w:pPr/>
      <w:r>
        <w:rPr>
          <w:lang w:val="ig_NG" w:bidi="ig_NG"/>
        </w:rPr>
      </w:r>
      <w:r>
        <w:rPr>
          <w:vertAlign w:val="superscript"/>
          <w:lang w:val="ig_NG" w:bidi="ig_NG"/>
        </w:rPr>
        <w:t>16</w:t>
      </w:r>
      <w:r>
        <w:rPr>
          <w:lang w:val="ig_NG" w:bidi="ig_NG"/>
        </w:rPr>
        <w:t xml:space="preserve"> Mgbe ọ ka kpụ okwu nʼọnụ ya, eze sịrị ya; “Mechie ọnụ! Ị chọrọ ịnwụ? Ole mgbe ka anyị mere gị onye na-adụ eze ọdụ?” Ya mere, onye amụma ahụ kwụsịrị, ma sị, “Amaara m na Chineke ekpebiela ịla gị nʼiyi, nʼihi na i mere nke a ma jụkwa ige ntị na ndụmọdụ m.”</w:t>
      </w:r>
    </w:p>
    <w:p>
      <w:pPr/>
      <w:r>
        <w:rPr>
          <w:lang w:val="ig_NG" w:bidi="ig_NG"/>
        </w:rPr>
      </w:r>
      <w:r>
        <w:rPr>
          <w:vertAlign w:val="superscript"/>
          <w:lang w:val="ig_NG" w:bidi="ig_NG"/>
        </w:rPr>
        <w:t>17</w:t>
      </w:r>
      <w:r>
        <w:rPr>
          <w:lang w:val="ig_NG" w:bidi="ig_NG"/>
        </w:rPr>
        <w:t xml:space="preserve"> Emesịa, mgbe Amazaya, eze Juda gbachara izu ya na ndị ndụmọdụ ya, o zigara Jehoash nwa Jehoahaz, nwa Jehu, eze Izrel ozi ịma aka, sị, “Bịa ka dimkpa na ibe ya zute ihu na ihu nʼagha.”</w:t>
      </w:r>
    </w:p>
    <w:p>
      <w:pPr/>
      <w:r>
        <w:rPr>
          <w:lang w:val="ig_NG" w:bidi="ig_NG"/>
        </w:rPr>
      </w:r>
      <w:r>
        <w:rPr>
          <w:vertAlign w:val="superscript"/>
          <w:lang w:val="ig_NG" w:bidi="ig_NG"/>
        </w:rPr>
        <w:t>18</w:t>
      </w:r>
      <w:r>
        <w:rPr>
          <w:lang w:val="ig_NG" w:bidi="ig_NG"/>
        </w:rPr>
        <w:t xml:space="preserve"> Ma Jehoash eze Izrel, zighachiri ozi nye Amazaya eze Juda, sị; “Uke dị na Lebanọn zigaara osisi sida nke dị na Lebanọn ozi sị ya, ‘Nye nwa m nwoke nwa gị nwanyị ka ọ bụrụ nwunye ya.’ Mgbe ahụ, anụ ọhịa nke dị na Lebanọn gafetere ebe ahụ zọpịa uke ahụ.</w:t>
      </w:r>
    </w:p>
    <w:p>
      <w:pPr/>
      <w:r>
        <w:rPr>
          <w:lang w:val="ig_NG" w:bidi="ig_NG"/>
        </w:rPr>
      </w:r>
      <w:r>
        <w:rPr>
          <w:vertAlign w:val="superscript"/>
          <w:lang w:val="ig_NG" w:bidi="ig_NG"/>
        </w:rPr>
        <w:t>19</w:t>
      </w:r>
      <w:r>
        <w:rPr>
          <w:lang w:val="ig_NG" w:bidi="ig_NG"/>
        </w:rPr>
        <w:t xml:space="preserve"> Ị na-asị onwe gị, na i meriela Edọm, ugbu a, mpako abatala, isi a na-ebu gị. Ma nọdụ nʼụlọ gị. Nʼihi gịnị ka ị ga-eji kpaliere onwe gị nsogbu, si otu a wetara onwe gị na Juda ọdịda?”</w:t>
      </w:r>
    </w:p>
    <w:p>
      <w:pPr/>
      <w:r>
        <w:rPr>
          <w:lang w:val="ig_NG" w:bidi="ig_NG"/>
        </w:rPr>
      </w:r>
      <w:r>
        <w:rPr>
          <w:vertAlign w:val="superscript"/>
          <w:lang w:val="ig_NG" w:bidi="ig_NG"/>
        </w:rPr>
        <w:t>20</w:t>
      </w:r>
      <w:r>
        <w:rPr>
          <w:lang w:val="ig_NG" w:bidi="ig_NG"/>
        </w:rPr>
        <w:t xml:space="preserve"> Ma Amazaya egeghị ntị, nʼihi na Chineke na-akwado inyefe ya nʼaka Jehoash onye iro ha, nʼihi na ha chọrọ chi ndị Edọm gawa.</w:t>
      </w:r>
    </w:p>
    <w:p>
      <w:pPr/>
      <w:r>
        <w:rPr>
          <w:lang w:val="ig_NG" w:bidi="ig_NG"/>
        </w:rPr>
      </w:r>
      <w:r>
        <w:rPr>
          <w:vertAlign w:val="superscript"/>
          <w:lang w:val="ig_NG" w:bidi="ig_NG"/>
        </w:rPr>
        <w:t>21</w:t>
      </w:r>
      <w:r>
        <w:rPr>
          <w:lang w:val="ig_NG" w:bidi="ig_NG"/>
        </w:rPr>
        <w:t xml:space="preserve"> Ya mere, Jehoash bụ eze Izrel buliri agha. Ya na Amazaya eze Juda zutere ihu na ihu nʼagha na Bet-Shemesh, dị nʼala Juda.</w:t>
      </w:r>
    </w:p>
    <w:p>
      <w:pPr/>
      <w:r>
        <w:rPr>
          <w:lang w:val="ig_NG" w:bidi="ig_NG"/>
        </w:rPr>
      </w:r>
      <w:r>
        <w:rPr>
          <w:vertAlign w:val="superscript"/>
          <w:lang w:val="ig_NG" w:bidi="ig_NG"/>
        </w:rPr>
        <w:t>22</w:t>
      </w:r>
      <w:r>
        <w:rPr>
          <w:lang w:val="ig_NG" w:bidi="ig_NG"/>
        </w:rPr>
        <w:t xml:space="preserve"> Ndị Izrel meriri ndị Juda, mee ka ha gbalaga, nwoke ọbụla nʼụlọ ya.</w:t>
      </w:r>
    </w:p>
    <w:p>
      <w:pPr/>
      <w:r>
        <w:rPr>
          <w:lang w:val="ig_NG" w:bidi="ig_NG"/>
        </w:rPr>
      </w:r>
      <w:r>
        <w:rPr>
          <w:vertAlign w:val="superscript"/>
          <w:lang w:val="ig_NG" w:bidi="ig_NG"/>
        </w:rPr>
        <w:t>23</w:t>
      </w:r>
      <w:r>
        <w:rPr>
          <w:lang w:val="ig_NG" w:bidi="ig_NG"/>
        </w:rPr>
        <w:t xml:space="preserve"> Jehoash, bụ eze Izrel nwudere Amazaya eze Juda, nwa Joash, nwa Ahazaya na Bet-Shemesh. Mgbe ahụ, Jehoash duuru ya bịa na Jerusalem, kwada mgbidi Jerusalem, site nʼỌnụ ụzọ ama Ifrem ruo nʼọnụ ụzọ ama Nkuku, nke ogologo ya ruru narị nzọ ụkwụ isii.</w:t>
      </w:r>
    </w:p>
    <w:p>
      <w:pPr/>
      <w:r>
        <w:rPr>
          <w:lang w:val="ig_NG" w:bidi="ig_NG"/>
        </w:rPr>
      </w:r>
      <w:r>
        <w:rPr>
          <w:vertAlign w:val="superscript"/>
          <w:lang w:val="ig_NG" w:bidi="ig_NG"/>
        </w:rPr>
        <w:t>24</w:t>
      </w:r>
      <w:r>
        <w:rPr>
          <w:lang w:val="ig_NG" w:bidi="ig_NG"/>
        </w:rPr>
        <w:t xml:space="preserve"> Ọ chịkọrọ ọlaedo na ọlaọcha niile na ngwongwo niile ahụtara nʼụlọnsọ ukwu Chineke, nke e tinyere nʼaka Obed-Edọm ilekọta, tinyekwara akụ niile dị nʼụlọeze. Ọ dọọrọ ọtụtụ ndị mmadụ nʼagha, kpọrọ laghachi na Sameria.</w:t>
      </w:r>
    </w:p>
    <w:p>
      <w:pPr/>
      <w:r>
        <w:rPr>
          <w:lang w:val="ig_NG" w:bidi="ig_NG"/>
        </w:rPr>
      </w:r>
      <w:r>
        <w:rPr>
          <w:vertAlign w:val="superscript"/>
          <w:lang w:val="ig_NG" w:bidi="ig_NG"/>
        </w:rPr>
        <w:t>25</w:t>
      </w:r>
      <w:r>
        <w:rPr>
          <w:lang w:val="ig_NG" w:bidi="ig_NG"/>
        </w:rPr>
        <w:t xml:space="preserve"> Amazaya nwa Joash, eze Juda nọrọ ndụ afọ iri na ise, mgbe Jehoash nwa Jehoahaz, eze Izrel nwụsịrị.</w:t>
      </w:r>
    </w:p>
    <w:p>
      <w:pPr/>
      <w:r>
        <w:rPr>
          <w:lang w:val="ig_NG" w:bidi="ig_NG"/>
        </w:rPr>
      </w:r>
      <w:r>
        <w:rPr>
          <w:vertAlign w:val="superscript"/>
          <w:lang w:val="ig_NG" w:bidi="ig_NG"/>
        </w:rPr>
        <w:t>26</w:t>
      </w:r>
      <w:r>
        <w:rPr>
          <w:lang w:val="ig_NG" w:bidi="ig_NG"/>
        </w:rPr>
        <w:t xml:space="preserve"> Ma banyere ihe ndị ọzọ niile mere nʼoge ọchịchị Amazaya, site na mmalite ruo ọgwụgwụ, ọ bụ na e deghị ha nʼakwụkwọ akụkọ ndị eze Juda na Izrel?</w:t>
      </w:r>
    </w:p>
    <w:p>
      <w:pPr/>
      <w:r>
        <w:rPr>
          <w:lang w:val="ig_NG" w:bidi="ig_NG"/>
        </w:rPr>
      </w:r>
      <w:r>
        <w:rPr>
          <w:vertAlign w:val="superscript"/>
          <w:lang w:val="ig_NG" w:bidi="ig_NG"/>
        </w:rPr>
        <w:t>27</w:t>
      </w:r>
      <w:r>
        <w:rPr>
          <w:lang w:val="ig_NG" w:bidi="ig_NG"/>
        </w:rPr>
        <w:t xml:space="preserve"> Site nʼoge Amazaya gbakụtara Onyenwe anyị azụ, ha gbara izuzu imegide ya nʼime Jerusalem. Ọ gbapụrụ gbalaga Lakish, ma ha zipụrụ ndị ikom chụụrụ ya gaa Lakish, gbuo ya nʼebe ahụ.</w:t>
      </w:r>
    </w:p>
    <w:p>
      <w:pPr/>
      <w:r>
        <w:rPr>
          <w:lang w:val="ig_NG" w:bidi="ig_NG"/>
        </w:rPr>
      </w:r>
      <w:r>
        <w:rPr>
          <w:vertAlign w:val="superscript"/>
          <w:lang w:val="ig_NG" w:bidi="ig_NG"/>
        </w:rPr>
        <w:t>28</w:t>
      </w:r>
      <w:r>
        <w:rPr>
          <w:lang w:val="ig_NG" w:bidi="ig_NG"/>
        </w:rPr>
        <w:t xml:space="preserve"> Ha bulatara ozu ya nʼelu ịnyịnya, e lie ya nʼebe e liri nna nna ya ha nʼobodo Juda.</w:t>
      </w:r>
    </w:p>
    <w:p>
      <w:pPr>
        <w:pStyle w:val="Heading2"/>
      </w:pPr>
      <w:r>
        <w:rPr>
          <w:lang w:val="ig_NG" w:bidi="ig_NG"/>
        </w:rPr>
        <w:t>2 Akụkọ Ihe Gara Aga 26:1</w:t>
      </w:r>
      <w:r>
        <w:rPr>
          <w:lang w:val="ig_NG" w:bidi="ig_NG"/>
        </w:rPr>
      </w:r>
    </w:p>
    <w:p>
      <w:pPr/>
      <w:r>
        <w:rPr>
          <w:lang w:val="ig_NG" w:bidi="ig_NG"/>
        </w:rPr>
      </w:r>
      <w:r>
        <w:rPr>
          <w:vertAlign w:val="superscript"/>
          <w:lang w:val="ig_NG" w:bidi="ig_NG"/>
        </w:rPr>
        <w:t>1</w:t>
      </w:r>
      <w:r>
        <w:rPr>
          <w:lang w:val="ig_NG" w:bidi="ig_NG"/>
        </w:rPr>
        <w:t xml:space="preserve"> Mgbe ahụ, ndị Juda mere Ụzaya eze nʼọnọdụ Amazaya nna ya, mgbe ọ dị naanị afọ iri na isii.</w:t>
      </w:r>
    </w:p>
    <w:p>
      <w:pPr/>
      <w:r>
        <w:rPr>
          <w:lang w:val="ig_NG" w:bidi="ig_NG"/>
        </w:rPr>
      </w:r>
      <w:r>
        <w:rPr>
          <w:vertAlign w:val="superscript"/>
          <w:lang w:val="ig_NG" w:bidi="ig_NG"/>
        </w:rPr>
        <w:t>2</w:t>
      </w:r>
      <w:r>
        <w:rPr>
          <w:lang w:val="ig_NG" w:bidi="ig_NG"/>
        </w:rPr>
        <w:t xml:space="preserve"> Ọ bụ Ụzaya wugharịrị obodo Elat, nwetaghachi ya nye Juda mgbe eze bụ Amazaya sooro ndị nna nna ya dinaa nʼọnwụ.</w:t>
      </w:r>
    </w:p>
    <w:p>
      <w:pPr/>
      <w:r>
        <w:rPr>
          <w:lang w:val="ig_NG" w:bidi="ig_NG"/>
        </w:rPr>
      </w:r>
      <w:r>
        <w:rPr>
          <w:vertAlign w:val="superscript"/>
          <w:lang w:val="ig_NG" w:bidi="ig_NG"/>
        </w:rPr>
        <w:t>3</w:t>
      </w:r>
      <w:r>
        <w:rPr>
          <w:lang w:val="ig_NG" w:bidi="ig_NG"/>
        </w:rPr>
        <w:t xml:space="preserve"> Ụzaya dị afọ iri na isii mgbe ọ malitere ịchị dịka eze. Ọ chịrị iri afọ ise na abụọ na Jerusalem.</w:t>
      </w:r>
    </w:p>
    <w:p>
      <w:pPr/>
      <w:r>
        <w:rPr>
          <w:lang w:val="ig_NG" w:bidi="ig_NG"/>
        </w:rPr>
      </w:r>
      <w:r>
        <w:rPr>
          <w:vertAlign w:val="superscript"/>
          <w:lang w:val="ig_NG" w:bidi="ig_NG"/>
        </w:rPr>
        <w:t>4</w:t>
      </w:r>
      <w:r>
        <w:rPr>
          <w:lang w:val="ig_NG" w:bidi="ig_NG"/>
        </w:rPr>
        <w:t xml:space="preserve"> O soro nzọ ụkwụ nna ya bụ Amazaya mee ihe ziri ezi nʼanya Onyenwe anyị.</w:t>
      </w:r>
    </w:p>
    <w:p>
      <w:pPr/>
      <w:r>
        <w:rPr>
          <w:lang w:val="ig_NG" w:bidi="ig_NG"/>
        </w:rPr>
      </w:r>
      <w:r>
        <w:rPr>
          <w:vertAlign w:val="superscript"/>
          <w:lang w:val="ig_NG" w:bidi="ig_NG"/>
        </w:rPr>
        <w:t>5</w:t>
      </w:r>
      <w:r>
        <w:rPr>
          <w:lang w:val="ig_NG" w:bidi="ig_NG"/>
        </w:rPr>
        <w:t xml:space="preserve"> Ụzaya chọsịrị Chineke ike ụbọchị niile nke Zekaraya na-adị ndụ, bụ onye mere ka ọ ghọta ịtụ egwu Chineke. Mgbe niile, dịka ọ na-achọ Onyenwe anyị, Chineke nyere ya ọganihu.</w:t>
      </w:r>
    </w:p>
    <w:p>
      <w:pPr/>
      <w:r>
        <w:rPr>
          <w:lang w:val="ig_NG" w:bidi="ig_NG"/>
        </w:rPr>
      </w:r>
      <w:r>
        <w:rPr>
          <w:vertAlign w:val="superscript"/>
          <w:lang w:val="ig_NG" w:bidi="ig_NG"/>
        </w:rPr>
        <w:t>6</w:t>
      </w:r>
      <w:r>
        <w:rPr>
          <w:lang w:val="ig_NG" w:bidi="ig_NG"/>
        </w:rPr>
        <w:t xml:space="preserve"> O busoro ndị Filistia agha, ma kụdakwa mgbidi niile nke Gat, Jabna, na Ashdọd. Emesịa, o wuziri ọtụtụ obodo dị nʼakụkụ Ashdọd na nʼebe ndị ọzọ nʼobodo Filistia.</w:t>
      </w:r>
    </w:p>
    <w:p>
      <w:pPr/>
      <w:r>
        <w:rPr>
          <w:lang w:val="ig_NG" w:bidi="ig_NG"/>
        </w:rPr>
      </w:r>
      <w:r>
        <w:rPr>
          <w:vertAlign w:val="superscript"/>
          <w:lang w:val="ig_NG" w:bidi="ig_NG"/>
        </w:rPr>
        <w:t>7</w:t>
      </w:r>
      <w:r>
        <w:rPr>
          <w:lang w:val="ig_NG" w:bidi="ig_NG"/>
        </w:rPr>
        <w:t xml:space="preserve"> Chineke nọnyeere ya nʼọgụ niile ọ lụsoro ndị Filistia, na ndị Arab bi na Gua Baal na ndị Meunim.</w:t>
      </w:r>
    </w:p>
    <w:p>
      <w:pPr/>
      <w:r>
        <w:rPr>
          <w:lang w:val="ig_NG" w:bidi="ig_NG"/>
        </w:rPr>
      </w:r>
      <w:r>
        <w:rPr>
          <w:vertAlign w:val="superscript"/>
          <w:lang w:val="ig_NG" w:bidi="ig_NG"/>
        </w:rPr>
        <w:t>8</w:t>
      </w:r>
      <w:r>
        <w:rPr>
          <w:lang w:val="ig_NG" w:bidi="ig_NG"/>
        </w:rPr>
        <w:t xml:space="preserve"> Ndị Amọn na-atụtara ya ụtụ afọ niile, ude aha ya ruru ọ bụladị ala Ijipt nʼihi na ọ ghọrọ onye dị ike nke ukwuu.</w:t>
      </w:r>
    </w:p>
    <w:p>
      <w:pPr/>
      <w:r>
        <w:rPr>
          <w:lang w:val="ig_NG" w:bidi="ig_NG"/>
        </w:rPr>
      </w:r>
      <w:r>
        <w:rPr>
          <w:vertAlign w:val="superscript"/>
          <w:lang w:val="ig_NG" w:bidi="ig_NG"/>
        </w:rPr>
        <w:t>9</w:t>
      </w:r>
      <w:r>
        <w:rPr>
          <w:lang w:val="ig_NG" w:bidi="ig_NG"/>
        </w:rPr>
        <w:t xml:space="preserve"> O wuru ọtụtụ ụlọ elu nche na Jerusalem na nkuku Ọnụ Ụzọ Ama, nʼỌnụ Ụzọ Ama Ndagwurugwu, na nkuku mgbidi, wusie ha ike.</w:t>
      </w:r>
    </w:p>
    <w:p>
      <w:pPr/>
      <w:r>
        <w:rPr>
          <w:lang w:val="ig_NG" w:bidi="ig_NG"/>
        </w:rPr>
      </w:r>
      <w:r>
        <w:rPr>
          <w:vertAlign w:val="superscript"/>
          <w:lang w:val="ig_NG" w:bidi="ig_NG"/>
        </w:rPr>
        <w:t>10</w:t>
      </w:r>
      <w:r>
        <w:rPr>
          <w:lang w:val="ig_NG" w:bidi="ig_NG"/>
        </w:rPr>
        <w:t xml:space="preserve"> O wukwara ọtụtụ ụlọ elu nche siri ike nʼọzara, gwuokwa ọtụtụ olulu mmiri nʼihi na o nwere ọtụtụ anụ ụlọ na ndagwurugwu, na nʼala dị larịị. Ọ hụrụ ịrụ ọrụ ubi nʼanya, nʼihi ya, o nwere ọtụtụ ndị na-arụ ọrụ nʼubi na ubi vaịnị ya dị nʼala ugwu ugwu, na nʼala ndị dị na ndagwurugwu.</w:t>
      </w:r>
    </w:p>
    <w:p>
      <w:pPr/>
      <w:r>
        <w:rPr>
          <w:lang w:val="ig_NG" w:bidi="ig_NG"/>
        </w:rPr>
      </w:r>
      <w:r>
        <w:rPr>
          <w:vertAlign w:val="superscript"/>
          <w:lang w:val="ig_NG" w:bidi="ig_NG"/>
        </w:rPr>
        <w:t>11</w:t>
      </w:r>
      <w:r>
        <w:rPr>
          <w:lang w:val="ig_NG" w:bidi="ig_NG"/>
        </w:rPr>
        <w:t xml:space="preserve"> Ụzaya nwere ndị agha ọnụọgụgụ ha dị ukwuu, ndị a zụziri azụzi, na ndị nọ na njikere mgbe niile ịpụ ibu agha dịka ọnụọgụgụ e kewapụtara ha si dị. Ọ bụ Jeiel, ode akwụkwọ na Maaseia, onyeisi ozi nọ nʼokpuru Hananaya, otu nʼime ndịisi ozi eze, ka ọ dị nʼaka ịgụpụta ndị agha ga-apụ ibu agha.</w:t>
      </w:r>
    </w:p>
    <w:p>
      <w:pPr/>
      <w:r>
        <w:rPr>
          <w:lang w:val="ig_NG" w:bidi="ig_NG"/>
        </w:rPr>
      </w:r>
      <w:r>
        <w:rPr>
          <w:vertAlign w:val="superscript"/>
          <w:lang w:val="ig_NG" w:bidi="ig_NG"/>
        </w:rPr>
        <w:t>12</w:t>
      </w:r>
      <w:r>
        <w:rPr>
          <w:lang w:val="ig_NG" w:bidi="ig_NG"/>
        </w:rPr>
        <w:t xml:space="preserve"> Ndị agha a nwekwara puku ndịisi agha abụọ na narị isii, ya bụ 2,600.</w:t>
      </w:r>
    </w:p>
    <w:p>
      <w:pPr/>
      <w:r>
        <w:rPr>
          <w:lang w:val="ig_NG" w:bidi="ig_NG"/>
        </w:rPr>
      </w:r>
      <w:r>
        <w:rPr>
          <w:vertAlign w:val="superscript"/>
          <w:lang w:val="ig_NG" w:bidi="ig_NG"/>
        </w:rPr>
        <w:t>13</w:t>
      </w:r>
      <w:r>
        <w:rPr>
          <w:lang w:val="ig_NG" w:bidi="ig_NG"/>
        </w:rPr>
        <w:t xml:space="preserve"> Ọnụọgụgụ ndị agha ahụ niile dị narị puku atọ na asaa, na narị ise, ya bụ, 307,500. Ha bụ ndị a zụziri nke ọma, ndị dị nnọọ ike iguzo nʼazụ eze ibu agha megide ndị iro ya.</w:t>
      </w:r>
    </w:p>
    <w:p>
      <w:pPr/>
      <w:r>
        <w:rPr>
          <w:lang w:val="ig_NG" w:bidi="ig_NG"/>
        </w:rPr>
      </w:r>
      <w:r>
        <w:rPr>
          <w:vertAlign w:val="superscript"/>
          <w:lang w:val="ig_NG" w:bidi="ig_NG"/>
        </w:rPr>
        <w:t>14</w:t>
      </w:r>
      <w:r>
        <w:rPr>
          <w:lang w:val="ig_NG" w:bidi="ig_NG"/>
        </w:rPr>
        <w:t xml:space="preserve"> Ụzaya nyere ndị agha niile, ọta, na ùbe, na uwe agha, na okpu igwe, na uwe agha igwe, ụta na nkume na-akwọ mụrụmụrụ, nke ndị na-atụ iche ji alụ ọgụ.</w:t>
      </w:r>
    </w:p>
    <w:p>
      <w:pPr/>
      <w:r>
        <w:rPr>
          <w:lang w:val="ig_NG" w:bidi="ig_NG"/>
        </w:rPr>
      </w:r>
      <w:r>
        <w:rPr>
          <w:vertAlign w:val="superscript"/>
          <w:lang w:val="ig_NG" w:bidi="ig_NG"/>
        </w:rPr>
        <w:t>15</w:t>
      </w:r>
      <w:r>
        <w:rPr>
          <w:lang w:val="ig_NG" w:bidi="ig_NG"/>
        </w:rPr>
        <w:t xml:space="preserve"> O mepụtakwara ihe nchepụta ọhụrụ na Jerusalem, nke ndị nwere amamihe chepụtara, bụ nke a ga-eguzobe nʼụlọ elu nche nakwa nʼelu nkuku mgbidi, ka ndị agha nwee ike jiri ha gbaa àkụ maọbụ tụọ nkume ukwu site nʼelu mgbidi ahụ niile. Ude aha ya gbasara ruo ebe dị anya, nʼihi na-enyeere ya aka nʼụzọ dị ukwuu ruo mgbe ọ ghọrọ onye dị ike.</w:t>
      </w:r>
    </w:p>
    <w:p>
      <w:pPr/>
      <w:r>
        <w:rPr>
          <w:lang w:val="ig_NG" w:bidi="ig_NG"/>
        </w:rPr>
      </w:r>
      <w:r>
        <w:rPr>
          <w:vertAlign w:val="superscript"/>
          <w:lang w:val="ig_NG" w:bidi="ig_NG"/>
        </w:rPr>
        <w:t>16</w:t>
      </w:r>
      <w:r>
        <w:rPr>
          <w:lang w:val="ig_NG" w:bidi="ig_NG"/>
        </w:rPr>
        <w:t xml:space="preserve"> Ma mgbe Ụzaya ghọrọ onye dị ike, nganga wetaara ya ọdịda. Ọ bụ onye na-ekwesighị ntụkwasị obi nye Onyenwe anyị bụ Chineke ya, ọ banyere nʼime ụlọnsọ Onyenwe anyị ka ọ chụọ aja ihe nsure ọkụ na-esi isi ụtọ nʼelu ebe ịchụ aja.</w:t>
      </w:r>
    </w:p>
    <w:p>
      <w:pPr/>
      <w:r>
        <w:rPr>
          <w:lang w:val="ig_NG" w:bidi="ig_NG"/>
        </w:rPr>
      </w:r>
      <w:r>
        <w:rPr>
          <w:vertAlign w:val="superscript"/>
          <w:lang w:val="ig_NG" w:bidi="ig_NG"/>
        </w:rPr>
        <w:t>17</w:t>
      </w:r>
      <w:r>
        <w:rPr>
          <w:lang w:val="ig_NG" w:bidi="ig_NG"/>
        </w:rPr>
        <w:t xml:space="preserve"> Azaraya onye nchụaja na ndị nchụaja Onyenwe anyị iri asatọ ọzọ bụ dimkpa jekwuru ya nʼebe ahụ.</w:t>
      </w:r>
    </w:p>
    <w:p>
      <w:pPr/>
      <w:r>
        <w:rPr>
          <w:lang w:val="ig_NG" w:bidi="ig_NG"/>
        </w:rPr>
      </w:r>
      <w:r>
        <w:rPr>
          <w:vertAlign w:val="superscript"/>
          <w:lang w:val="ig_NG" w:bidi="ig_NG"/>
        </w:rPr>
        <w:t>18</w:t>
      </w:r>
      <w:r>
        <w:rPr>
          <w:lang w:val="ig_NG" w:bidi="ig_NG"/>
        </w:rPr>
        <w:t xml:space="preserve"> Ha guzogidere eze bụ Ụzaya, sị ya, “Ụzaya, i kwesighị ịbata nʼebe a jiri aka gị suree ihe nsure ọkụ na-esi isi ụtọ nye Onyenwe anyị. Nke a bụ ọrụ dịrị naanị ndị nchụaja ndị bụ ụmụ Erọn, ndị a họpụtara doo iche maka ọrụ a. Site nʼebe nsọ a pụọ, nʼihi na i gosila onwe gị dịka onye na-ekwesighị ntụkwasị obi. Ọzọ ị gaghị enwekwa nsọpụrụ site nʼaka Onyenwe anyị Chineke gị.”</w:t>
      </w:r>
    </w:p>
    <w:p>
      <w:pPr/>
      <w:r>
        <w:rPr>
          <w:lang w:val="ig_NG" w:bidi="ig_NG"/>
        </w:rPr>
      </w:r>
      <w:r>
        <w:rPr>
          <w:vertAlign w:val="superscript"/>
          <w:lang w:val="ig_NG" w:bidi="ig_NG"/>
        </w:rPr>
        <w:t>19</w:t>
      </w:r>
      <w:r>
        <w:rPr>
          <w:lang w:val="ig_NG" w:bidi="ig_NG"/>
        </w:rPr>
        <w:t xml:space="preserve"> Ụzaya onye ji ihe ịgụ ọkụ nke e ji esure ihe nsure ọkụ na-esi isi ụtọ ahụ nʼaka, were iwe nke ukwu megide ndị nchụaja ahụ. Mgbe ọ nọ na-abara ndị nchụaja mba nʼihu ebe ịchụ aja nke dị nʼụlọnsọ ukwu Onyenwe anyị, lee ekpenta pụtara ya nʼegedege ihu.</w:t>
      </w:r>
    </w:p>
    <w:p>
      <w:pPr/>
      <w:r>
        <w:rPr>
          <w:lang w:val="ig_NG" w:bidi="ig_NG"/>
        </w:rPr>
      </w:r>
      <w:r>
        <w:rPr>
          <w:vertAlign w:val="superscript"/>
          <w:lang w:val="ig_NG" w:bidi="ig_NG"/>
        </w:rPr>
        <w:t>20</w:t>
      </w:r>
      <w:r>
        <w:rPr>
          <w:lang w:val="ig_NG" w:bidi="ig_NG"/>
        </w:rPr>
        <w:t xml:space="preserve"> Mgbe Azaraya onyeisi nchụaja, na ndị nchụaja ọzọ niile lere ya anya, ha hụrụ na ekpenta agbaala ya nʼegedege ihu ya, ha mere ka ọ site nʼebe ahụ pụọ ngwangwa. Ya onwe ya kwa chọkwara isite nʼebe ahụ pụọ ngwangwa, nʼihi na Onyenwe anyị tiri ya ihe otiti.</w:t>
      </w:r>
    </w:p>
    <w:p>
      <w:pPr/>
      <w:r>
        <w:rPr>
          <w:lang w:val="ig_NG" w:bidi="ig_NG"/>
        </w:rPr>
      </w:r>
      <w:r>
        <w:rPr>
          <w:vertAlign w:val="superscript"/>
          <w:lang w:val="ig_NG" w:bidi="ig_NG"/>
        </w:rPr>
        <w:t>21</w:t>
      </w:r>
      <w:r>
        <w:rPr>
          <w:lang w:val="ig_NG" w:bidi="ig_NG"/>
        </w:rPr>
        <w:t xml:space="preserve"> Eze Ụzaya bụ onye ekpenta ruo ụbọchị ọnwụ ya. O biri nʼụlọ ewupụrụ iche, ebe ọ bụ onye ekpenta, na onye amapụrụ site nʼụlọnsọ Onyenwe anyị. Jotam nwa ya ghọrọ onye nlekọta ụlọeze, na-achịkwa ndị ala ahụ.</w:t>
      </w:r>
    </w:p>
    <w:p>
      <w:pPr/>
      <w:r>
        <w:rPr>
          <w:lang w:val="ig_NG" w:bidi="ig_NG"/>
        </w:rPr>
      </w:r>
      <w:r>
        <w:rPr>
          <w:vertAlign w:val="superscript"/>
          <w:lang w:val="ig_NG" w:bidi="ig_NG"/>
        </w:rPr>
        <w:t>22</w:t>
      </w:r>
      <w:r>
        <w:rPr>
          <w:lang w:val="ig_NG" w:bidi="ig_NG"/>
        </w:rPr>
        <w:t xml:space="preserve"> Ihe ndị ọzọ niile mere nʼoge ọchịchị Ụzaya, site na mmalite ruo ọgwụgwụ, onye amụma Aịzaya nwa Emọz deturu ha nʼakwụkwọ.</w:t>
      </w:r>
    </w:p>
    <w:p>
      <w:pPr/>
      <w:r>
        <w:rPr>
          <w:lang w:val="ig_NG" w:bidi="ig_NG"/>
        </w:rPr>
      </w:r>
      <w:r>
        <w:rPr>
          <w:vertAlign w:val="superscript"/>
          <w:lang w:val="ig_NG" w:bidi="ig_NG"/>
        </w:rPr>
        <w:t>23</w:t>
      </w:r>
      <w:r>
        <w:rPr>
          <w:lang w:val="ig_NG" w:bidi="ig_NG"/>
        </w:rPr>
        <w:t xml:space="preserve"> Ụzaya soro ndị nna nna ya dina nʼọnwụ, e lie ya nso nʼọhịa ebe a na-eli ozu nke dịịrị ndị eze, maka na ndị mmadụ sịrị, “Ọ bụ onye ekpenta.” Jotam nwa ya, ghọrọ eze nʼọnọdụ ya.</w:t>
      </w:r>
    </w:p>
    <w:p>
      <w:pPr>
        <w:pStyle w:val="Heading2"/>
      </w:pPr>
      <w:r>
        <w:rPr>
          <w:lang w:val="ig_NG" w:bidi="ig_NG"/>
        </w:rPr>
        <w:t>2 Akụkọ Ihe Gara Aga 27:1</w:t>
      </w:r>
      <w:r>
        <w:rPr>
          <w:lang w:val="ig_NG" w:bidi="ig_NG"/>
        </w:rPr>
      </w:r>
    </w:p>
    <w:p>
      <w:pPr/>
      <w:r>
        <w:rPr>
          <w:lang w:val="ig_NG" w:bidi="ig_NG"/>
        </w:rPr>
      </w:r>
      <w:r>
        <w:rPr>
          <w:vertAlign w:val="superscript"/>
          <w:lang w:val="ig_NG" w:bidi="ig_NG"/>
        </w:rPr>
        <w:t>1</w:t>
      </w:r>
      <w:r>
        <w:rPr>
          <w:lang w:val="ig_NG" w:bidi="ig_NG"/>
        </w:rPr>
        <w:t xml:space="preserve"> Jotam gbara iri afọ abụọ na ise mgbe e mere ya eze. Ọ chịrị afọ iri na isii na Jerusalem. Nne ya bụ Jerusha nwa Zadọk.</w:t>
      </w:r>
    </w:p>
    <w:p>
      <w:pPr/>
      <w:r>
        <w:rPr>
          <w:lang w:val="ig_NG" w:bidi="ig_NG"/>
        </w:rPr>
      </w:r>
      <w:r>
        <w:rPr>
          <w:vertAlign w:val="superscript"/>
          <w:lang w:val="ig_NG" w:bidi="ig_NG"/>
        </w:rPr>
        <w:t>2</w:t>
      </w:r>
      <w:r>
        <w:rPr>
          <w:lang w:val="ig_NG" w:bidi="ig_NG"/>
        </w:rPr>
        <w:t xml:space="preserve"> O mere ihe ziri ezi nʼanya Onyenwe anyị dịka nna ya Ụzaya mere, ma o meghị dịka nna ya, ọ banyeghị nʼime ụlọnsọ Onyenwe anyị. Ma ndị mmadụ gara nʼihu na-eme omume ha rụrụ arụ.</w:t>
      </w:r>
    </w:p>
    <w:p>
      <w:pPr/>
      <w:r>
        <w:rPr>
          <w:lang w:val="ig_NG" w:bidi="ig_NG"/>
        </w:rPr>
      </w:r>
      <w:r>
        <w:rPr>
          <w:vertAlign w:val="superscript"/>
          <w:lang w:val="ig_NG" w:bidi="ig_NG"/>
        </w:rPr>
        <w:t>3</w:t>
      </w:r>
      <w:r>
        <w:rPr>
          <w:lang w:val="ig_NG" w:bidi="ig_NG"/>
        </w:rPr>
        <w:t xml:space="preserve"> Jotam wugharịrị Ọnụ Ụzọ Ama nke dị Elu nke ụlọnsọ ukwu Onyenwe anyị, rụọkwa ọtụtụ ọrụ nʼelu mgbidi nke ugwu Ofel.</w:t>
      </w:r>
    </w:p>
    <w:p>
      <w:pPr/>
      <w:r>
        <w:rPr>
          <w:lang w:val="ig_NG" w:bidi="ig_NG"/>
        </w:rPr>
      </w:r>
      <w:r>
        <w:rPr>
          <w:vertAlign w:val="superscript"/>
          <w:lang w:val="ig_NG" w:bidi="ig_NG"/>
        </w:rPr>
        <w:t>4</w:t>
      </w:r>
      <w:r>
        <w:rPr>
          <w:lang w:val="ig_NG" w:bidi="ig_NG"/>
        </w:rPr>
        <w:t xml:space="preserve"> O wuru ọtụtụ obodo nʼala ugwu ugwu Juda, wuokwa ọtụtụ ebe e wusiri ike na ụlọ elu nche nʼoke ọhịa.</w:t>
      </w:r>
    </w:p>
    <w:p>
      <w:pPr/>
      <w:r>
        <w:rPr>
          <w:lang w:val="ig_NG" w:bidi="ig_NG"/>
        </w:rPr>
      </w:r>
      <w:r>
        <w:rPr>
          <w:vertAlign w:val="superscript"/>
          <w:lang w:val="ig_NG" w:bidi="ig_NG"/>
        </w:rPr>
        <w:t>5</w:t>
      </w:r>
      <w:r>
        <w:rPr>
          <w:lang w:val="ig_NG" w:bidi="ig_NG"/>
        </w:rPr>
        <w:t xml:space="preserve"> Jotam busoro eze ndị Amọn agha, meriekwa ha. Nʼafọ ahụ, ndị Amọn bunyere ya narị talenti ọlaọcha, na bushel ọka iri puku na puku abụọ, na bushel ọka balị iri puku na puku abụọ.</w:t>
      </w:r>
    </w:p>
    <w:p>
      <w:pPr/>
      <w:r>
        <w:rPr>
          <w:lang w:val="ig_NG" w:bidi="ig_NG"/>
        </w:rPr>
      </w:r>
      <w:r>
        <w:rPr>
          <w:vertAlign w:val="superscript"/>
          <w:lang w:val="ig_NG" w:bidi="ig_NG"/>
        </w:rPr>
        <w:t>6</w:t>
      </w:r>
      <w:r>
        <w:rPr>
          <w:lang w:val="ig_NG" w:bidi="ig_NG"/>
        </w:rPr>
        <w:t xml:space="preserve"> Jotam ghọrọ eze dị ike nʼihi na ọ kpachara anya debe iwu Onyenwe anyị Chineke ya.</w:t>
      </w:r>
    </w:p>
    <w:p>
      <w:pPr/>
      <w:r>
        <w:rPr>
          <w:lang w:val="ig_NG" w:bidi="ig_NG"/>
        </w:rPr>
      </w:r>
      <w:r>
        <w:rPr>
          <w:vertAlign w:val="superscript"/>
          <w:lang w:val="ig_NG" w:bidi="ig_NG"/>
        </w:rPr>
        <w:t>7</w:t>
      </w:r>
      <w:r>
        <w:rPr>
          <w:lang w:val="ig_NG" w:bidi="ig_NG"/>
        </w:rPr>
        <w:t xml:space="preserve"> Ihe ndị ọzọ niile nʼoge ọchịchị Jotam, tinyere ihe gbasara agha niile ọ lụrụ, na ihe ndị ọzọ niile nke o mere, e deturu ha nʼakwụkwọ akụkọ ndị eze Izrel na Juda.</w:t>
      </w:r>
    </w:p>
    <w:p>
      <w:pPr/>
      <w:r>
        <w:rPr>
          <w:lang w:val="ig_NG" w:bidi="ig_NG"/>
        </w:rPr>
      </w:r>
      <w:r>
        <w:rPr>
          <w:vertAlign w:val="superscript"/>
          <w:lang w:val="ig_NG" w:bidi="ig_NG"/>
        </w:rPr>
        <w:t>8</w:t>
      </w:r>
      <w:r>
        <w:rPr>
          <w:lang w:val="ig_NG" w:bidi="ig_NG"/>
        </w:rPr>
        <w:t xml:space="preserve"> Ọ gbara iri afọ abụọ na ise mgbe e mere ya eze. Ọ chịrị afọ iri na isii na Jerusalem.</w:t>
      </w:r>
    </w:p>
    <w:p>
      <w:pPr/>
      <w:r>
        <w:rPr>
          <w:lang w:val="ig_NG" w:bidi="ig_NG"/>
        </w:rPr>
      </w:r>
      <w:r>
        <w:rPr>
          <w:vertAlign w:val="superscript"/>
          <w:lang w:val="ig_NG" w:bidi="ig_NG"/>
        </w:rPr>
        <w:t>9</w:t>
      </w:r>
      <w:r>
        <w:rPr>
          <w:lang w:val="ig_NG" w:bidi="ig_NG"/>
        </w:rPr>
        <w:t xml:space="preserve"> Jotam sooro ndị nna nna ya dina nʼọnwụ, e lie ya nʼobodo Devid. Ehaz nwa ya nwoke ghọrọ eze nʼọnọdụ ya.</w:t>
      </w:r>
    </w:p>
    <w:p>
      <w:pPr>
        <w:pStyle w:val="Heading2"/>
      </w:pPr>
      <w:r>
        <w:rPr>
          <w:lang w:val="ig_NG" w:bidi="ig_NG"/>
        </w:rPr>
        <w:t>2 Akụkọ Ihe Gara Aga 28:1</w:t>
      </w:r>
      <w:r>
        <w:rPr>
          <w:lang w:val="ig_NG" w:bidi="ig_NG"/>
        </w:rPr>
      </w:r>
    </w:p>
    <w:p>
      <w:pPr/>
      <w:r>
        <w:rPr>
          <w:lang w:val="ig_NG" w:bidi="ig_NG"/>
        </w:rPr>
      </w:r>
      <w:r>
        <w:rPr>
          <w:vertAlign w:val="superscript"/>
          <w:lang w:val="ig_NG" w:bidi="ig_NG"/>
        </w:rPr>
        <w:t>1</w:t>
      </w:r>
      <w:r>
        <w:rPr>
          <w:lang w:val="ig_NG" w:bidi="ig_NG"/>
        </w:rPr>
        <w:t xml:space="preserve"> Ehaz gbara iri afọ abụọ mgbe ọ malitere ịbụ eze. Ọ chịkwara afọ iri na isii nʼime Jerusalem, ma o meghị ihe ziri ezi nʼanya Onyenwe anyị, dịka nna ya Devid mere.</w:t>
      </w:r>
    </w:p>
    <w:p>
      <w:pPr/>
      <w:r>
        <w:rPr>
          <w:lang w:val="ig_NG" w:bidi="ig_NG"/>
        </w:rPr>
      </w:r>
      <w:r>
        <w:rPr>
          <w:vertAlign w:val="superscript"/>
          <w:lang w:val="ig_NG" w:bidi="ig_NG"/>
        </w:rPr>
        <w:t>2</w:t>
      </w:r>
      <w:r>
        <w:rPr>
          <w:lang w:val="ig_NG" w:bidi="ig_NG"/>
        </w:rPr>
        <w:t xml:space="preserve"> Ọ gbasoro ụzọ niile nke ndị eze Izrel, kpụọkwa arụsị dị iche iche maka ofufe arụsị Baal.</w:t>
      </w:r>
    </w:p>
    <w:p>
      <w:pPr/>
      <w:r>
        <w:rPr>
          <w:lang w:val="ig_NG" w:bidi="ig_NG"/>
        </w:rPr>
      </w:r>
      <w:r>
        <w:rPr>
          <w:vertAlign w:val="superscript"/>
          <w:lang w:val="ig_NG" w:bidi="ig_NG"/>
        </w:rPr>
        <w:t>3</w:t>
      </w:r>
      <w:r>
        <w:rPr>
          <w:lang w:val="ig_NG" w:bidi="ig_NG"/>
        </w:rPr>
        <w:t xml:space="preserve"> O surere ihe nsure ọkụ na-esi isi ụtọ dị iche iche nʼime Ndagwurugwu nke Ben Hinom, surekwaa ụmụ ya nʼọkụ. Ọ gbasoro omenaala niile rụrụ arụ nke ndị mba ọzọ, ndị ahụ Onyenwe anyị chụpụrụ site nʼihu ndị Izrel.</w:t>
      </w:r>
    </w:p>
    <w:p>
      <w:pPr/>
      <w:r>
        <w:rPr>
          <w:lang w:val="ig_NG" w:bidi="ig_NG"/>
        </w:rPr>
      </w:r>
      <w:r>
        <w:rPr>
          <w:vertAlign w:val="superscript"/>
          <w:lang w:val="ig_NG" w:bidi="ig_NG"/>
        </w:rPr>
        <w:t>4</w:t>
      </w:r>
      <w:r>
        <w:rPr>
          <w:lang w:val="ig_NG" w:bidi="ig_NG"/>
        </w:rPr>
        <w:t xml:space="preserve"> Ọ chụrụ aja surekwaa ihe nsure ọkụ aja na-esi isi ụtọ nʼebe niile dị elu, nʼelu ugwu niile, na nʼokpuru osisi ndụ ọbụla.</w:t>
      </w:r>
    </w:p>
    <w:p>
      <w:pPr/>
      <w:r>
        <w:rPr>
          <w:lang w:val="ig_NG" w:bidi="ig_NG"/>
        </w:rPr>
      </w:r>
      <w:r>
        <w:rPr>
          <w:vertAlign w:val="superscript"/>
          <w:lang w:val="ig_NG" w:bidi="ig_NG"/>
        </w:rPr>
        <w:t>5</w:t>
      </w:r>
      <w:r>
        <w:rPr>
          <w:lang w:val="ig_NG" w:bidi="ig_NG"/>
        </w:rPr>
        <w:t xml:space="preserve"> Nʼihi ya, Onyenwe anyị Chineke ya nyefere ya nʼaka eze ndị Aram. Ndị Aram lụgburu ya, kpọrọ ọtụtụ nʼetiti ndị ya dịka ndị mkpọrọ kpọta ha nʼDamaskọs. E nyefekwara ya nʼaka eze Izrel, onye gburu ọtụtụ ndị agha ya.</w:t>
      </w:r>
    </w:p>
    <w:p>
      <w:pPr/>
      <w:r>
        <w:rPr>
          <w:lang w:val="ig_NG" w:bidi="ig_NG"/>
        </w:rPr>
      </w:r>
      <w:r>
        <w:rPr>
          <w:vertAlign w:val="superscript"/>
          <w:lang w:val="ig_NG" w:bidi="ig_NG"/>
        </w:rPr>
        <w:t>6</w:t>
      </w:r>
      <w:r>
        <w:rPr>
          <w:lang w:val="ig_NG" w:bidi="ig_NG"/>
        </w:rPr>
        <w:t xml:space="preserve"> Nʼotu ụbọchị, Peka nwa Remalaya gburu narị puku ndị agha Juda na iri puku abụọ. Ihe ndị a mere nʼihi na ha gbakụtara Onyenwe anyị Chineke nna nna ha azụ.</w:t>
      </w:r>
    </w:p>
    <w:p>
      <w:pPr/>
      <w:r>
        <w:rPr>
          <w:lang w:val="ig_NG" w:bidi="ig_NG"/>
        </w:rPr>
      </w:r>
      <w:r>
        <w:rPr>
          <w:vertAlign w:val="superscript"/>
          <w:lang w:val="ig_NG" w:bidi="ig_NG"/>
        </w:rPr>
        <w:t>7</w:t>
      </w:r>
      <w:r>
        <w:rPr>
          <w:lang w:val="ig_NG" w:bidi="ig_NG"/>
        </w:rPr>
        <w:t xml:space="preserve"> Zikri onye Ifrem, onye bụ dike nʼagha, gburu Maaseia, nwa eze, na Azrikam onye na-elekọta ụlọeze. O gbukwara Elkena onye na-esota eze.</w:t>
      </w:r>
    </w:p>
    <w:p>
      <w:pPr/>
      <w:r>
        <w:rPr>
          <w:lang w:val="ig_NG" w:bidi="ig_NG"/>
        </w:rPr>
      </w:r>
      <w:r>
        <w:rPr>
          <w:vertAlign w:val="superscript"/>
          <w:lang w:val="ig_NG" w:bidi="ig_NG"/>
        </w:rPr>
        <w:t>8</w:t>
      </w:r>
      <w:r>
        <w:rPr>
          <w:lang w:val="ig_NG" w:bidi="ig_NG"/>
        </w:rPr>
        <w:t xml:space="preserve"> Ndị Izrel sitere nʼetiti ụmụnne ha ndị Juda dọta ndị inyom, na ụmụ okorobịa, na ụmụ agbọghọbịa ọnụọgụgụ ha dị narị puku abụọ nʼagha. Ha bukọkwaara ọtụtụ ihe ndị ọzọ ha kwatara nʼagha laghachi na Sameria.</w:t>
      </w:r>
    </w:p>
    <w:p>
      <w:pPr/>
      <w:r>
        <w:rPr>
          <w:lang w:val="ig_NG" w:bidi="ig_NG"/>
        </w:rPr>
      </w:r>
      <w:r>
        <w:rPr>
          <w:vertAlign w:val="superscript"/>
          <w:lang w:val="ig_NG" w:bidi="ig_NG"/>
        </w:rPr>
        <w:t>9</w:t>
      </w:r>
      <w:r>
        <w:rPr>
          <w:lang w:val="ig_NG" w:bidi="ig_NG"/>
        </w:rPr>
        <w:t xml:space="preserve"> Ma Oded, onye amụma Onyenwe anyị, nọ na Sameria nʼoge a. Ọ pụrụ jekwuru ndị agha ahụ na Sameria sị ha, “Onyenwe anyị Chineke nna nna unu ha mere ka unu merie ndị Juda nʼihi na ha na-efe arụsị. Ma unu ji ọnụma gbuo ha, nke mere na ụzụ tụrụ ruo nʼeluigwe.</w:t>
      </w:r>
    </w:p>
    <w:p>
      <w:pPr/>
      <w:r>
        <w:rPr>
          <w:lang w:val="ig_NG" w:bidi="ig_NG"/>
        </w:rPr>
      </w:r>
      <w:r>
        <w:rPr>
          <w:vertAlign w:val="superscript"/>
          <w:lang w:val="ig_NG" w:bidi="ig_NG"/>
        </w:rPr>
        <w:t>10</w:t>
      </w:r>
      <w:r>
        <w:rPr>
          <w:lang w:val="ig_NG" w:bidi="ig_NG"/>
        </w:rPr>
        <w:t xml:space="preserve"> Ugbu a, unu na-achọkwa ime ndị ikom na ndị inyom Juda na Jerusalem ndị ohu unu? Ma unu abụghị ndị ikpe mmehie mara nʼebe Onyenwe anyị Chineke unu nọ?</w:t>
      </w:r>
    </w:p>
    <w:p>
      <w:pPr/>
      <w:r>
        <w:rPr>
          <w:lang w:val="ig_NG" w:bidi="ig_NG"/>
        </w:rPr>
      </w:r>
      <w:r>
        <w:rPr>
          <w:vertAlign w:val="superscript"/>
          <w:lang w:val="ig_NG" w:bidi="ig_NG"/>
        </w:rPr>
        <w:t>11</w:t>
      </w:r>
      <w:r>
        <w:rPr>
          <w:lang w:val="ig_NG" w:bidi="ig_NG"/>
        </w:rPr>
        <w:t xml:space="preserve"> Ugbu a, geenụ ntị nʼihe m na-ekwu. Kpọghachinụ ụmụnna unu ndị a unu dọtara nʼagha nʼụlọ ha, nʼihi na ugbu a Onyenwe anyị na-ewe oke iwe megide unu.”</w:t>
      </w:r>
    </w:p>
    <w:p>
      <w:pPr/>
      <w:r>
        <w:rPr>
          <w:lang w:val="ig_NG" w:bidi="ig_NG"/>
        </w:rPr>
      </w:r>
      <w:r>
        <w:rPr>
          <w:vertAlign w:val="superscript"/>
          <w:lang w:val="ig_NG" w:bidi="ig_NG"/>
        </w:rPr>
        <w:t>12</w:t>
      </w:r>
      <w:r>
        <w:rPr>
          <w:lang w:val="ig_NG" w:bidi="ig_NG"/>
        </w:rPr>
        <w:t xml:space="preserve"> Ụfọdụ ndịisi ndị Ifrem, bụ Azaraya nwa Jehohanan, na Berekaya nwa Meshilemot, na Jehizkaya nwa Shalum, na Amasa nwa Hadlai, biliri guzogide ndị ahụ si agha na-alọta.</w:t>
      </w:r>
    </w:p>
    <w:p>
      <w:pPr/>
      <w:r>
        <w:rPr>
          <w:lang w:val="ig_NG" w:bidi="ig_NG"/>
        </w:rPr>
      </w:r>
      <w:r>
        <w:rPr>
          <w:vertAlign w:val="superscript"/>
          <w:lang w:val="ig_NG" w:bidi="ig_NG"/>
        </w:rPr>
        <w:t>13</w:t>
      </w:r>
      <w:r>
        <w:rPr>
          <w:lang w:val="ig_NG" w:bidi="ig_NG"/>
        </w:rPr>
        <w:t xml:space="preserve"> Ha sịrị, “Unu akpọbatakwala ndị a unu dọtara nʼagha nʼebe a, nʼihi na unu mee ya, anyị ga-abụ ndị ikpe maara nʼihu Onyenwe anyị. Unu chọrọ ịtụkwasị ihe na mmehie na ikpe ọmụma anyị? Nʼihi na ikpe ọmụma anyị adịla ukwuu, iwe ya dị ọkụ na-adịkwasịkwa nʼahụ Izrel.”</w:t>
      </w:r>
    </w:p>
    <w:p>
      <w:pPr/>
      <w:r>
        <w:rPr>
          <w:lang w:val="ig_NG" w:bidi="ig_NG"/>
        </w:rPr>
      </w:r>
      <w:r>
        <w:rPr>
          <w:vertAlign w:val="superscript"/>
          <w:lang w:val="ig_NG" w:bidi="ig_NG"/>
        </w:rPr>
        <w:t>14</w:t>
      </w:r>
      <w:r>
        <w:rPr>
          <w:lang w:val="ig_NG" w:bidi="ig_NG"/>
        </w:rPr>
        <w:t xml:space="preserve"> Ya mere, ndị agha ahụ hapụrụ ndị mkpọrọ ahụ na ihe niile ha bulatara, nʼihu ndị ozi na igwe mmadụ ahụ niile.</w:t>
      </w:r>
    </w:p>
    <w:p>
      <w:pPr/>
      <w:r>
        <w:rPr>
          <w:lang w:val="ig_NG" w:bidi="ig_NG"/>
        </w:rPr>
      </w:r>
      <w:r>
        <w:rPr>
          <w:vertAlign w:val="superscript"/>
          <w:lang w:val="ig_NG" w:bidi="ig_NG"/>
        </w:rPr>
        <w:t>15</w:t>
      </w:r>
      <w:r>
        <w:rPr>
          <w:lang w:val="ig_NG" w:bidi="ig_NG"/>
        </w:rPr>
        <w:t xml:space="preserve"> Mgbe ahụ, ndị ikom ahụ akpọrọ nʼaha nʼaha duuru ndị mkpọrọ ahụ, manye aka nʼihe ahụ niile a dọtara nʼagha wepụta uwe, na nri, na mmanya na akpụkpọụkwụ, na mmanụ, nyeghachi ha ndị ahụ niile a dọtara nʼagha. Ha bulitere ndị ọrịa nọ nʼetiti ndị ahụ a dọtara nʼagha kukwasị ha nʼelu ịnyịnya ibu. Emesịa, ha duuru mmadụ ahụ niile dughachiri ha ndị ha nọ na Jeriko, obodo nkwụ. Emesịakwa, ha laghachikwara azụ na Sameria.</w:t>
      </w:r>
    </w:p>
    <w:p>
      <w:pPr/>
      <w:r>
        <w:rPr>
          <w:lang w:val="ig_NG" w:bidi="ig_NG"/>
        </w:rPr>
      </w:r>
      <w:r>
        <w:rPr>
          <w:vertAlign w:val="superscript"/>
          <w:lang w:val="ig_NG" w:bidi="ig_NG"/>
        </w:rPr>
        <w:t>16</w:t>
      </w:r>
      <w:r>
        <w:rPr>
          <w:lang w:val="ig_NG" w:bidi="ig_NG"/>
        </w:rPr>
        <w:t xml:space="preserve"> Nʼoge ahụ, eze Ehaz zigara ndị eze Asịrịa ozi ka ọ bịa nyere ya aka.</w:t>
      </w:r>
    </w:p>
    <w:p>
      <w:pPr/>
      <w:r>
        <w:rPr>
          <w:lang w:val="ig_NG" w:bidi="ig_NG"/>
        </w:rPr>
      </w:r>
      <w:r>
        <w:rPr>
          <w:vertAlign w:val="superscript"/>
          <w:lang w:val="ig_NG" w:bidi="ig_NG"/>
        </w:rPr>
        <w:t>17</w:t>
      </w:r>
      <w:r>
        <w:rPr>
          <w:lang w:val="ig_NG" w:bidi="ig_NG"/>
        </w:rPr>
        <w:t xml:space="preserve"> Ndị Edọm bịara ọzọ buso Juda agha, ma dọrọkwa ọtụtụ nʼime ha nʼagha.</w:t>
      </w:r>
    </w:p>
    <w:p>
      <w:pPr/>
      <w:r>
        <w:rPr>
          <w:lang w:val="ig_NG" w:bidi="ig_NG"/>
        </w:rPr>
      </w:r>
      <w:r>
        <w:rPr>
          <w:vertAlign w:val="superscript"/>
          <w:lang w:val="ig_NG" w:bidi="ig_NG"/>
        </w:rPr>
        <w:t>18</w:t>
      </w:r>
      <w:r>
        <w:rPr>
          <w:lang w:val="ig_NG" w:bidi="ig_NG"/>
        </w:rPr>
        <w:t xml:space="preserve"> Ndị Filistia na-ebusokwa ụfọdụ obodo Juda dị na mgbada ugwu, na Negeb agha. Ha meriri ma bichikwaa obodo ndị a; Bet-Shemesh, na Aijalon, na Gederọt, na Soko, na Timna, na Gimzo, na obodo nta niile gbara ha gburugburu.</w:t>
      </w:r>
    </w:p>
    <w:p>
      <w:pPr/>
      <w:r>
        <w:rPr>
          <w:lang w:val="ig_NG" w:bidi="ig_NG"/>
        </w:rPr>
      </w:r>
      <w:r>
        <w:rPr>
          <w:vertAlign w:val="superscript"/>
          <w:lang w:val="ig_NG" w:bidi="ig_NG"/>
        </w:rPr>
        <w:t>19</w:t>
      </w:r>
      <w:r>
        <w:rPr>
          <w:lang w:val="ig_NG" w:bidi="ig_NG"/>
        </w:rPr>
        <w:t xml:space="preserve"> Ma Onyenwe anyị wedara Juda nʼala nʼihi Ehaz, eze Izrel onye mere ka ihe ọjọọ baa ụba na Juda, na-ekwesighị ntụkwasị obi ya nye Onyenwe anyị.</w:t>
      </w:r>
    </w:p>
    <w:p>
      <w:pPr/>
      <w:r>
        <w:rPr>
          <w:lang w:val="ig_NG" w:bidi="ig_NG"/>
        </w:rPr>
      </w:r>
      <w:r>
        <w:rPr>
          <w:vertAlign w:val="superscript"/>
          <w:lang w:val="ig_NG" w:bidi="ig_NG"/>
        </w:rPr>
        <w:t>20</w:t>
      </w:r>
      <w:r>
        <w:rPr>
          <w:lang w:val="ig_NG" w:bidi="ig_NG"/>
        </w:rPr>
        <w:t xml:space="preserve"> Mgbe Tiglat-Pilesa eze ndị Asịrịa bịara, o wetaara Ehaz nsogbu kama enyemaka.</w:t>
      </w:r>
    </w:p>
    <w:p>
      <w:pPr/>
      <w:r>
        <w:rPr>
          <w:lang w:val="ig_NG" w:bidi="ig_NG"/>
        </w:rPr>
      </w:r>
      <w:r>
        <w:rPr>
          <w:vertAlign w:val="superscript"/>
          <w:lang w:val="ig_NG" w:bidi="ig_NG"/>
        </w:rPr>
        <w:t>21</w:t>
      </w:r>
      <w:r>
        <w:rPr>
          <w:lang w:val="ig_NG" w:bidi="ig_NG"/>
        </w:rPr>
        <w:t xml:space="preserve"> Ehaz weere ụfọdụ ihe dị nʼụlọnsọ Onyenwe anyị, na nke dị nʼụlọeze, sitekwa na nʼụlọ ndịisi obodo, were ha nye eze Asịrịa, ma ihe ndị a enyereghị ya aka.</w:t>
      </w:r>
    </w:p>
    <w:p>
      <w:pPr/>
      <w:r>
        <w:rPr>
          <w:lang w:val="ig_NG" w:bidi="ig_NG"/>
        </w:rPr>
      </w:r>
      <w:r>
        <w:rPr>
          <w:vertAlign w:val="superscript"/>
          <w:lang w:val="ig_NG" w:bidi="ig_NG"/>
        </w:rPr>
        <w:t>22</w:t>
      </w:r>
      <w:r>
        <w:rPr>
          <w:lang w:val="ig_NG" w:bidi="ig_NG"/>
        </w:rPr>
        <w:t xml:space="preserve"> Nʼoge nsogbu ya, eze Ehaz gakwara nʼihu bụrụ onye na-ekwesighị ntụkwasị obi nye Onyenwe anyị.</w:t>
      </w:r>
    </w:p>
    <w:p>
      <w:pPr/>
      <w:r>
        <w:rPr>
          <w:lang w:val="ig_NG" w:bidi="ig_NG"/>
        </w:rPr>
      </w:r>
      <w:r>
        <w:rPr>
          <w:vertAlign w:val="superscript"/>
          <w:lang w:val="ig_NG" w:bidi="ig_NG"/>
        </w:rPr>
        <w:t>23</w:t>
      </w:r>
      <w:r>
        <w:rPr>
          <w:lang w:val="ig_NG" w:bidi="ig_NG"/>
        </w:rPr>
        <w:t xml:space="preserve"> Ọ chụrụ aja nye chi niile nke Damaskọs, bụ ndị meriri ya nʼagha. Ọ sịrị, “Nʼihi na chi nke ndị eze Aram nyeere ha aka, ha ka m ga-achụrụ aja, ka ha nwee ike nyere m aka.” Ma ha bụ ihe wetaara ya ọdịda, bụrụkwa ọdịda nye Izrel niile.</w:t>
      </w:r>
    </w:p>
    <w:p>
      <w:pPr/>
      <w:r>
        <w:rPr>
          <w:lang w:val="ig_NG" w:bidi="ig_NG"/>
        </w:rPr>
      </w:r>
      <w:r>
        <w:rPr>
          <w:vertAlign w:val="superscript"/>
          <w:lang w:val="ig_NG" w:bidi="ig_NG"/>
        </w:rPr>
        <w:t>24</w:t>
      </w:r>
      <w:r>
        <w:rPr>
          <w:lang w:val="ig_NG" w:bidi="ig_NG"/>
        </w:rPr>
        <w:t xml:space="preserve"> Ehaz chịkọtara ngwongwo niile dị nʼụlọnsọ ukwu Chineke, gbujasịa ha. O mechiri ọnụ ụzọ niile e si abanye nʼụlọnsọ ukwu Onyenwe anyị, ma wuo ọtụtụ ebe ịchụ aja na nkuku ụzọ niile nʼime Jerusalem.</w:t>
      </w:r>
    </w:p>
    <w:p>
      <w:pPr/>
      <w:r>
        <w:rPr>
          <w:lang w:val="ig_NG" w:bidi="ig_NG"/>
        </w:rPr>
      </w:r>
      <w:r>
        <w:rPr>
          <w:vertAlign w:val="superscript"/>
          <w:lang w:val="ig_NG" w:bidi="ig_NG"/>
        </w:rPr>
        <w:t>25</w:t>
      </w:r>
      <w:r>
        <w:rPr>
          <w:lang w:val="ig_NG" w:bidi="ig_NG"/>
        </w:rPr>
        <w:t xml:space="preserve"> Nʼobodo niile ọbụla na Juda, o wuru ebe dị elu maka ịchụ aja dị iche iche nye chi ndị ọzọ, si otu a kpasuo Onyenwe anyị, bụ Chineke nna nna ya ha iwe.</w:t>
      </w:r>
    </w:p>
    <w:p>
      <w:pPr/>
      <w:r>
        <w:rPr>
          <w:lang w:val="ig_NG" w:bidi="ig_NG"/>
        </w:rPr>
      </w:r>
      <w:r>
        <w:rPr>
          <w:vertAlign w:val="superscript"/>
          <w:lang w:val="ig_NG" w:bidi="ig_NG"/>
        </w:rPr>
        <w:t>26</w:t>
      </w:r>
      <w:r>
        <w:rPr>
          <w:lang w:val="ig_NG" w:bidi="ig_NG"/>
        </w:rPr>
        <w:t xml:space="preserve"> Ma banyere ihe ndị ọzọ niile mere nʼoge ọchịchị ya, site na mmalite ruo ọgwụgwụ, ọ bụ na e deghị ha nʼakwụkwọ akụkọ ihe mere nʼoge ndị eze Juda na Izrel?</w:t>
      </w:r>
    </w:p>
    <w:p>
      <w:pPr/>
      <w:r>
        <w:rPr>
          <w:lang w:val="ig_NG" w:bidi="ig_NG"/>
        </w:rPr>
      </w:r>
      <w:r>
        <w:rPr>
          <w:vertAlign w:val="superscript"/>
          <w:lang w:val="ig_NG" w:bidi="ig_NG"/>
        </w:rPr>
        <w:t>27</w:t>
      </w:r>
      <w:r>
        <w:rPr>
          <w:lang w:val="ig_NG" w:bidi="ig_NG"/>
        </w:rPr>
        <w:t xml:space="preserve"> Ehaz soro nna nna ya ha dina nʼọnwụ, e lie ya nʼobodo Jerusalem, ma ọ bụghị nʼime ili ebe a na-eli ndị eze Izrel. Hezekaya nwa ya, ghọrọ eze nʼọnọdụ ya.</w:t>
      </w:r>
    </w:p>
    <w:p>
      <w:pPr>
        <w:pStyle w:val="Heading2"/>
      </w:pPr>
      <w:r>
        <w:rPr>
          <w:lang w:val="ig_NG" w:bidi="ig_NG"/>
        </w:rPr>
        <w:t>2 Akụkọ Ihe Gara Aga 29:1</w:t>
      </w:r>
      <w:r>
        <w:rPr>
          <w:lang w:val="ig_NG" w:bidi="ig_NG"/>
        </w:rPr>
      </w:r>
    </w:p>
    <w:p>
      <w:pPr/>
      <w:r>
        <w:rPr>
          <w:lang w:val="ig_NG" w:bidi="ig_NG"/>
        </w:rPr>
      </w:r>
      <w:r>
        <w:rPr>
          <w:vertAlign w:val="superscript"/>
          <w:lang w:val="ig_NG" w:bidi="ig_NG"/>
        </w:rPr>
        <w:t>1</w:t>
      </w:r>
      <w:r>
        <w:rPr>
          <w:lang w:val="ig_NG" w:bidi="ig_NG"/>
        </w:rPr>
        <w:t xml:space="preserve"> Hezekaya gbara iri afọ abụọ na ise mgbe ọ malitere ị bụ eze. Ọ chịrị iri afọ abụọ na itoolu na Jerusalem. Aha nne ya bụ Abija, ada Zekaraya.</w:t>
      </w:r>
    </w:p>
    <w:p>
      <w:pPr/>
      <w:r>
        <w:rPr>
          <w:lang w:val="ig_NG" w:bidi="ig_NG"/>
        </w:rPr>
      </w:r>
      <w:r>
        <w:rPr>
          <w:vertAlign w:val="superscript"/>
          <w:lang w:val="ig_NG" w:bidi="ig_NG"/>
        </w:rPr>
        <w:t>2</w:t>
      </w:r>
      <w:r>
        <w:rPr>
          <w:lang w:val="ig_NG" w:bidi="ig_NG"/>
        </w:rPr>
        <w:t xml:space="preserve"> O mere ihe ziri ezi nʼanya Onyenwe anyị dịka nna nna ya Devid mere.</w:t>
      </w:r>
    </w:p>
    <w:p>
      <w:pPr/>
      <w:r>
        <w:rPr>
          <w:lang w:val="ig_NG" w:bidi="ig_NG"/>
        </w:rPr>
      </w:r>
      <w:r>
        <w:rPr>
          <w:vertAlign w:val="superscript"/>
          <w:lang w:val="ig_NG" w:bidi="ig_NG"/>
        </w:rPr>
        <w:t>3</w:t>
      </w:r>
      <w:r>
        <w:rPr>
          <w:lang w:val="ig_NG" w:bidi="ig_NG"/>
        </w:rPr>
        <w:t xml:space="preserve"> Nʼọnwa mbụ nke afọ ahụ e mere ya eze ka o meghere ụlọnsọ Onyenwe anyị, mezie ime ya.</w:t>
      </w:r>
    </w:p>
    <w:p>
      <w:pPr/>
      <w:r>
        <w:rPr>
          <w:lang w:val="ig_NG" w:bidi="ig_NG"/>
        </w:rPr>
      </w:r>
      <w:r>
        <w:rPr>
          <w:vertAlign w:val="superscript"/>
          <w:lang w:val="ig_NG" w:bidi="ig_NG"/>
        </w:rPr>
        <w:t>4</w:t>
      </w:r>
      <w:r>
        <w:rPr>
          <w:lang w:val="ig_NG" w:bidi="ig_NG"/>
        </w:rPr>
        <w:t xml:space="preserve"> Ọ kpọrọ ndị Livayị, na ndị nchụaja niile oku nʼakụkụ ọwụwa anyanwụ nke ụlọnsọ ukwu Chineke,</w:t>
      </w:r>
    </w:p>
    <w:p>
      <w:pPr/>
      <w:r>
        <w:rPr>
          <w:lang w:val="ig_NG" w:bidi="ig_NG"/>
        </w:rPr>
      </w:r>
      <w:r>
        <w:rPr>
          <w:vertAlign w:val="superscript"/>
          <w:lang w:val="ig_NG" w:bidi="ig_NG"/>
        </w:rPr>
        <w:t>5</w:t>
      </w:r>
      <w:r>
        <w:rPr>
          <w:lang w:val="ig_NG" w:bidi="ig_NG"/>
        </w:rPr>
        <w:t xml:space="preserve"> gwa ha okwu sị ha, “Geenụ m ntị unu ndị Livayị, doonụ onwe unu nsọ, dokwaanụ ụlọnsọ ukwu Onyenwe anyị Chineke nna nna unu nsọ. Wezuganụ ihe arụ niile dị nʼebe nsọ nke ụlọnsọ ahụ.</w:t>
      </w:r>
    </w:p>
    <w:p>
      <w:pPr/>
      <w:r>
        <w:rPr>
          <w:lang w:val="ig_NG" w:bidi="ig_NG"/>
        </w:rPr>
      </w:r>
      <w:r>
        <w:rPr>
          <w:vertAlign w:val="superscript"/>
          <w:lang w:val="ig_NG" w:bidi="ig_NG"/>
        </w:rPr>
        <w:t>6</w:t>
      </w:r>
      <w:r>
        <w:rPr>
          <w:lang w:val="ig_NG" w:bidi="ig_NG"/>
        </w:rPr>
        <w:t xml:space="preserve"> Nʼihi na nna anyị ha bụ ndị na-ekwesighị ntụkwasị obi; ha mere ihe jọrọ njọ nʼanya Onyenwe anyị bụ Chineke anyị, hapụ ya. Ha wepụrụ ihu ha site nʼebe obibi Onyenwe anyị, gbakụtakwa ya azụ.</w:t>
      </w:r>
    </w:p>
    <w:p>
      <w:pPr/>
      <w:r>
        <w:rPr>
          <w:lang w:val="ig_NG" w:bidi="ig_NG"/>
        </w:rPr>
      </w:r>
      <w:r>
        <w:rPr>
          <w:vertAlign w:val="superscript"/>
          <w:lang w:val="ig_NG" w:bidi="ig_NG"/>
        </w:rPr>
        <w:t>7</w:t>
      </w:r>
      <w:r>
        <w:rPr>
          <w:lang w:val="ig_NG" w:bidi="ig_NG"/>
        </w:rPr>
        <w:t xml:space="preserve"> Ha mechikwara ụzọ ndị e si abanye na mpụta ọnụ ụlọ ahụ, menyụọkwa ọkụ dị nʼime ya. E sureekwaghị ihe nsure ọkụ na-esi isi ụtọ, ọ dịkwaghị aja nsure ọkụ ọbụla a chụrụ nye Chineke nke Izrel.</w:t>
      </w:r>
    </w:p>
    <w:p>
      <w:pPr/>
      <w:r>
        <w:rPr>
          <w:lang w:val="ig_NG" w:bidi="ig_NG"/>
        </w:rPr>
      </w:r>
      <w:r>
        <w:rPr>
          <w:vertAlign w:val="superscript"/>
          <w:lang w:val="ig_NG" w:bidi="ig_NG"/>
        </w:rPr>
        <w:t>8</w:t>
      </w:r>
      <w:r>
        <w:rPr>
          <w:lang w:val="ig_NG" w:bidi="ig_NG"/>
        </w:rPr>
        <w:t xml:space="preserve"> Nʼihi nke a ka iwe Onyenwe anyị ji dakwasị Juda na Jerusalem. O meela ka ha buru ihe oke egwu, na oke ihere na oke ụjọ, dịka unu jirila anya unu hụ.</w:t>
      </w:r>
    </w:p>
    <w:p>
      <w:pPr/>
      <w:r>
        <w:rPr>
          <w:lang w:val="ig_NG" w:bidi="ig_NG"/>
        </w:rPr>
      </w:r>
      <w:r>
        <w:rPr>
          <w:vertAlign w:val="superscript"/>
          <w:lang w:val="ig_NG" w:bidi="ig_NG"/>
        </w:rPr>
        <w:t>9</w:t>
      </w:r>
      <w:r>
        <w:rPr>
          <w:lang w:val="ig_NG" w:bidi="ig_NG"/>
        </w:rPr>
        <w:t xml:space="preserve"> E gburu nna anyị ha nʼagha, dọtakwa ndị nwunye anyị na ụmụ okorobịa na ụmụ agbọghọbịa anyị nʼagha nʼihi ya.</w:t>
      </w:r>
    </w:p>
    <w:p>
      <w:pPr/>
      <w:r>
        <w:rPr>
          <w:lang w:val="ig_NG" w:bidi="ig_NG"/>
        </w:rPr>
      </w:r>
      <w:r>
        <w:rPr>
          <w:vertAlign w:val="superscript"/>
          <w:lang w:val="ig_NG" w:bidi="ig_NG"/>
        </w:rPr>
        <w:t>10</w:t>
      </w:r>
      <w:r>
        <w:rPr>
          <w:lang w:val="ig_NG" w:bidi="ig_NG"/>
        </w:rPr>
        <w:t xml:space="preserve"> Ma ugbu a, achọrọ m ka anyị na Onyenwe anyị Chineke nke Izrel gbaa ndụ, ka iwe ya jụrụ nʼebe anyị nọ.</w:t>
      </w:r>
    </w:p>
    <w:p>
      <w:pPr/>
      <w:r>
        <w:rPr>
          <w:lang w:val="ig_NG" w:bidi="ig_NG"/>
        </w:rPr>
      </w:r>
      <w:r>
        <w:rPr>
          <w:vertAlign w:val="superscript"/>
          <w:lang w:val="ig_NG" w:bidi="ig_NG"/>
        </w:rPr>
        <w:t>11</w:t>
      </w:r>
      <w:r>
        <w:rPr>
          <w:lang w:val="ig_NG" w:bidi="ig_NG"/>
        </w:rPr>
        <w:t xml:space="preserve"> Ụmụ m, o kwesighị ka unu gbakụta ọrụ unu azụ ọzọ, nʼihi na Onyenwe anyị họpụtara unu iguzo nʼihu ya, na ijere ya ozi, na ịrụ ọrụ nʼihu ya, na ịchụrụ ya aja ihe nsure ọkụ na-esi isi ụtọ.”</w:t>
      </w:r>
    </w:p>
    <w:p>
      <w:pPr/>
      <w:r>
        <w:rPr>
          <w:lang w:val="ig_NG" w:bidi="ig_NG"/>
        </w:rPr>
      </w:r>
      <w:r>
        <w:rPr>
          <w:vertAlign w:val="superscript"/>
          <w:lang w:val="ig_NG" w:bidi="ig_NG"/>
        </w:rPr>
        <w:t>12</w:t>
      </w:r>
      <w:r>
        <w:rPr>
          <w:lang w:val="ig_NG" w:bidi="ig_NG"/>
        </w:rPr>
        <w:t xml:space="preserve"> Nʼoge a ndị Livayị ndị a malitere ọrụ: site nʼikwu Kohat: Mahat na Amasai, na Juel nwa Azaraya; nʼikwu Merari: Kish nwa Abdi, na Azaraya nwa Jehalelel; nʼikwu Geshọn: Joa nwa Zima, na Eden nwa Joa;</w:t>
      </w:r>
    </w:p>
    <w:p>
      <w:pPr/>
      <w:r>
        <w:rPr>
          <w:lang w:val="ig_NG" w:bidi="ig_NG"/>
        </w:rPr>
      </w:r>
      <w:r>
        <w:rPr>
          <w:vertAlign w:val="superscript"/>
          <w:lang w:val="ig_NG" w:bidi="ig_NG"/>
        </w:rPr>
        <w:t>13</w:t>
      </w:r>
      <w:r>
        <w:rPr>
          <w:lang w:val="ig_NG" w:bidi="ig_NG"/>
        </w:rPr>
        <w:t xml:space="preserve"> nʼikwu Elizafan: Shimri, na Jeiel; nʼikwu Asaf: Zekaraya, na Matanaya;</w:t>
      </w:r>
    </w:p>
    <w:p>
      <w:pPr/>
      <w:r>
        <w:rPr>
          <w:lang w:val="ig_NG" w:bidi="ig_NG"/>
        </w:rPr>
      </w:r>
      <w:r>
        <w:rPr>
          <w:vertAlign w:val="superscript"/>
          <w:lang w:val="ig_NG" w:bidi="ig_NG"/>
        </w:rPr>
        <w:t>14</w:t>
      </w:r>
      <w:r>
        <w:rPr>
          <w:lang w:val="ig_NG" w:bidi="ig_NG"/>
        </w:rPr>
        <w:t xml:space="preserve"> nʼikwu Heman: Jehiel, na Shimei; nʼikwu Jedutun: Shemaya, na Uziel.</w:t>
      </w:r>
    </w:p>
    <w:p>
      <w:pPr/>
      <w:r>
        <w:rPr>
          <w:lang w:val="ig_NG" w:bidi="ig_NG"/>
        </w:rPr>
      </w:r>
      <w:r>
        <w:rPr>
          <w:vertAlign w:val="superscript"/>
          <w:lang w:val="ig_NG" w:bidi="ig_NG"/>
        </w:rPr>
        <w:t>15</w:t>
      </w:r>
      <w:r>
        <w:rPr>
          <w:lang w:val="ig_NG" w:bidi="ig_NG"/>
        </w:rPr>
        <w:t xml:space="preserve"> Mgbe ha kpọkọtara ụmụnna ha bụ ndị Livayị, dokwaa onwe ha ọcha, ha bara ido ụlọnsọ Onyenwe anyị nsọ, dịka eze nyere nʼiwu, nʼusoro okwu Onyenwe anyị si dị.</w:t>
      </w:r>
    </w:p>
    <w:p>
      <w:pPr/>
      <w:r>
        <w:rPr>
          <w:lang w:val="ig_NG" w:bidi="ig_NG"/>
        </w:rPr>
      </w:r>
      <w:r>
        <w:rPr>
          <w:vertAlign w:val="superscript"/>
          <w:lang w:val="ig_NG" w:bidi="ig_NG"/>
        </w:rPr>
        <w:t>16</w:t>
      </w:r>
      <w:r>
        <w:rPr>
          <w:lang w:val="ig_NG" w:bidi="ig_NG"/>
        </w:rPr>
        <w:t xml:space="preserve"> Ndị nchụaja banyere nʼime ebe nsọ ahụ ido ya nsọ. Ihe niile na-adịghị ọcha ha hụrụ nʼime ya ka ha wepụtasịrị nʼogige ụlọnsọ ukwu Onyenwe anyị ahụ. Ndị Livayị buuru ha gaa bufuo na Ndagwurugwu Kidrọn.</w:t>
      </w:r>
    </w:p>
    <w:p>
      <w:pPr/>
      <w:r>
        <w:rPr>
          <w:lang w:val="ig_NG" w:bidi="ig_NG"/>
        </w:rPr>
      </w:r>
      <w:r>
        <w:rPr>
          <w:vertAlign w:val="superscript"/>
          <w:lang w:val="ig_NG" w:bidi="ig_NG"/>
        </w:rPr>
        <w:t>17</w:t>
      </w:r>
      <w:r>
        <w:rPr>
          <w:lang w:val="ig_NG" w:bidi="ig_NG"/>
        </w:rPr>
        <w:t xml:space="preserve"> Ha bidoro mmemme ido nsọ a nʼabalị mbụ nʼọnwa nke mbụ. Nʼabalị nke asatọ ha ruru na mpụta ọnụ ụlọ nke ụlọnsọ Onyenwe anyị. Ma o were ha abalị asatọ ọzọ idochasị ụlọnsọ ahụ nsọ maka ofufe, ha jezuru ozi niile nʼabalị iri na isii nke ọnwa mbụ ahụ.</w:t>
      </w:r>
    </w:p>
    <w:p>
      <w:pPr/>
      <w:r>
        <w:rPr>
          <w:lang w:val="ig_NG" w:bidi="ig_NG"/>
        </w:rPr>
      </w:r>
      <w:r>
        <w:rPr>
          <w:vertAlign w:val="superscript"/>
          <w:lang w:val="ig_NG" w:bidi="ig_NG"/>
        </w:rPr>
        <w:t>18</w:t>
      </w:r>
      <w:r>
        <w:rPr>
          <w:lang w:val="ig_NG" w:bidi="ig_NG"/>
        </w:rPr>
        <w:t xml:space="preserve"> Mgbe ahụ, ha bakwuru eze bụ Hezekaya kọọrọ ya sị, “Anyị emeela ebe niile nʼụlọnsọ Onyenwe anyị ka ọ dị nsọ, ebe ịchụ aja nke aja nsure ọkụ na ngwongwo ya, na tebul ịdọba achịcha e doro nsọ, na ihe niile dị nʼime ya.</w:t>
      </w:r>
    </w:p>
    <w:p>
      <w:pPr/>
      <w:r>
        <w:rPr>
          <w:lang w:val="ig_NG" w:bidi="ig_NG"/>
        </w:rPr>
      </w:r>
      <w:r>
        <w:rPr>
          <w:vertAlign w:val="superscript"/>
          <w:lang w:val="ig_NG" w:bidi="ig_NG"/>
        </w:rPr>
        <w:t>19</w:t>
      </w:r>
      <w:r>
        <w:rPr>
          <w:lang w:val="ig_NG" w:bidi="ig_NG"/>
        </w:rPr>
        <w:t xml:space="preserve"> Ọzọ, anyị edoziela ma dokwaa ngwongwo ahụ niile nsọ, bụ nke eze Ehaz wepụrụ nʼihi ekwesighị ntụkwasị obi ya mgbe ọ bụ eze. Ha dịkwa ugbu a nʼihu ebe ịchụ aja nke Onyenwe anyị.”</w:t>
      </w:r>
    </w:p>
    <w:p>
      <w:pPr/>
      <w:r>
        <w:rPr>
          <w:lang w:val="ig_NG" w:bidi="ig_NG"/>
        </w:rPr>
      </w:r>
      <w:r>
        <w:rPr>
          <w:vertAlign w:val="superscript"/>
          <w:lang w:val="ig_NG" w:bidi="ig_NG"/>
        </w:rPr>
        <w:t>20</w:t>
      </w:r>
      <w:r>
        <w:rPr>
          <w:lang w:val="ig_NG" w:bidi="ig_NG"/>
        </w:rPr>
        <w:t xml:space="preserve"> Nʼụtụtụ echi ya, eze bụ Hezekaya kpọkọtara ndịisi obodo niile, gaa nʼụlọnsọ ukwu Onyenwe anyị ahụ.</w:t>
      </w:r>
    </w:p>
    <w:p>
      <w:pPr/>
      <w:r>
        <w:rPr>
          <w:lang w:val="ig_NG" w:bidi="ig_NG"/>
        </w:rPr>
      </w:r>
      <w:r>
        <w:rPr>
          <w:vertAlign w:val="superscript"/>
          <w:lang w:val="ig_NG" w:bidi="ig_NG"/>
        </w:rPr>
        <w:t>21</w:t>
      </w:r>
      <w:r>
        <w:rPr>
          <w:lang w:val="ig_NG" w:bidi="ig_NG"/>
        </w:rPr>
        <w:t xml:space="preserve"> Ha wetara oke ehi asaa, na ebule asaa, na ụmụ ebule asaa, na mkpi asaa, maka ịchụ aja mmehie nʼihi alaeze ahụ, maka ụlọnsọ ukwu ahụ, na ala Juda. Eze nyere ndị nchụaja bụ ụmụ Erọn iwu sị ha gbuo anụ ụlọ ndị ahụ nʼebe ịchụ aja nye Onyenwe anyị.</w:t>
      </w:r>
    </w:p>
    <w:p>
      <w:pPr/>
      <w:r>
        <w:rPr>
          <w:lang w:val="ig_NG" w:bidi="ig_NG"/>
        </w:rPr>
      </w:r>
      <w:r>
        <w:rPr>
          <w:vertAlign w:val="superscript"/>
          <w:lang w:val="ig_NG" w:bidi="ig_NG"/>
        </w:rPr>
        <w:t>22</w:t>
      </w:r>
      <w:r>
        <w:rPr>
          <w:lang w:val="ig_NG" w:bidi="ig_NG"/>
        </w:rPr>
        <w:t xml:space="preserve"> Ya mere, ha gburu oke ehi ahụ niile. Ndị nchụaja fesara ọbara ha nʼelu ebe ịchụ aja. Ha gbukwara ebule ndị ahụ fesa ọbara ha nʼebe ịchụ aja, gbukwaa ụmụ atụrụ ndị ahụ fesakwa ọbara ha nʼebe ịchụ aja.</w:t>
      </w:r>
    </w:p>
    <w:p>
      <w:pPr/>
      <w:r>
        <w:rPr>
          <w:lang w:val="ig_NG" w:bidi="ig_NG"/>
        </w:rPr>
      </w:r>
      <w:r>
        <w:rPr>
          <w:vertAlign w:val="superscript"/>
          <w:lang w:val="ig_NG" w:bidi="ig_NG"/>
        </w:rPr>
        <w:t>23</w:t>
      </w:r>
      <w:r>
        <w:rPr>
          <w:lang w:val="ig_NG" w:bidi="ig_NG"/>
        </w:rPr>
        <w:t xml:space="preserve"> Ha wetara mkpi ndị ahụ eji achụ aja mmehie nʼihu eze na ọgbakọ ahụ, ha bikwasịkwara ha aka nʼelu.</w:t>
      </w:r>
    </w:p>
    <w:p>
      <w:pPr/>
      <w:r>
        <w:rPr>
          <w:lang w:val="ig_NG" w:bidi="ig_NG"/>
        </w:rPr>
      </w:r>
      <w:r>
        <w:rPr>
          <w:vertAlign w:val="superscript"/>
          <w:lang w:val="ig_NG" w:bidi="ig_NG"/>
        </w:rPr>
        <w:t>24</w:t>
      </w:r>
      <w:r>
        <w:rPr>
          <w:lang w:val="ig_NG" w:bidi="ig_NG"/>
        </w:rPr>
        <w:t xml:space="preserve"> Ndị nchụaja gburu mkpi ndị ahụ, chee ọbara ha nʼelu ebe nchụaja maka ikpuchi mmehie ndị Izrel niile. Nʼihi na eze nyere iwu ka a chụọ aja nsure ọkụ na aja mmehie nʼihi ndị Izrel niile.</w:t>
      </w:r>
    </w:p>
    <w:p>
      <w:pPr/>
      <w:r>
        <w:rPr>
          <w:lang w:val="ig_NG" w:bidi="ig_NG"/>
        </w:rPr>
      </w:r>
      <w:r>
        <w:rPr>
          <w:vertAlign w:val="superscript"/>
          <w:lang w:val="ig_NG" w:bidi="ig_NG"/>
        </w:rPr>
        <w:t>25</w:t>
      </w:r>
      <w:r>
        <w:rPr>
          <w:lang w:val="ig_NG" w:bidi="ig_NG"/>
        </w:rPr>
        <w:t xml:space="preserve"> O mere ka ụfọdụ ndị Livayị nọdụ nʼụlọnsọ ahụ, dịka ndị na-abụ abụ. O nyere ha ogene, na une, na ụbọ akwara. O mere nke a nʼusoro dịka Devid na Gad, bụ ọhụ ụzọ eze, na Netan, bụ onye amụma, nke a bụ dịka Onyenwe anyị nyererịị nʼiwu site nʼaka ndị amụma ya.</w:t>
      </w:r>
    </w:p>
    <w:p>
      <w:pPr/>
      <w:r>
        <w:rPr>
          <w:lang w:val="ig_NG" w:bidi="ig_NG"/>
        </w:rPr>
      </w:r>
      <w:r>
        <w:rPr>
          <w:vertAlign w:val="superscript"/>
          <w:lang w:val="ig_NG" w:bidi="ig_NG"/>
        </w:rPr>
        <w:t>26</w:t>
      </w:r>
      <w:r>
        <w:rPr>
          <w:lang w:val="ig_NG" w:bidi="ig_NG"/>
        </w:rPr>
        <w:t xml:space="preserve"> Ya mere, ndị Livayị ji ihe egwu Devid ndị ahụ niile guzoro na njikere, ma ndị nchụaja jikwa opi ha nke ha na-afụ.</w:t>
      </w:r>
    </w:p>
    <w:p>
      <w:pPr/>
      <w:r>
        <w:rPr>
          <w:lang w:val="ig_NG" w:bidi="ig_NG"/>
        </w:rPr>
      </w:r>
      <w:r>
        <w:rPr>
          <w:vertAlign w:val="superscript"/>
          <w:lang w:val="ig_NG" w:bidi="ig_NG"/>
        </w:rPr>
        <w:t>27</w:t>
      </w:r>
      <w:r>
        <w:rPr>
          <w:lang w:val="ig_NG" w:bidi="ig_NG"/>
        </w:rPr>
        <w:t xml:space="preserve"> Hezekaya nyere iwu ka a chụọ aja nsure ọkụ ahụ nʼelu ebe ịchụ aja. Mgbe a malitere isure aja ahụ ọkụ, a malitekwara ịbụ abụ nye Onyenwe anyị, na ịfụ opi na iti ihe egwu niile nke Devid, eze Izrel.</w:t>
      </w:r>
    </w:p>
    <w:p>
      <w:pPr/>
      <w:r>
        <w:rPr>
          <w:lang w:val="ig_NG" w:bidi="ig_NG"/>
        </w:rPr>
      </w:r>
      <w:r>
        <w:rPr>
          <w:vertAlign w:val="superscript"/>
          <w:lang w:val="ig_NG" w:bidi="ig_NG"/>
        </w:rPr>
        <w:t>28</w:t>
      </w:r>
      <w:r>
        <w:rPr>
          <w:lang w:val="ig_NG" w:bidi="ig_NG"/>
        </w:rPr>
        <w:t xml:space="preserve"> Nʼoge mmemme ọchụchụ aja ahụ, mmadụ niile kpọrọ isiala nye Chineke, mgbe ndị abụ na-abụ abụ, ndị opi na-afụkwa opi ha. Ihe niile a nọ na-eme tutu ruo mgbe a chụsịrị aja niile ahụ.</w:t>
      </w:r>
    </w:p>
    <w:p>
      <w:pPr/>
      <w:r>
        <w:rPr>
          <w:lang w:val="ig_NG" w:bidi="ig_NG"/>
        </w:rPr>
      </w:r>
      <w:r>
        <w:rPr>
          <w:vertAlign w:val="superscript"/>
          <w:lang w:val="ig_NG" w:bidi="ig_NG"/>
        </w:rPr>
        <w:t>29</w:t>
      </w:r>
      <w:r>
        <w:rPr>
          <w:lang w:val="ig_NG" w:bidi="ig_NG"/>
        </w:rPr>
        <w:t xml:space="preserve"> Mgbe ha chụchara aja ndị ahụ, eze na ndị niile nọ nʼebe ahụ gburu ikpere nʼala, kpọkwaa isiala.</w:t>
      </w:r>
    </w:p>
    <w:p>
      <w:pPr/>
      <w:r>
        <w:rPr>
          <w:lang w:val="ig_NG" w:bidi="ig_NG"/>
        </w:rPr>
      </w:r>
      <w:r>
        <w:rPr>
          <w:vertAlign w:val="superscript"/>
          <w:lang w:val="ig_NG" w:bidi="ig_NG"/>
        </w:rPr>
        <w:t>30</w:t>
      </w:r>
      <w:r>
        <w:rPr>
          <w:lang w:val="ig_NG" w:bidi="ig_NG"/>
        </w:rPr>
        <w:t xml:space="preserve"> Eze Hezekaya na ndịisi ozi ya nyere iwu ka ndị Livayị bụọ ụfọdụ nʼime abụ ọma Devid, na nke Asaf onye amụma, maka iji ya too Onyenwe anyị. Ha mere otu a, kpọọkwa isiala nye Chineke.</w:t>
      </w:r>
    </w:p>
    <w:p>
      <w:pPr/>
      <w:r>
        <w:rPr>
          <w:lang w:val="ig_NG" w:bidi="ig_NG"/>
        </w:rPr>
      </w:r>
      <w:r>
        <w:rPr>
          <w:vertAlign w:val="superscript"/>
          <w:lang w:val="ig_NG" w:bidi="ig_NG"/>
        </w:rPr>
        <w:t>31</w:t>
      </w:r>
      <w:r>
        <w:rPr>
          <w:lang w:val="ig_NG" w:bidi="ig_NG"/>
        </w:rPr>
        <w:t xml:space="preserve"> Emesịa, Hezekaya sịrị, “Ugbu a unu edoola onwe unu nsọ nye Onyenwe anyị, bịanụ nso, webatanụ aja na onyinye ekele nʼime ụlọnsọ Onyenwe anyị.” Ya mere, nzukọ ahụ niile wetaara aja na onyinye ekele ha, ndị niile nwere mkpebi nʼobi ha wetara aja nsure ọkụ.</w:t>
      </w:r>
    </w:p>
    <w:p>
      <w:pPr/>
      <w:r>
        <w:rPr>
          <w:lang w:val="ig_NG" w:bidi="ig_NG"/>
        </w:rPr>
      </w:r>
      <w:r>
        <w:rPr>
          <w:vertAlign w:val="superscript"/>
          <w:lang w:val="ig_NG" w:bidi="ig_NG"/>
        </w:rPr>
        <w:t>32</w:t>
      </w:r>
      <w:r>
        <w:rPr>
          <w:lang w:val="ig_NG" w:bidi="ig_NG"/>
        </w:rPr>
        <w:t xml:space="preserve"> Ọnụọgụgụ anụ ụlọ niile ha wetara bụ ndị a: iri oke ehi asaa, na narị ebule, na narị ụmụ ebule abụọ, ka e wetara maka aja nsure ọkụ nye Onyenwe anyị.</w:t>
      </w:r>
    </w:p>
    <w:p>
      <w:pPr/>
      <w:r>
        <w:rPr>
          <w:lang w:val="ig_NG" w:bidi="ig_NG"/>
        </w:rPr>
      </w:r>
      <w:r>
        <w:rPr>
          <w:vertAlign w:val="superscript"/>
          <w:lang w:val="ig_NG" w:bidi="ig_NG"/>
        </w:rPr>
        <w:t>33</w:t>
      </w:r>
      <w:r>
        <w:rPr>
          <w:lang w:val="ig_NG" w:bidi="ig_NG"/>
        </w:rPr>
        <w:t xml:space="preserve"> Anụ ndị e doro nsọ maka ịchụ aja dị narị oke ehi isii na atụrụ na ewu dị puku atọ.</w:t>
      </w:r>
    </w:p>
    <w:p>
      <w:pPr/>
      <w:r>
        <w:rPr>
          <w:lang w:val="ig_NG" w:bidi="ig_NG"/>
        </w:rPr>
      </w:r>
      <w:r>
        <w:rPr>
          <w:vertAlign w:val="superscript"/>
          <w:lang w:val="ig_NG" w:bidi="ig_NG"/>
        </w:rPr>
        <w:t>34</w:t>
      </w:r>
      <w:r>
        <w:rPr>
          <w:lang w:val="ig_NG" w:bidi="ig_NG"/>
        </w:rPr>
        <w:t xml:space="preserve"> Ma ndị nchụaja dị ole na ole, ha apụghịkwa ịgba akpụkpọ anụ niile ahụ maka aja nsure ọkụ, nʼihi ya, ụmụnne ha bụ ndị Livayị nyeere ha aka tutu ruo mgbe ozi ahụ gwụsịrị, ruokwa mgbe e doro ndị nchụaja ndị ọzọ nsọ. Nʼihi na ndị Livayị nwere obi ziri ezi karịa ndị nchụaja ido onwe ha nsọ.</w:t>
      </w:r>
    </w:p>
    <w:p>
      <w:pPr/>
      <w:r>
        <w:rPr>
          <w:lang w:val="ig_NG" w:bidi="ig_NG"/>
        </w:rPr>
      </w:r>
      <w:r>
        <w:rPr>
          <w:vertAlign w:val="superscript"/>
          <w:lang w:val="ig_NG" w:bidi="ig_NG"/>
        </w:rPr>
        <w:t>35</w:t>
      </w:r>
      <w:r>
        <w:rPr>
          <w:lang w:val="ig_NG" w:bidi="ig_NG"/>
        </w:rPr>
        <w:t xml:space="preserve"> Aja nsure ọkụ bara ụba, tinyere abụba nke aja udo niile, na aja ihe ọṅụṅụ nke so aja nsure ọkụ ndị a. Ọ bụ nʼụzọ dị otu a ka e si weghachite ije ozi na ịchụ aja nke na-adị nʼụlọnsọ ukwu Onyenwe anyị.</w:t>
      </w:r>
    </w:p>
    <w:p>
      <w:pPr/>
      <w:r>
        <w:rPr>
          <w:lang w:val="ig_NG" w:bidi="ig_NG"/>
        </w:rPr>
      </w:r>
      <w:r>
        <w:rPr>
          <w:vertAlign w:val="superscript"/>
          <w:lang w:val="ig_NG" w:bidi="ig_NG"/>
        </w:rPr>
        <w:t>36</w:t>
      </w:r>
      <w:r>
        <w:rPr>
          <w:lang w:val="ig_NG" w:bidi="ig_NG"/>
        </w:rPr>
        <w:t xml:space="preserve"> Hezekaya na ndị Juda niile ṅụrịrị ọṅụ nʼihi ihe Chineke doziri nye ndị ya, nʼihi na ihe niile ndị a mere ngwangwa.</w:t>
      </w:r>
    </w:p>
    <w:p>
      <w:pPr>
        <w:pStyle w:val="Heading2"/>
      </w:pPr>
      <w:r>
        <w:rPr>
          <w:lang w:val="ig_NG" w:bidi="ig_NG"/>
        </w:rPr>
        <w:t>2 Akụkọ Ihe Gara Aga 30:1</w:t>
      </w:r>
      <w:r>
        <w:rPr>
          <w:lang w:val="ig_NG" w:bidi="ig_NG"/>
        </w:rPr>
      </w:r>
    </w:p>
    <w:p>
      <w:pPr/>
      <w:r>
        <w:rPr>
          <w:lang w:val="ig_NG" w:bidi="ig_NG"/>
        </w:rPr>
      </w:r>
      <w:r>
        <w:rPr>
          <w:vertAlign w:val="superscript"/>
          <w:lang w:val="ig_NG" w:bidi="ig_NG"/>
        </w:rPr>
        <w:t>1</w:t>
      </w:r>
      <w:r>
        <w:rPr>
          <w:lang w:val="ig_NG" w:bidi="ig_NG"/>
        </w:rPr>
        <w:t xml:space="preserve"> Hezekaya zigaara ndị Izrel na Juda niile ozi, degakwara ndị Ifrem na Manase akwụkwọ ịkpọ oku ka ha bịa nʼụlọnsọ ukwu Onyenwe anyị dị na Jerusalem maka ime Mmemme Ngabiga nye Onyenwe anyị, bụ Chineke Izrel.</w:t>
      </w:r>
    </w:p>
    <w:p>
      <w:pPr/>
      <w:r>
        <w:rPr>
          <w:lang w:val="ig_NG" w:bidi="ig_NG"/>
        </w:rPr>
      </w:r>
      <w:r>
        <w:rPr>
          <w:vertAlign w:val="superscript"/>
          <w:lang w:val="ig_NG" w:bidi="ig_NG"/>
        </w:rPr>
        <w:t>2</w:t>
      </w:r>
      <w:r>
        <w:rPr>
          <w:lang w:val="ig_NG" w:bidi="ig_NG"/>
        </w:rPr>
        <w:t xml:space="preserve"> Eze na ndịisi ya, na ndị nkpọkọta niile na Jerusalem kpebiri na Mmemme Ngabiga a ga-adị nʼọnwa nke abụọ.</w:t>
      </w:r>
    </w:p>
    <w:p>
      <w:pPr/>
      <w:r>
        <w:rPr>
          <w:lang w:val="ig_NG" w:bidi="ig_NG"/>
        </w:rPr>
      </w:r>
      <w:r>
        <w:rPr>
          <w:vertAlign w:val="superscript"/>
          <w:lang w:val="ig_NG" w:bidi="ig_NG"/>
        </w:rPr>
        <w:t>3</w:t>
      </w:r>
      <w:r>
        <w:rPr>
          <w:lang w:val="ig_NG" w:bidi="ig_NG"/>
        </w:rPr>
        <w:t xml:space="preserve"> Ha enweghị ike ime ya nʼoge e kwesiri ime ya nʼihi na ọtụtụ ndị nchụaja enwebeghị ike doo onwe ha nsọ nʼọnwa ahụ. Otu a kwa, ndị Izrel enwebeghịkwa ike zukọtaa na Jerusalem.</w:t>
      </w:r>
    </w:p>
    <w:p>
      <w:pPr/>
      <w:r>
        <w:rPr>
          <w:lang w:val="ig_NG" w:bidi="ig_NG"/>
        </w:rPr>
      </w:r>
      <w:r>
        <w:rPr>
          <w:vertAlign w:val="superscript"/>
          <w:lang w:val="ig_NG" w:bidi="ig_NG"/>
        </w:rPr>
        <w:t>4</w:t>
      </w:r>
      <w:r>
        <w:rPr>
          <w:lang w:val="ig_NG" w:bidi="ig_NG"/>
        </w:rPr>
        <w:t xml:space="preserve"> Eze na Izrel niile nwere otu mkpebi ime ya otu a.</w:t>
      </w:r>
    </w:p>
    <w:p>
      <w:pPr/>
      <w:r>
        <w:rPr>
          <w:lang w:val="ig_NG" w:bidi="ig_NG"/>
        </w:rPr>
      </w:r>
      <w:r>
        <w:rPr>
          <w:vertAlign w:val="superscript"/>
          <w:lang w:val="ig_NG" w:bidi="ig_NG"/>
        </w:rPr>
        <w:t>5</w:t>
      </w:r>
      <w:r>
        <w:rPr>
          <w:lang w:val="ig_NG" w:bidi="ig_NG"/>
        </w:rPr>
        <w:t xml:space="preserve"> Ha kpebiri ka e kwusaa nʼala Izrel niile site na Dan ruo na Bịasheba ka onye ọbụla bịa na Jerusalem maka ime Mmemme Ngabiga nye Onyenwe anyị, Chineke Izrel. Ọtụtụ mmadụ nʼIzrel esobeghị mee mmemme a dịka e nyere ya nʼiwu.</w:t>
      </w:r>
    </w:p>
    <w:p>
      <w:pPr/>
      <w:r>
        <w:rPr>
          <w:lang w:val="ig_NG" w:bidi="ig_NG"/>
        </w:rPr>
      </w:r>
      <w:r>
        <w:rPr>
          <w:vertAlign w:val="superscript"/>
          <w:lang w:val="ig_NG" w:bidi="ig_NG"/>
        </w:rPr>
        <w:t>6</w:t>
      </w:r>
      <w:r>
        <w:rPr>
          <w:lang w:val="ig_NG" w:bidi="ig_NG"/>
        </w:rPr>
        <w:t xml:space="preserve"> Ndị ọgba ọsọ weere akwụkwọ ozi sitere nʼaka eze na ndị ozi ya jegharịa nʼIzrel na Juda niile dịka ihe eze nyere nʼiwu si: “Unu ndị Izrel, lọghachikwutenụ Onyenwe anyị Chineke Ebraham, na Aịzik, na Jekọb, ka ọ laghachikwute unu bụ ndị eze Asịrịa na-emeribeghị.</w:t>
      </w:r>
    </w:p>
    <w:p>
      <w:pPr/>
      <w:r>
        <w:rPr>
          <w:lang w:val="ig_NG" w:bidi="ig_NG"/>
        </w:rPr>
      </w:r>
      <w:r>
        <w:rPr>
          <w:vertAlign w:val="superscript"/>
          <w:lang w:val="ig_NG" w:bidi="ig_NG"/>
        </w:rPr>
        <w:t>7</w:t>
      </w:r>
      <w:r>
        <w:rPr>
          <w:lang w:val="ig_NG" w:bidi="ig_NG"/>
        </w:rPr>
        <w:t xml:space="preserve"> Unu adịkwala ka nna unu ha, na ụmụnne unu ndị Izrel, ndị na-ekwesighị ntụkwasị obi nye Onyenwe anyị, bụ Chineke nna nna ha, nke a mere o jiri were ha mee ihe iju anya, dịka unu hụrụ ya.</w:t>
      </w:r>
    </w:p>
    <w:p>
      <w:pPr/>
      <w:r>
        <w:rPr>
          <w:lang w:val="ig_NG" w:bidi="ig_NG"/>
        </w:rPr>
      </w:r>
      <w:r>
        <w:rPr>
          <w:vertAlign w:val="superscript"/>
          <w:lang w:val="ig_NG" w:bidi="ig_NG"/>
        </w:rPr>
        <w:t>8</w:t>
      </w:r>
      <w:r>
        <w:rPr>
          <w:lang w:val="ig_NG" w:bidi="ig_NG"/>
        </w:rPr>
        <w:t xml:space="preserve"> Unu abụla ndị isiike dịka ha, kama werenụ onwe unu nye Onyenwe anyị. Bịakwanụ nʼụlọnsọ ya nke o doro nsọ ruo ebighị ebi. Fee Onyenwe anyị Chineke unu ofufe, ime ka iwe ya jụrụ nʼebe unu nọ.</w:t>
      </w:r>
    </w:p>
    <w:p>
      <w:pPr/>
      <w:r>
        <w:rPr>
          <w:lang w:val="ig_NG" w:bidi="ig_NG"/>
        </w:rPr>
      </w:r>
      <w:r>
        <w:rPr>
          <w:vertAlign w:val="superscript"/>
          <w:lang w:val="ig_NG" w:bidi="ig_NG"/>
        </w:rPr>
        <w:t>9</w:t>
      </w:r>
      <w:r>
        <w:rPr>
          <w:lang w:val="ig_NG" w:bidi="ig_NG"/>
        </w:rPr>
        <w:t xml:space="preserve"> Ọ bụrụ na unu alọghachikwute Onyenwe anyị, ọ ga-eme ka e gosi ụmụnna unu na ụmụ unu a dọtara nʼagha obi ebere, meekwa ka ha site nʼebe e bugara ha lọghachikwa. Nʼihi na Onyenwe anyị Chineke unu bụ onye obi ebere, na onye obiọma; ọ gakwaghị agbakụta unu azụ, ma ọ bụrụ na unu echegharịa, lọghachikwute ya.”</w:t>
      </w:r>
    </w:p>
    <w:p>
      <w:pPr/>
      <w:r>
        <w:rPr>
          <w:lang w:val="ig_NG" w:bidi="ig_NG"/>
        </w:rPr>
      </w:r>
      <w:r>
        <w:rPr>
          <w:vertAlign w:val="superscript"/>
          <w:lang w:val="ig_NG" w:bidi="ig_NG"/>
        </w:rPr>
        <w:t>10</w:t>
      </w:r>
      <w:r>
        <w:rPr>
          <w:lang w:val="ig_NG" w:bidi="ig_NG"/>
        </w:rPr>
        <w:t xml:space="preserve"> Ya mere, ndị ọgbọ ọsọ ozi ahụ sitere otu obodo gaa obodo ọzọ nʼIfrem, na Manase, ọ bụladị ruo Zebụlọn. Ma ndị mmadụ chịrị ha ọchị, kwaakwa ha emo.</w:t>
      </w:r>
    </w:p>
    <w:p>
      <w:pPr/>
      <w:r>
        <w:rPr>
          <w:lang w:val="ig_NG" w:bidi="ig_NG"/>
        </w:rPr>
      </w:r>
      <w:r>
        <w:rPr>
          <w:vertAlign w:val="superscript"/>
          <w:lang w:val="ig_NG" w:bidi="ig_NG"/>
        </w:rPr>
        <w:t>11</w:t>
      </w:r>
      <w:r>
        <w:rPr>
          <w:lang w:val="ig_NG" w:bidi="ig_NG"/>
        </w:rPr>
        <w:t xml:space="preserve"> Ma otu ọ dị, ụfọdụ ndị si nʼebo Asha na Manase, na Zebụlọn wedatara onwe ha ala, bịa Jerusalem.</w:t>
      </w:r>
    </w:p>
    <w:p>
      <w:pPr/>
      <w:r>
        <w:rPr>
          <w:lang w:val="ig_NG" w:bidi="ig_NG"/>
        </w:rPr>
      </w:r>
      <w:r>
        <w:rPr>
          <w:vertAlign w:val="superscript"/>
          <w:lang w:val="ig_NG" w:bidi="ig_NG"/>
        </w:rPr>
        <w:t>12</w:t>
      </w:r>
      <w:r>
        <w:rPr>
          <w:lang w:val="ig_NG" w:bidi="ig_NG"/>
        </w:rPr>
        <w:t xml:space="preserve"> Ma aka Chineke dịnyere ndị Juda inye ha otu obi, ime ihe eze na ndịisi ya nyere nʼiwu, site nʼokwu Onyenwe anyị.</w:t>
      </w:r>
    </w:p>
    <w:p>
      <w:pPr/>
      <w:r>
        <w:rPr>
          <w:lang w:val="ig_NG" w:bidi="ig_NG"/>
        </w:rPr>
      </w:r>
      <w:r>
        <w:rPr>
          <w:vertAlign w:val="superscript"/>
          <w:lang w:val="ig_NG" w:bidi="ig_NG"/>
        </w:rPr>
        <w:t>13</w:t>
      </w:r>
      <w:r>
        <w:rPr>
          <w:lang w:val="ig_NG" w:bidi="ig_NG"/>
        </w:rPr>
        <w:t xml:space="preserve"> Ya mere, ọtụtụ mmadụ bịara Jerusalem nʼọnwa nke abụọ nke afọ ahụ, maka mmemme achịcha ekoghị eko.</w:t>
      </w:r>
    </w:p>
    <w:p>
      <w:pPr/>
      <w:r>
        <w:rPr>
          <w:lang w:val="ig_NG" w:bidi="ig_NG"/>
        </w:rPr>
      </w:r>
      <w:r>
        <w:rPr>
          <w:vertAlign w:val="superscript"/>
          <w:lang w:val="ig_NG" w:bidi="ig_NG"/>
        </w:rPr>
        <w:t>14</w:t>
      </w:r>
      <w:r>
        <w:rPr>
          <w:lang w:val="ig_NG" w:bidi="ig_NG"/>
        </w:rPr>
        <w:t xml:space="preserve"> Ha niile jiri otu obi bibie ụlọ arụsị Baal niile dị na Jerusalem, kụtuokwa ebe ịchụ aja na-esi isi ụtọ niile, buru ha niile bufuo ha na Ndagwurugwu Kidrọn.</w:t>
      </w:r>
    </w:p>
    <w:p>
      <w:pPr/>
      <w:r>
        <w:rPr>
          <w:lang w:val="ig_NG" w:bidi="ig_NG"/>
        </w:rPr>
      </w:r>
      <w:r>
        <w:rPr>
          <w:vertAlign w:val="superscript"/>
          <w:lang w:val="ig_NG" w:bidi="ig_NG"/>
        </w:rPr>
        <w:t>15</w:t>
      </w:r>
      <w:r>
        <w:rPr>
          <w:lang w:val="ig_NG" w:bidi="ig_NG"/>
        </w:rPr>
        <w:t xml:space="preserve"> Nʼabalị nke iri na anọ nke ọnwa abụọ ahụ, ndị mmadụ ahụ niile gburu atụrụ Mmemme Ngabiga ha. Nke a mere ka ihere mee ndị nchụaja na ndị Livayị. Ha mekwara ngwangwa doo onwe ha nsọ were aja nsure ọkụ bịa nʼụlọnsọ ukwu Onyenwe anyị.</w:t>
      </w:r>
    </w:p>
    <w:p>
      <w:pPr/>
      <w:r>
        <w:rPr>
          <w:lang w:val="ig_NG" w:bidi="ig_NG"/>
        </w:rPr>
      </w:r>
      <w:r>
        <w:rPr>
          <w:vertAlign w:val="superscript"/>
          <w:lang w:val="ig_NG" w:bidi="ig_NG"/>
        </w:rPr>
        <w:t>16</w:t>
      </w:r>
      <w:r>
        <w:rPr>
          <w:lang w:val="ig_NG" w:bidi="ig_NG"/>
        </w:rPr>
        <w:t xml:space="preserve"> Ha niile guzokwara nʼọnọdụ ha dịka e dere ya nʼiwu Mosis, onye nke Chineke. Ndị nchụaja fesara ọbara nke ndị Livayị bunyere ha nʼaka, nʼelu ebe ịchụ aja.</w:t>
      </w:r>
    </w:p>
    <w:p>
      <w:pPr/>
      <w:r>
        <w:rPr>
          <w:lang w:val="ig_NG" w:bidi="ig_NG"/>
        </w:rPr>
      </w:r>
      <w:r>
        <w:rPr>
          <w:vertAlign w:val="superscript"/>
          <w:lang w:val="ig_NG" w:bidi="ig_NG"/>
        </w:rPr>
        <w:t>17</w:t>
      </w:r>
      <w:r>
        <w:rPr>
          <w:lang w:val="ig_NG" w:bidi="ig_NG"/>
        </w:rPr>
        <w:t xml:space="preserve"> Ebe ọ bụ na ọtụtụ ndị so nʼigwe mmadụ ahụ edobeghị onwe ha nsọ, ndị Livayị gbuuru ha atụrụ Mmemme Ngabiga nʼihi na ha adịghị ọcha, ha apụghịkwa ido atụrụ ha nsọ nye Onyenwe anyị.</w:t>
      </w:r>
    </w:p>
    <w:p>
      <w:pPr/>
      <w:r>
        <w:rPr>
          <w:lang w:val="ig_NG" w:bidi="ig_NG"/>
        </w:rPr>
      </w:r>
      <w:r>
        <w:rPr>
          <w:vertAlign w:val="superscript"/>
          <w:lang w:val="ig_NG" w:bidi="ig_NG"/>
        </w:rPr>
        <w:t>18</w:t>
      </w:r>
      <w:r>
        <w:rPr>
          <w:lang w:val="ig_NG" w:bidi="ig_NG"/>
        </w:rPr>
        <w:t xml:space="preserve"> Ọ bụ ezie na ọtụtụ ndị sitere nʼIfrem, na Manase, na Isaka, na Zebụlọn edoghị onwe ha ọcha, ma ha sokwa rie oriri ngabiga ahụ, si otu a mebie ihe e dere nʼiwu. Ma Hezekaya kpeere ha ekpere sị, “Ka Onyenwe anyị onye dị mma gbaghara onye ọbụla</w:t>
      </w:r>
    </w:p>
    <w:p>
      <w:pPr/>
      <w:r>
        <w:rPr>
          <w:lang w:val="ig_NG" w:bidi="ig_NG"/>
        </w:rPr>
      </w:r>
      <w:r>
        <w:rPr>
          <w:vertAlign w:val="superscript"/>
          <w:lang w:val="ig_NG" w:bidi="ig_NG"/>
        </w:rPr>
        <w:t>19</w:t>
      </w:r>
      <w:r>
        <w:rPr>
          <w:lang w:val="ig_NG" w:bidi="ig_NG"/>
        </w:rPr>
        <w:t xml:space="preserve"> bụ ndị ji obi ha na-achọ Onyenwe anyị Chineke nke nna nna ha, ọ bụladị ma ọ bụrụ na ha adịghị ọcha dịka iwu nke ebe nsọ si dị.”</w:t>
      </w:r>
    </w:p>
    <w:p>
      <w:pPr/>
      <w:r>
        <w:rPr>
          <w:lang w:val="ig_NG" w:bidi="ig_NG"/>
        </w:rPr>
      </w:r>
      <w:r>
        <w:rPr>
          <w:vertAlign w:val="superscript"/>
          <w:lang w:val="ig_NG" w:bidi="ig_NG"/>
        </w:rPr>
        <w:t>20</w:t>
      </w:r>
      <w:r>
        <w:rPr>
          <w:lang w:val="ig_NG" w:bidi="ig_NG"/>
        </w:rPr>
        <w:t xml:space="preserve"> Onyenwe anyị nụrụ ekpere Hezekaya gwọọkwa ha.</w:t>
      </w:r>
    </w:p>
    <w:p>
      <w:pPr/>
      <w:r>
        <w:rPr>
          <w:lang w:val="ig_NG" w:bidi="ig_NG"/>
        </w:rPr>
      </w:r>
      <w:r>
        <w:rPr>
          <w:vertAlign w:val="superscript"/>
          <w:lang w:val="ig_NG" w:bidi="ig_NG"/>
        </w:rPr>
        <w:t>21</w:t>
      </w:r>
      <w:r>
        <w:rPr>
          <w:lang w:val="ig_NG" w:bidi="ig_NG"/>
        </w:rPr>
        <w:t xml:space="preserve"> Ya mere, ndị Izrel ahụ niile ji ọṅụ mee mmemme achịcha ekoghị eko ahụ na Jerusalem ụbọchị asaa. Ma ndị nchụaja na ndị Livayị ji abụ na ngwa egwu Onyenwe anyị too ya otuto ụbọchị ahụ niile.</w:t>
      </w:r>
    </w:p>
    <w:p>
      <w:pPr/>
      <w:r>
        <w:rPr>
          <w:lang w:val="ig_NG" w:bidi="ig_NG"/>
        </w:rPr>
      </w:r>
      <w:r>
        <w:rPr>
          <w:vertAlign w:val="superscript"/>
          <w:lang w:val="ig_NG" w:bidi="ig_NG"/>
        </w:rPr>
        <w:t>22</w:t>
      </w:r>
      <w:r>
        <w:rPr>
          <w:lang w:val="ig_NG" w:bidi="ig_NG"/>
        </w:rPr>
        <w:t xml:space="preserve"> Hezekaya ji okwu dị mma gbaa ndị Livayị ume nʼihi ezi nghọta ha nwere nʼijere Onyenwe anyị ozi. Nʼime ụbọchị asaa ahụ niile, ha chụrụ aja udo, riekwa ihe ha ketara site nʼaja niile a chụrụ. Ha tokwara Onyenwe anyị Chineke nna nna ha otuto.</w:t>
      </w:r>
    </w:p>
    <w:p>
      <w:pPr/>
      <w:r>
        <w:rPr>
          <w:lang w:val="ig_NG" w:bidi="ig_NG"/>
        </w:rPr>
      </w:r>
      <w:r>
        <w:rPr>
          <w:vertAlign w:val="superscript"/>
          <w:lang w:val="ig_NG" w:bidi="ig_NG"/>
        </w:rPr>
        <w:t>23</w:t>
      </w:r>
      <w:r>
        <w:rPr>
          <w:lang w:val="ig_NG" w:bidi="ig_NG"/>
        </w:rPr>
        <w:t xml:space="preserve"> Nʼihi oke ọṅụ ha niile nwere, ha kpebiri ime mmemme ahụ gaa nʼihu ụbọchị asaa ọzọ.</w:t>
      </w:r>
    </w:p>
    <w:p>
      <w:pPr/>
      <w:r>
        <w:rPr>
          <w:lang w:val="ig_NG" w:bidi="ig_NG"/>
        </w:rPr>
      </w:r>
      <w:r>
        <w:rPr>
          <w:vertAlign w:val="superscript"/>
          <w:lang w:val="ig_NG" w:bidi="ig_NG"/>
        </w:rPr>
        <w:t>24</w:t>
      </w:r>
      <w:r>
        <w:rPr>
          <w:lang w:val="ig_NG" w:bidi="ig_NG"/>
        </w:rPr>
        <w:t xml:space="preserve"> Hezekaya eze Juda, nyere nzukọ ahụ otu puku oke ehi, na puku atụrụ asaa. Ndị ozi eze niile nyekwara ha, otu puku oke ehi na puku atụrụ iri. Ọtụtụ ndị nchụaja dooro onwe ha nsọ.</w:t>
      </w:r>
    </w:p>
    <w:p>
      <w:pPr/>
      <w:r>
        <w:rPr>
          <w:lang w:val="ig_NG" w:bidi="ig_NG"/>
        </w:rPr>
      </w:r>
      <w:r>
        <w:rPr>
          <w:vertAlign w:val="superscript"/>
          <w:lang w:val="ig_NG" w:bidi="ig_NG"/>
        </w:rPr>
        <w:t>25</w:t>
      </w:r>
      <w:r>
        <w:rPr>
          <w:lang w:val="ig_NG" w:bidi="ig_NG"/>
        </w:rPr>
        <w:t xml:space="preserve"> Nʼoge ahụ kwa, oke ọṅụ jupụtara nʼobi ndị Juda niile, na nʼobi ndị nchụaja na ndị Livayị, na nʼobi ndị ọbịa, na ndị sitere ala Izrel bịa.</w:t>
      </w:r>
    </w:p>
    <w:p>
      <w:pPr/>
      <w:r>
        <w:rPr>
          <w:lang w:val="ig_NG" w:bidi="ig_NG"/>
        </w:rPr>
      </w:r>
      <w:r>
        <w:rPr>
          <w:vertAlign w:val="superscript"/>
          <w:lang w:val="ig_NG" w:bidi="ig_NG"/>
        </w:rPr>
        <w:t>26</w:t>
      </w:r>
      <w:r>
        <w:rPr>
          <w:lang w:val="ig_NG" w:bidi="ig_NG"/>
        </w:rPr>
        <w:t xml:space="preserve"> Oke ọṅụ jupụtara na Jerusalem nʼihi na site nʼoge Solomọn nwa Devid, eze Izrel ruo nʼoge a, e mebeghị mmemme dị otu a na Jerusalem.</w:t>
      </w:r>
    </w:p>
    <w:p>
      <w:pPr/>
      <w:r>
        <w:rPr>
          <w:lang w:val="ig_NG" w:bidi="ig_NG"/>
        </w:rPr>
      </w:r>
      <w:r>
        <w:rPr>
          <w:vertAlign w:val="superscript"/>
          <w:lang w:val="ig_NG" w:bidi="ig_NG"/>
        </w:rPr>
        <w:t>27</w:t>
      </w:r>
      <w:r>
        <w:rPr>
          <w:lang w:val="ig_NG" w:bidi="ig_NG"/>
        </w:rPr>
        <w:t xml:space="preserve"> Mgbe ahụ, ndị nchụaja na ndị Livayị guzoro gọzie ọha mmadụ ahụ niile. Chineke nụkwara ekpere ha site nʼebe obibi ya dị nsọ nke eluigwe.</w:t>
      </w:r>
    </w:p>
    <w:p>
      <w:pPr>
        <w:pStyle w:val="Heading2"/>
      </w:pPr>
      <w:r>
        <w:rPr>
          <w:lang w:val="ig_NG" w:bidi="ig_NG"/>
        </w:rPr>
        <w:t>2 Akụkọ Ihe Gara Aga 31:1</w:t>
      </w:r>
      <w:r>
        <w:rPr>
          <w:lang w:val="ig_NG" w:bidi="ig_NG"/>
        </w:rPr>
      </w:r>
    </w:p>
    <w:p>
      <w:pPr/>
      <w:r>
        <w:rPr>
          <w:lang w:val="ig_NG" w:bidi="ig_NG"/>
        </w:rPr>
      </w:r>
      <w:r>
        <w:rPr>
          <w:vertAlign w:val="superscript"/>
          <w:lang w:val="ig_NG" w:bidi="ig_NG"/>
        </w:rPr>
        <w:t>1</w:t>
      </w:r>
      <w:r>
        <w:rPr>
          <w:lang w:val="ig_NG" w:bidi="ig_NG"/>
        </w:rPr>
        <w:t xml:space="preserve"> Mgbe ihe niile a gwụsịrị, ndị Izrel bụ ndị nọ nʼebe ahụ pụrụ gaa nʼobodo niile dị na Juda, kurisie ogidi nsọ niile, gbutukwa ogidi Ashera niile. Ha kwatụrụ ebe niile dị elu na ebe ịchụ aja niile dị na Juda, Benjamin, Ifrem na Manase. Mgbe ha lachara ha niile nʼiyi, ndị Izrel niile laghachiri nʼobodo nke aka ha nakwa nʼihe onye ọbụla nwere.</w:t>
      </w:r>
    </w:p>
    <w:p>
      <w:pPr/>
      <w:r>
        <w:rPr>
          <w:lang w:val="ig_NG" w:bidi="ig_NG"/>
        </w:rPr>
      </w:r>
      <w:r>
        <w:rPr>
          <w:vertAlign w:val="superscript"/>
          <w:lang w:val="ig_NG" w:bidi="ig_NG"/>
        </w:rPr>
        <w:t>2</w:t>
      </w:r>
      <w:r>
        <w:rPr>
          <w:lang w:val="ig_NG" w:bidi="ig_NG"/>
        </w:rPr>
        <w:t xml:space="preserve"> Hezekaya kenyekwara ndị nchụaja na ndị Livayị nʼusoro ịrụ ọrụ ha nʼụlọnsọ ukwu Chineke ụbọchị niile, maka ọrụ ịchụ aja nsure ọkụ na aja udo, na inye ekele, na ito Onyenwe anyị nʼọnụ ụzọ ama ebe obibi ya.</w:t>
      </w:r>
    </w:p>
    <w:p>
      <w:pPr/>
      <w:r>
        <w:rPr>
          <w:lang w:val="ig_NG" w:bidi="ig_NG"/>
        </w:rPr>
      </w:r>
      <w:r>
        <w:rPr>
          <w:vertAlign w:val="superscript"/>
          <w:lang w:val="ig_NG" w:bidi="ig_NG"/>
        </w:rPr>
        <w:t>3</w:t>
      </w:r>
      <w:r>
        <w:rPr>
          <w:lang w:val="ig_NG" w:bidi="ig_NG"/>
        </w:rPr>
        <w:t xml:space="preserve"> Eze nyekwara ụtụ nke ya site nʼihe nweta ya maka iji chụọ aja nsure ọkụ, nke ụtụtụ na abalị, ya na aja nsure ọkụ nke ụbọchị izuike niile na ọnwa ọhụrụ, na nke mmemme niile a kara aka a na-eme dịka ọ dị nʼiwu Onyenwe anyị.</w:t>
      </w:r>
    </w:p>
    <w:p>
      <w:pPr/>
      <w:r>
        <w:rPr>
          <w:lang w:val="ig_NG" w:bidi="ig_NG"/>
        </w:rPr>
      </w:r>
      <w:r>
        <w:rPr>
          <w:vertAlign w:val="superscript"/>
          <w:lang w:val="ig_NG" w:bidi="ig_NG"/>
        </w:rPr>
        <w:t>4</w:t>
      </w:r>
      <w:r>
        <w:rPr>
          <w:lang w:val="ig_NG" w:bidi="ig_NG"/>
        </w:rPr>
        <w:t xml:space="preserve"> O nyekwara ndị bi na Jerusalem iwu ka ha na-ewebatara ndị nchụaja na ndị Livayị oke nke ruuru ha, ka ha nwee ike lebanye anya nke ọma nʼiwu Onyenwe anyị.</w:t>
      </w:r>
    </w:p>
    <w:p>
      <w:pPr/>
      <w:r>
        <w:rPr>
          <w:lang w:val="ig_NG" w:bidi="ig_NG"/>
        </w:rPr>
      </w:r>
      <w:r>
        <w:rPr>
          <w:vertAlign w:val="superscript"/>
          <w:lang w:val="ig_NG" w:bidi="ig_NG"/>
        </w:rPr>
        <w:t>5</w:t>
      </w:r>
      <w:r>
        <w:rPr>
          <w:lang w:val="ig_NG" w:bidi="ig_NG"/>
        </w:rPr>
        <w:t xml:space="preserve"> Ngwangwa e kwusara okwu a, ụmụ Izrel niile wetara onyinye ha nʼebe ọ bara ụba. Ha wetara mkpụrụ mbụ nke ọka ha, na mmanya vaịnị ọhụrụ ha, na mmanụ oliv, na mmanụ aṅụ, na ihe omume niile nke ubi. Ha wetakwara nʼụba otu ụzọ nʼụzọ iri nke ihe niile ọzọ ha nwere.</w:t>
      </w:r>
    </w:p>
    <w:p>
      <w:pPr/>
      <w:r>
        <w:rPr>
          <w:lang w:val="ig_NG" w:bidi="ig_NG"/>
        </w:rPr>
      </w:r>
      <w:r>
        <w:rPr>
          <w:vertAlign w:val="superscript"/>
          <w:lang w:val="ig_NG" w:bidi="ig_NG"/>
        </w:rPr>
        <w:t>6</w:t>
      </w:r>
      <w:r>
        <w:rPr>
          <w:lang w:val="ig_NG" w:bidi="ig_NG"/>
        </w:rPr>
        <w:t xml:space="preserve"> Ndị Izrel na Juda niile bi nʼobodo Juda bubatakwara otu ụzọ nʼime ụzọ iri nke igwe ehi, na igwe ewu na atụrụ, na otu ụzọ nʼụzọ iri nke ihe nsọ niile edoro nsọ nye Onyenwe anyị bụ Chineke ha. Ha doro ha niile nʼukwu nʼukwu</w:t>
      </w:r>
    </w:p>
    <w:p>
      <w:pPr/>
      <w:r>
        <w:rPr>
          <w:lang w:val="ig_NG" w:bidi="ig_NG"/>
        </w:rPr>
      </w:r>
      <w:r>
        <w:rPr>
          <w:vertAlign w:val="superscript"/>
          <w:lang w:val="ig_NG" w:bidi="ig_NG"/>
        </w:rPr>
        <w:t>7</w:t>
      </w:r>
      <w:r>
        <w:rPr>
          <w:lang w:val="ig_NG" w:bidi="ig_NG"/>
        </w:rPr>
        <w:t xml:space="preserve"> Ha bidoro iwebata ihe ndị a site nʼọnwa nke atọ nʼafọ ruo nʼọnwa nke asaa.</w:t>
      </w:r>
    </w:p>
    <w:p>
      <w:pPr/>
      <w:r>
        <w:rPr>
          <w:lang w:val="ig_NG" w:bidi="ig_NG"/>
        </w:rPr>
      </w:r>
      <w:r>
        <w:rPr>
          <w:vertAlign w:val="superscript"/>
          <w:lang w:val="ig_NG" w:bidi="ig_NG"/>
        </w:rPr>
        <w:t>8</w:t>
      </w:r>
      <w:r>
        <w:rPr>
          <w:lang w:val="ig_NG" w:bidi="ig_NG"/>
        </w:rPr>
        <w:t xml:space="preserve"> Mgbe Hezekaya na ndịisi ya bịara hụ ukwu ihe ndị ahụ niile, ha toro Onyenwe anyị, gọziekwa ndị ya bụ Izrel.</w:t>
      </w:r>
    </w:p>
    <w:p>
      <w:pPr/>
      <w:r>
        <w:rPr>
          <w:lang w:val="ig_NG" w:bidi="ig_NG"/>
        </w:rPr>
      </w:r>
      <w:r>
        <w:rPr>
          <w:vertAlign w:val="superscript"/>
          <w:lang w:val="ig_NG" w:bidi="ig_NG"/>
        </w:rPr>
        <w:t>9</w:t>
      </w:r>
      <w:r>
        <w:rPr>
          <w:lang w:val="ig_NG" w:bidi="ig_NG"/>
        </w:rPr>
        <w:t xml:space="preserve"> Hezekaya jụrụ ndị nchụaja na ndị Livayị banyere onyinye ndị ahụ e bubatara.</w:t>
      </w:r>
    </w:p>
    <w:p>
      <w:pPr/>
      <w:r>
        <w:rPr>
          <w:lang w:val="ig_NG" w:bidi="ig_NG"/>
        </w:rPr>
      </w:r>
      <w:r>
        <w:rPr>
          <w:vertAlign w:val="superscript"/>
          <w:lang w:val="ig_NG" w:bidi="ig_NG"/>
        </w:rPr>
        <w:t>10</w:t>
      </w:r>
      <w:r>
        <w:rPr>
          <w:lang w:val="ig_NG" w:bidi="ig_NG"/>
        </w:rPr>
        <w:t xml:space="preserve"> Azaraya, onyeisi nchụaja, onye sitere nʼikwu Zadọk zara sị ya; “Lee, kemgbe ndị mmadụ malitere iwebata onyinye ha nʼụlọnsọ ukwu Onyenwe anyị o nwebeghị ihe kọrọ anyị. Nʼezie, anyị nwere karịa, nʼihi na Onyenwe anyị agọziela ndị ya. Leekwa ihe dị ukwuu ka fọdụrụ.”</w:t>
      </w:r>
    </w:p>
    <w:p>
      <w:pPr/>
      <w:r>
        <w:rPr>
          <w:lang w:val="ig_NG" w:bidi="ig_NG"/>
        </w:rPr>
      </w:r>
      <w:r>
        <w:rPr>
          <w:vertAlign w:val="superscript"/>
          <w:lang w:val="ig_NG" w:bidi="ig_NG"/>
        </w:rPr>
        <w:t>11</w:t>
      </w:r>
      <w:r>
        <w:rPr>
          <w:lang w:val="ig_NG" w:bidi="ig_NG"/>
        </w:rPr>
        <w:t xml:space="preserve"> Hezekaya nyere iwu ka e edozie ụlọ ịchịkọba ihe nʼime ụlọnsọ ukwu Onyenwe anyị ahụ. Ha mekwara otu a.</w:t>
      </w:r>
    </w:p>
    <w:p>
      <w:pPr/>
      <w:r>
        <w:rPr>
          <w:lang w:val="ig_NG" w:bidi="ig_NG"/>
        </w:rPr>
      </w:r>
      <w:r>
        <w:rPr>
          <w:vertAlign w:val="superscript"/>
          <w:lang w:val="ig_NG" w:bidi="ig_NG"/>
        </w:rPr>
        <w:t>12</w:t>
      </w:r>
      <w:r>
        <w:rPr>
          <w:lang w:val="ig_NG" w:bidi="ig_NG"/>
        </w:rPr>
        <w:t xml:space="preserve"> Emesịa, ha jiri ikwesi ntụkwasị obi bubata onyinye ndị ahụ, na onyinye nke otu ụzọ nʼime ụzọ iri, na onyinye e doro nsọ, tifee ha nʼaka Konanaya, onye Livayị. Shimei nwanne ya nwoke bụ onye na-esote ya.</w:t>
      </w:r>
    </w:p>
    <w:p>
      <w:pPr/>
      <w:r>
        <w:rPr>
          <w:lang w:val="ig_NG" w:bidi="ig_NG"/>
        </w:rPr>
      </w:r>
      <w:r>
        <w:rPr>
          <w:vertAlign w:val="superscript"/>
          <w:lang w:val="ig_NG" w:bidi="ig_NG"/>
        </w:rPr>
        <w:t>13</w:t>
      </w:r>
      <w:r>
        <w:rPr>
          <w:lang w:val="ig_NG" w:bidi="ig_NG"/>
        </w:rPr>
        <w:t xml:space="preserve"> Jehiel, Azazaya, Nahat, Asahel, Jerimot, Jozabad, Eliel, Ismakaya, Mahat na Benaya, bụ ndị nlekọta ọrụ ndị nọ nʼokpuru Konanaya na Shimei nwanne ya. Ndị a niile bụ ndị eze Hezekaya na Azaraya onye nlekọta ụlọnsọ ukwu Chineke họpụtara.</w:t>
      </w:r>
    </w:p>
    <w:p>
      <w:pPr/>
      <w:r>
        <w:rPr>
          <w:lang w:val="ig_NG" w:bidi="ig_NG"/>
        </w:rPr>
      </w:r>
      <w:r>
        <w:rPr>
          <w:vertAlign w:val="superscript"/>
          <w:lang w:val="ig_NG" w:bidi="ig_NG"/>
        </w:rPr>
        <w:t>14</w:t>
      </w:r>
      <w:r>
        <w:rPr>
          <w:lang w:val="ig_NG" w:bidi="ig_NG"/>
        </w:rPr>
        <w:t xml:space="preserve"> Kore nwa Imna, onye Livayị, onye bụkwa onye na-elekọta ọnụ ụzọ ama dị nʼọwụwa anyanwụ, ka e tinyere ọrụ ilekọta onyinye afọ ofufu niile e wetaara Chineke. Ọ bụ ya nwekwa ọrụ ikesa onyinye ndị ahụ niile e bubataara Onyenwe anyị ha na onyinye ndị ọzọ e doro nsọ.</w:t>
      </w:r>
    </w:p>
    <w:p>
      <w:pPr/>
      <w:r>
        <w:rPr>
          <w:lang w:val="ig_NG" w:bidi="ig_NG"/>
        </w:rPr>
      </w:r>
      <w:r>
        <w:rPr>
          <w:vertAlign w:val="superscript"/>
          <w:lang w:val="ig_NG" w:bidi="ig_NG"/>
        </w:rPr>
        <w:t>15</w:t>
      </w:r>
      <w:r>
        <w:rPr>
          <w:lang w:val="ig_NG" w:bidi="ig_NG"/>
        </w:rPr>
        <w:t xml:space="preserve"> Ndị na-enyere ya aka bụ Eden, Miniamin, Jeshua, Shemaya, Amaraya na Shekanaya. Ha na-eke onyinye ahụ nye ndị nchụaja niile nʼobodo ahụ, onye ukwu na onye nta, dịka usoro ịrụ ọrụ ha si dị. Ha ji ikwesi ntụkwasị obi na-enyere ya aka.</w:t>
      </w:r>
    </w:p>
    <w:p>
      <w:pPr/>
      <w:r>
        <w:rPr>
          <w:lang w:val="ig_NG" w:bidi="ig_NG"/>
        </w:rPr>
      </w:r>
      <w:r>
        <w:rPr>
          <w:vertAlign w:val="superscript"/>
          <w:lang w:val="ig_NG" w:bidi="ig_NG"/>
        </w:rPr>
        <w:t>16</w:t>
      </w:r>
      <w:r>
        <w:rPr>
          <w:lang w:val="ig_NG" w:bidi="ig_NG"/>
        </w:rPr>
        <w:t xml:space="preserve"> Ọzọkwa, ndị ikom niile si nʼezinaụlọ ndị nchụaja, ndị gbara site nʼafọ atọ gbagoo, ndị aha ha dị nʼakwụkwọ usoro ọmụmụ, bụ ndị na-arụ ọrụ nʼụlọnsọ ukwu Onyenwe anyị, na-eketa oke ihe oriri ha na-eri mgbe ọbụla ha bịara ịrụ ọrụ dịka usoro ọrụ ha si dị.</w:t>
      </w:r>
    </w:p>
    <w:p>
      <w:pPr/>
      <w:r>
        <w:rPr>
          <w:lang w:val="ig_NG" w:bidi="ig_NG"/>
        </w:rPr>
      </w:r>
      <w:r>
        <w:rPr>
          <w:vertAlign w:val="superscript"/>
          <w:lang w:val="ig_NG" w:bidi="ig_NG"/>
        </w:rPr>
        <w:t>17</w:t>
      </w:r>
      <w:r>
        <w:rPr>
          <w:lang w:val="ig_NG" w:bidi="ig_NG"/>
        </w:rPr>
        <w:t xml:space="preserve"> Ha na-ekenye ndị nchụaja niile e dere aha ha nʼakwụkwọ usoro ọmụmụ, kenyekwa ndị Livayị niile gbara site iri afọ abụọ gbagoo ihe oriri dịka usoro ọrụ ha si dị.</w:t>
      </w:r>
    </w:p>
    <w:p>
      <w:pPr/>
      <w:r>
        <w:rPr>
          <w:lang w:val="ig_NG" w:bidi="ig_NG"/>
        </w:rPr>
      </w:r>
      <w:r>
        <w:rPr>
          <w:vertAlign w:val="superscript"/>
          <w:lang w:val="ig_NG" w:bidi="ig_NG"/>
        </w:rPr>
        <w:t>18</w:t>
      </w:r>
      <w:r>
        <w:rPr>
          <w:lang w:val="ig_NG" w:bidi="ig_NG"/>
        </w:rPr>
        <w:t xml:space="preserve"> Ndị na-esokwa keta oke ndị a bụ ụmụntakịrị, na ndị inyom, na ụmụ ndị ikom na ndị inyom na-etolite etolite, bụ ndị niile e depụtara aha ha nʼakwụkwọ usoro ọmụmụ. Ndị a bụ ndị kwesiri ntụkwasị obi nʼido onwe ha nsọ.</w:t>
      </w:r>
    </w:p>
    <w:p>
      <w:pPr/>
      <w:r>
        <w:rPr>
          <w:lang w:val="ig_NG" w:bidi="ig_NG"/>
        </w:rPr>
      </w:r>
      <w:r>
        <w:rPr>
          <w:vertAlign w:val="superscript"/>
          <w:lang w:val="ig_NG" w:bidi="ig_NG"/>
        </w:rPr>
        <w:t>19</w:t>
      </w:r>
      <w:r>
        <w:rPr>
          <w:lang w:val="ig_NG" w:bidi="ig_NG"/>
        </w:rPr>
        <w:t xml:space="preserve"> A họpụtara ụfọdụ ndị ikom ndị ọrụ ha bụ ike nri nye ndị nchụaja niile bụ ụmụ ụmụ Erọn. Ndị nchụaja a na-ekwu ihe banyere ha nʼebe a bụ ndị ahụ bi nʼala ubi nke gbara obodo ndị nchụaja gburugburu, maọbụ ndị bi nʼobodo ndị ọzọ. Ndị a bụkwa ndị e dere aha ha niile nʼakwụkwọ usoro ọmụmụ ndị Livayị.</w:t>
      </w:r>
    </w:p>
    <w:p>
      <w:pPr/>
      <w:r>
        <w:rPr>
          <w:lang w:val="ig_NG" w:bidi="ig_NG"/>
        </w:rPr>
      </w:r>
      <w:r>
        <w:rPr>
          <w:vertAlign w:val="superscript"/>
          <w:lang w:val="ig_NG" w:bidi="ig_NG"/>
        </w:rPr>
        <w:t>20</w:t>
      </w:r>
      <w:r>
        <w:rPr>
          <w:lang w:val="ig_NG" w:bidi="ig_NG"/>
        </w:rPr>
        <w:t xml:space="preserve"> Ndị a bụ ihe ndị Hezekaya mere nʼime Juda niile, ọ na-eme ihe dị mma, na nke ziri ezi, nʼikwesị ntụkwasị obi nʼihu Onyenwe anyị bụ Chineke ya.</w:t>
      </w:r>
    </w:p>
    <w:p>
      <w:pPr/>
      <w:r>
        <w:rPr>
          <w:lang w:val="ig_NG" w:bidi="ig_NG"/>
        </w:rPr>
      </w:r>
      <w:r>
        <w:rPr>
          <w:vertAlign w:val="superscript"/>
          <w:lang w:val="ig_NG" w:bidi="ig_NG"/>
        </w:rPr>
        <w:t>21</w:t>
      </w:r>
      <w:r>
        <w:rPr>
          <w:lang w:val="ig_NG" w:bidi="ig_NG"/>
        </w:rPr>
        <w:t xml:space="preserve"> Nʼime ihe niile o mere, nke metụtara ije ozi nke ụlọ ukwu Chineke, na idebe iwu niile na ụkpụrụ niile Onyenwe anyị nyere, Hezekaya ji obi ya niile gbasoo Chineke. O jikwa obi ya niile jee ozi niile o jere. Nke a mekwara ka ihe gaara ya nke ọma.</w:t>
      </w:r>
    </w:p>
    <w:p>
      <w:pPr>
        <w:pStyle w:val="Heading2"/>
      </w:pPr>
      <w:r>
        <w:rPr>
          <w:lang w:val="ig_NG" w:bidi="ig_NG"/>
        </w:rPr>
        <w:t>2 Akụkọ Ihe Gara Aga 32:1</w:t>
      </w:r>
      <w:r>
        <w:rPr>
          <w:lang w:val="ig_NG" w:bidi="ig_NG"/>
        </w:rPr>
      </w:r>
    </w:p>
    <w:p>
      <w:pPr/>
      <w:r>
        <w:rPr>
          <w:lang w:val="ig_NG" w:bidi="ig_NG"/>
        </w:rPr>
      </w:r>
      <w:r>
        <w:rPr>
          <w:vertAlign w:val="superscript"/>
          <w:lang w:val="ig_NG" w:bidi="ig_NG"/>
        </w:rPr>
        <w:t>1</w:t>
      </w:r>
      <w:r>
        <w:rPr>
          <w:lang w:val="ig_NG" w:bidi="ig_NG"/>
        </w:rPr>
        <w:t xml:space="preserve"> Mgbe Hezekaya ji ikwesi ntụkwasị obi rụchaa ọrụ ndị a niile, Senakerib bụ eze Asịrịa, bịara nʼime Juda megide ya. Ọ nọchibidoro obodo niile nke e wusiri ike, na-eche na ọ ga-emeri ha nye onwe ya.</w:t>
      </w:r>
    </w:p>
    <w:p>
      <w:pPr/>
      <w:r>
        <w:rPr>
          <w:lang w:val="ig_NG" w:bidi="ig_NG"/>
        </w:rPr>
      </w:r>
      <w:r>
        <w:rPr>
          <w:vertAlign w:val="superscript"/>
          <w:lang w:val="ig_NG" w:bidi="ig_NG"/>
        </w:rPr>
        <w:t>2</w:t>
      </w:r>
      <w:r>
        <w:rPr>
          <w:lang w:val="ig_NG" w:bidi="ig_NG"/>
        </w:rPr>
        <w:t xml:space="preserve"> Mgbe o doro eze anya na Senakerib bịara ka o buo agha megide Jerusalem,</w:t>
      </w:r>
    </w:p>
    <w:p>
      <w:pPr/>
      <w:r>
        <w:rPr>
          <w:lang w:val="ig_NG" w:bidi="ig_NG"/>
        </w:rPr>
      </w:r>
      <w:r>
        <w:rPr>
          <w:vertAlign w:val="superscript"/>
          <w:lang w:val="ig_NG" w:bidi="ig_NG"/>
        </w:rPr>
        <w:t>3</w:t>
      </w:r>
      <w:r>
        <w:rPr>
          <w:lang w:val="ig_NG" w:bidi="ig_NG"/>
        </w:rPr>
        <w:t xml:space="preserve"> Hezekaya mere ngwangwa kpọkọta ụmụ eze niile na ndịisi agha ya. Mgbe ha zukọtara, ha kpebiri iwuchi isi iyi ahụ niile na-esi nʼazụ obodo na-asọpụta. Ha mekwara otu a.</w:t>
      </w:r>
    </w:p>
    <w:p>
      <w:pPr/>
      <w:r>
        <w:rPr>
          <w:lang w:val="ig_NG" w:bidi="ig_NG"/>
        </w:rPr>
      </w:r>
      <w:r>
        <w:rPr>
          <w:vertAlign w:val="superscript"/>
          <w:lang w:val="ig_NG" w:bidi="ig_NG"/>
        </w:rPr>
        <w:t>4</w:t>
      </w:r>
      <w:r>
        <w:rPr>
          <w:lang w:val="ig_NG" w:bidi="ig_NG"/>
        </w:rPr>
        <w:t xml:space="preserve"> Ha kpọkọtara ọtụtụ ndị ọrụ, ndị gara gbochie isi iyi niile, mee ka mmiri gharakwa ịsọpụta nʼala ahụ niile. Ha mere nke a nʼihi na ha achọghị ka eze ndị Asịrịa na ndị agha ya nweta mmiri ha ga-aṅụ mgbe ha bịaruru ibuso Jerusalem agha.</w:t>
      </w:r>
    </w:p>
    <w:p>
      <w:pPr/>
      <w:r>
        <w:rPr>
          <w:lang w:val="ig_NG" w:bidi="ig_NG"/>
        </w:rPr>
      </w:r>
      <w:r>
        <w:rPr>
          <w:vertAlign w:val="superscript"/>
          <w:lang w:val="ig_NG" w:bidi="ig_NG"/>
        </w:rPr>
        <w:t>5</w:t>
      </w:r>
      <w:r>
        <w:rPr>
          <w:lang w:val="ig_NG" w:bidi="ig_NG"/>
        </w:rPr>
        <w:t xml:space="preserve"> Hezekaya wuzikwara mgbidi obodo ahụ, wusie ha ike nʼebe niile ọ na-ada ada. O wukwara mgbidi ọzọ gburugburu mgbidi nke ochie ahụ. O wusikwara ebe siri ike nke Milo dị nʼobodo Devid ike, kpụọkwa ọtụtụ ngwa agha na ọta.</w:t>
      </w:r>
    </w:p>
    <w:p>
      <w:pPr/>
      <w:r>
        <w:rPr>
          <w:lang w:val="ig_NG" w:bidi="ig_NG"/>
        </w:rPr>
      </w:r>
      <w:r>
        <w:rPr>
          <w:vertAlign w:val="superscript"/>
          <w:lang w:val="ig_NG" w:bidi="ig_NG"/>
        </w:rPr>
        <w:t>6</w:t>
      </w:r>
      <w:r>
        <w:rPr>
          <w:lang w:val="ig_NG" w:bidi="ig_NG"/>
        </w:rPr>
        <w:t xml:space="preserve"> O tinyere ndị agha niile nọ nʼobodo ahụ nʼokpuru ndịisi agha na-achị ha, mee ka ha niile zukọta nʼọnụ ụzọ ama nke obodo. Nʼebe ahụ ka ọ nọ gwa ha okwu sị ha,</w:t>
      </w:r>
    </w:p>
    <w:p>
      <w:pPr/>
      <w:r>
        <w:rPr>
          <w:lang w:val="ig_NG" w:bidi="ig_NG"/>
        </w:rPr>
      </w:r>
      <w:r>
        <w:rPr>
          <w:vertAlign w:val="superscript"/>
          <w:lang w:val="ig_NG" w:bidi="ig_NG"/>
        </w:rPr>
        <w:t>7</w:t>
      </w:r>
      <w:r>
        <w:rPr>
          <w:lang w:val="ig_NG" w:bidi="ig_NG"/>
        </w:rPr>
        <w:t xml:space="preserve"> “Dịrịnụ ike, unu adakwala mba. Unu atụla ụjọ maọbụ daa mba nʼihi eze Asịrịa na usuu ndị agha ya, nʼihi na onye dịnyeere anyị ka ya ike.</w:t>
      </w:r>
    </w:p>
    <w:p>
      <w:pPr/>
      <w:r>
        <w:rPr>
          <w:lang w:val="ig_NG" w:bidi="ig_NG"/>
        </w:rPr>
      </w:r>
      <w:r>
        <w:rPr>
          <w:vertAlign w:val="superscript"/>
          <w:lang w:val="ig_NG" w:bidi="ig_NG"/>
        </w:rPr>
        <w:t>8</w:t>
      </w:r>
      <w:r>
        <w:rPr>
          <w:lang w:val="ig_NG" w:bidi="ig_NG"/>
        </w:rPr>
        <w:t xml:space="preserve"> Ihe nọnyere ya bụ ogwe aka nke anụ ahụ, ma nke nọnyere anyị bụ Onyenwe anyị, Chineke anyị, inyere anyị aka na ibu agha anyị niile.” Okwu a, nke Hezekaya bụ eze Juda kwuru, mere ka ndị Juda nwee agbamume.</w:t>
      </w:r>
    </w:p>
    <w:p>
      <w:pPr/>
      <w:r>
        <w:rPr>
          <w:lang w:val="ig_NG" w:bidi="ig_NG"/>
        </w:rPr>
      </w:r>
      <w:r>
        <w:rPr>
          <w:vertAlign w:val="superscript"/>
          <w:lang w:val="ig_NG" w:bidi="ig_NG"/>
        </w:rPr>
        <w:t>9</w:t>
      </w:r>
      <w:r>
        <w:rPr>
          <w:lang w:val="ig_NG" w:bidi="ig_NG"/>
        </w:rPr>
        <w:t xml:space="preserve"> Mgbe e mesiri, mgbe Senakerib eze Asịrịa na ndị agha ya niile nọchibidoro Lakish, o zipụrụ ndị ọrụ ya gaa Jerusalem, ka ha jiri ozi a gaa maka Hezekaya, bụ eze Juda na ndị Juda niile ndị nọ nʼebe ahụ:</w:t>
      </w:r>
    </w:p>
    <w:p>
      <w:pPr/>
      <w:r>
        <w:rPr>
          <w:lang w:val="ig_NG" w:bidi="ig_NG"/>
        </w:rPr>
      </w:r>
      <w:r>
        <w:rPr>
          <w:vertAlign w:val="superscript"/>
          <w:lang w:val="ig_NG" w:bidi="ig_NG"/>
        </w:rPr>
        <w:t>10</w:t>
      </w:r>
      <w:r>
        <w:rPr>
          <w:lang w:val="ig_NG" w:bidi="ig_NG"/>
        </w:rPr>
        <w:t xml:space="preserve"> “Nke a bụ ihe Senakerib, bụ eze Asịrịa sịrị: Ọ bụ na gịnị ka ntụkwasị obi gị dabere, mere i ji nọgidesie ike na Jerusalem nʼọnọdụ nnọchibido a?</w:t>
      </w:r>
    </w:p>
    <w:p>
      <w:pPr/>
      <w:r>
        <w:rPr>
          <w:lang w:val="ig_NG" w:bidi="ig_NG"/>
        </w:rPr>
      </w:r>
      <w:r>
        <w:rPr>
          <w:vertAlign w:val="superscript"/>
          <w:lang w:val="ig_NG" w:bidi="ig_NG"/>
        </w:rPr>
        <w:t>11</w:t>
      </w:r>
      <w:r>
        <w:rPr>
          <w:lang w:val="ig_NG" w:bidi="ig_NG"/>
        </w:rPr>
        <w:t xml:space="preserve"> Mgbe Hezekaya na-asị, ‘Onyenwe anyị bụ Chineke anyị ga-azọpụta anyị site nʼaka eze Asịrịa,’ ọ bụ aghụghọ ka ọ na-aghọ unu. Ọ na-eduhie unu, na-achọ ka unu nwụọ nʼagụụ nakwa akpịrị ịkpọ nkụ.</w:t>
      </w:r>
    </w:p>
    <w:p>
      <w:pPr/>
      <w:r>
        <w:rPr>
          <w:lang w:val="ig_NG" w:bidi="ig_NG"/>
        </w:rPr>
      </w:r>
      <w:r>
        <w:rPr>
          <w:vertAlign w:val="superscript"/>
          <w:lang w:val="ig_NG" w:bidi="ig_NG"/>
        </w:rPr>
        <w:t>12</w:t>
      </w:r>
      <w:r>
        <w:rPr>
          <w:lang w:val="ig_NG" w:bidi="ig_NG"/>
        </w:rPr>
        <w:t xml:space="preserve"> Ọ bụghị Hezekaya na onwe ya wezugara ebe ya niile dị elu na ebe ịchụ aja ya niile, na-asị Juda na Jerusalem, ‘Unu aghaghị ịkpọ isiala nʼotu ebe ịchụ aja, chụọkwa aja nʼelu ya’?</w:t>
      </w:r>
    </w:p>
    <w:p>
      <w:pPr/>
      <w:r>
        <w:rPr>
          <w:lang w:val="ig_NG" w:bidi="ig_NG"/>
        </w:rPr>
      </w:r>
      <w:r>
        <w:rPr>
          <w:vertAlign w:val="superscript"/>
          <w:lang w:val="ig_NG" w:bidi="ig_NG"/>
        </w:rPr>
        <w:t>13</w:t>
      </w:r>
      <w:r>
        <w:rPr>
          <w:lang w:val="ig_NG" w:bidi="ig_NG"/>
        </w:rPr>
        <w:t xml:space="preserve"> “Unu amaghị ihe mụ na nna m ha bụ ndị bu m ụzọ chịa mere ndị ala ọzọ? Chi niile nke mba ndị ahụ niile ha nwere ike zọpụta ala ha site nʼaka m?</w:t>
      </w:r>
    </w:p>
    <w:p>
      <w:pPr/>
      <w:r>
        <w:rPr>
          <w:lang w:val="ig_NG" w:bidi="ig_NG"/>
        </w:rPr>
      </w:r>
      <w:r>
        <w:rPr>
          <w:vertAlign w:val="superscript"/>
          <w:lang w:val="ig_NG" w:bidi="ig_NG"/>
        </w:rPr>
        <w:t>14</w:t>
      </w:r>
      <w:r>
        <w:rPr>
          <w:lang w:val="ig_NG" w:bidi="ig_NG"/>
        </w:rPr>
        <w:t xml:space="preserve"> Ọ bụ onye nʼetiti chi niile nke mba ndị a niile, bụ ndị nna nna m ha bibiri, napụtarala ndị ya site nʼaka m? Aṅaa ka chi unu ga-esi zọpụta unu site nʼaka m?</w:t>
      </w:r>
    </w:p>
    <w:p>
      <w:pPr/>
      <w:r>
        <w:rPr>
          <w:lang w:val="ig_NG" w:bidi="ig_NG"/>
        </w:rPr>
      </w:r>
      <w:r>
        <w:rPr>
          <w:vertAlign w:val="superscript"/>
          <w:lang w:val="ig_NG" w:bidi="ig_NG"/>
        </w:rPr>
        <w:t>15</w:t>
      </w:r>
      <w:r>
        <w:rPr>
          <w:lang w:val="ig_NG" w:bidi="ig_NG"/>
        </w:rPr>
        <w:t xml:space="preserve"> Unu ekwela ka Hezekaya duhie unu, rafuokwa unu otu a. Unu ekwenyekwarala ya, nʼihi na ọ dịghị chi ọbụla maọbụ nke mba ọbụla maọbụ alaeze ọbụla pụrụ ịnapụta ndị ya site nʼaka m maọbụ nʼaka nna m ha. Ka ọ bụrụzie chi unu ga-abụ nke ga-anapụta unu site nʼaka m!”</w:t>
      </w:r>
    </w:p>
    <w:p>
      <w:pPr/>
      <w:r>
        <w:rPr>
          <w:lang w:val="ig_NG" w:bidi="ig_NG"/>
        </w:rPr>
      </w:r>
      <w:r>
        <w:rPr>
          <w:vertAlign w:val="superscript"/>
          <w:lang w:val="ig_NG" w:bidi="ig_NG"/>
        </w:rPr>
        <w:t>16</w:t>
      </w:r>
      <w:r>
        <w:rPr>
          <w:lang w:val="ig_NG" w:bidi="ig_NG"/>
        </w:rPr>
        <w:t xml:space="preserve"> Nʼụzọ dị otu a ka ndị ozi Senakerib ahụ ji leda Onyenwe anyị Chineke, na Hezekaya anya kwuokwa okwu mkparị megide ha.</w:t>
      </w:r>
    </w:p>
    <w:p>
      <w:pPr/>
      <w:r>
        <w:rPr>
          <w:lang w:val="ig_NG" w:bidi="ig_NG"/>
        </w:rPr>
      </w:r>
      <w:r>
        <w:rPr>
          <w:vertAlign w:val="superscript"/>
          <w:lang w:val="ig_NG" w:bidi="ig_NG"/>
        </w:rPr>
        <w:t>17</w:t>
      </w:r>
      <w:r>
        <w:rPr>
          <w:lang w:val="ig_NG" w:bidi="ig_NG"/>
        </w:rPr>
        <w:t xml:space="preserve"> Emesịa, Senakerib dekwara akwụkwọ mkparị ndị ọzọ, nke ọ nọ nʼime ya kwuluo Onyenwe anyị Chineke Izrel, na-asị, “Dịka chi ndị ala ọzọ niile enweghị ike zọpụta ndị ha site nʼaka m, otu a kwa, Chineke nke Hezekaya apụghịkwa ịzọpụta ndị ya site nʼaka m.”</w:t>
      </w:r>
    </w:p>
    <w:p>
      <w:pPr/>
      <w:r>
        <w:rPr>
          <w:lang w:val="ig_NG" w:bidi="ig_NG"/>
        </w:rPr>
      </w:r>
      <w:r>
        <w:rPr>
          <w:vertAlign w:val="superscript"/>
          <w:lang w:val="ig_NG" w:bidi="ig_NG"/>
        </w:rPr>
        <w:t>18</w:t>
      </w:r>
      <w:r>
        <w:rPr>
          <w:lang w:val="ig_NG" w:bidi="ig_NG"/>
        </w:rPr>
        <w:t xml:space="preserve"> Mgbe ahụ, ha ji oke olu kpọkuo ndị Jerusalem, bụ ndị nọ na mgbidi ahụ nʼasụsụ Hibru, imenye ha egwu nakwa ime ka ụjọ tụọ ha, ka ha nwee ike were obodo ahụ.</w:t>
      </w:r>
    </w:p>
    <w:p>
      <w:pPr/>
      <w:r>
        <w:rPr>
          <w:lang w:val="ig_NG" w:bidi="ig_NG"/>
        </w:rPr>
      </w:r>
      <w:r>
        <w:rPr>
          <w:vertAlign w:val="superscript"/>
          <w:lang w:val="ig_NG" w:bidi="ig_NG"/>
        </w:rPr>
        <w:t>19</w:t>
      </w:r>
      <w:r>
        <w:rPr>
          <w:lang w:val="ig_NG" w:bidi="ig_NG"/>
        </w:rPr>
        <w:t xml:space="preserve"> Ha kwuru okwu ọjọọ dị iche iche banyere Chineke nke Jerusalem, dịka ha si kwuo megide chi niile nke ndị ọzọ dị nʼụwa, bụ ọrụ aka mmadụ.</w:t>
      </w:r>
    </w:p>
    <w:p>
      <w:pPr/>
      <w:r>
        <w:rPr>
          <w:lang w:val="ig_NG" w:bidi="ig_NG"/>
        </w:rPr>
      </w:r>
      <w:r>
        <w:rPr>
          <w:vertAlign w:val="superscript"/>
          <w:lang w:val="ig_NG" w:bidi="ig_NG"/>
        </w:rPr>
        <w:t>20</w:t>
      </w:r>
      <w:r>
        <w:rPr>
          <w:lang w:val="ig_NG" w:bidi="ig_NG"/>
        </w:rPr>
        <w:t xml:space="preserve"> Mgbe ahụ, Hezekaya bụ eze, na Aịzaya onye amụma, nwa Emọz, kpọkuru Chineke nke eluigwe nʼekpere.</w:t>
      </w:r>
    </w:p>
    <w:p>
      <w:pPr/>
      <w:r>
        <w:rPr>
          <w:lang w:val="ig_NG" w:bidi="ig_NG"/>
        </w:rPr>
      </w:r>
      <w:r>
        <w:rPr>
          <w:vertAlign w:val="superscript"/>
          <w:lang w:val="ig_NG" w:bidi="ig_NG"/>
        </w:rPr>
        <w:t>21</w:t>
      </w:r>
      <w:r>
        <w:rPr>
          <w:lang w:val="ig_NG" w:bidi="ig_NG"/>
        </w:rPr>
        <w:t xml:space="preserve"> Onyenwe anyị zipụrụ otu mmụọ ozi, onye gara tigbuo ndị agha niile bụ dike, ndị ọchịagha na ndịisi niile nọ nʼọmụma ụlọ ikwu nke eze Asịrịa. Ya mere, Senakerib ji oke ihere laghachi nʼala ya. Ma mgbe ọ gara nʼụlọ chi ya, ụfọdụ nʼime ụmụ ya ndị ikom, ndị bụ anụ ahụ na ọbara ya, were mma agha gbuo ya nʼebe ahụ.</w:t>
      </w:r>
    </w:p>
    <w:p>
      <w:pPr/>
      <w:r>
        <w:rPr>
          <w:lang w:val="ig_NG" w:bidi="ig_NG"/>
        </w:rPr>
      </w:r>
      <w:r>
        <w:rPr>
          <w:vertAlign w:val="superscript"/>
          <w:lang w:val="ig_NG" w:bidi="ig_NG"/>
        </w:rPr>
        <w:t>22</w:t>
      </w:r>
      <w:r>
        <w:rPr>
          <w:lang w:val="ig_NG" w:bidi="ig_NG"/>
        </w:rPr>
        <w:t xml:space="preserve"> Otu a ka Onyenwe anyị si zọpụta Hezekaya na ndị Jerusalem, site nʼaka Senakerib eze Asịrịa, na sitekwa nʼaka ndị iro ya ndị ọzọ. Udo dịkwara nʼala ya niile.</w:t>
      </w:r>
    </w:p>
    <w:p>
      <w:pPr/>
      <w:r>
        <w:rPr>
          <w:lang w:val="ig_NG" w:bidi="ig_NG"/>
        </w:rPr>
      </w:r>
      <w:r>
        <w:rPr>
          <w:vertAlign w:val="superscript"/>
          <w:lang w:val="ig_NG" w:bidi="ig_NG"/>
        </w:rPr>
        <w:t>23</w:t>
      </w:r>
      <w:r>
        <w:rPr>
          <w:lang w:val="ig_NG" w:bidi="ig_NG"/>
        </w:rPr>
        <w:t xml:space="preserve"> Site nʼoge ahụ, Hezekaya ghọrọ eze a maara aha ya na mba niile dị Juda gburugburu. Ọtụtụ mmadụ bidokwara ibutere Onyenwe anyị onyinye dị iche iche na Jerusalem. Hezekaya nʼonwe ya nwetakwara onyinye nke ya.</w:t>
      </w:r>
    </w:p>
    <w:p>
      <w:pPr/>
      <w:r>
        <w:rPr>
          <w:lang w:val="ig_NG" w:bidi="ig_NG"/>
        </w:rPr>
      </w:r>
      <w:r>
        <w:rPr>
          <w:vertAlign w:val="superscript"/>
          <w:lang w:val="ig_NG" w:bidi="ig_NG"/>
        </w:rPr>
        <w:t>24</w:t>
      </w:r>
      <w:r>
        <w:rPr>
          <w:lang w:val="ig_NG" w:bidi="ig_NG"/>
        </w:rPr>
        <w:t xml:space="preserve"> Ma nʼoge ahụ, Hezekaya rịara ọrịa, ruo na ọ gaara anwụ. Ma o kpere ekpere rịọ Onyenwe anyị ka ọ gwọọ ya. Ọ zara ekpere ya, gosikwa ya ihe ịrịbama dị ebube.</w:t>
      </w:r>
    </w:p>
    <w:p>
      <w:pPr/>
      <w:r>
        <w:rPr>
          <w:lang w:val="ig_NG" w:bidi="ig_NG"/>
        </w:rPr>
      </w:r>
      <w:r>
        <w:rPr>
          <w:vertAlign w:val="superscript"/>
          <w:lang w:val="ig_NG" w:bidi="ig_NG"/>
        </w:rPr>
        <w:t>25</w:t>
      </w:r>
      <w:r>
        <w:rPr>
          <w:lang w:val="ig_NG" w:bidi="ig_NG"/>
        </w:rPr>
        <w:t xml:space="preserve"> Ma Hezekaya ejighị obi ya niile kelee Chineke ekele nʼihi na nganga batara ya nʼobi. Nke a mere ka iwe wee Onyenwe anyị megide ya na ndị Jerusalem na Juda.</w:t>
      </w:r>
    </w:p>
    <w:p>
      <w:pPr/>
      <w:r>
        <w:rPr>
          <w:lang w:val="ig_NG" w:bidi="ig_NG"/>
        </w:rPr>
      </w:r>
      <w:r>
        <w:rPr>
          <w:vertAlign w:val="superscript"/>
          <w:lang w:val="ig_NG" w:bidi="ig_NG"/>
        </w:rPr>
        <w:t>26</w:t>
      </w:r>
      <w:r>
        <w:rPr>
          <w:lang w:val="ig_NG" w:bidi="ig_NG"/>
        </w:rPr>
        <w:t xml:space="preserve"> Mgbe Hezekaya na ndị Jerusalem wedara onwe ha nʼala, iwe Onyenwe anyị dajụrụ nʼebe ha nọ, ọ takwaghị ha ahụhụ nʼoge niile ahụ Hezekaya dị ndụ.</w:t>
      </w:r>
    </w:p>
    <w:p>
      <w:pPr/>
      <w:r>
        <w:rPr>
          <w:lang w:val="ig_NG" w:bidi="ig_NG"/>
        </w:rPr>
      </w:r>
      <w:r>
        <w:rPr>
          <w:vertAlign w:val="superscript"/>
          <w:lang w:val="ig_NG" w:bidi="ig_NG"/>
        </w:rPr>
        <w:t>27</w:t>
      </w:r>
      <w:r>
        <w:rPr>
          <w:lang w:val="ig_NG" w:bidi="ig_NG"/>
        </w:rPr>
        <w:t xml:space="preserve"> Ya mere, Hezekaya ghọrọ eze bara ọgaranya, bụrụkwa onye a na-asọpụrụ. O wuru ụlọakụ maka ichebe ọlaọcha ya na ọlaedo, na nkume dị oke ọnụahịa, na ụda na-esi isi ụtọ, na ọta na efere ọlaedo ya.</w:t>
      </w:r>
    </w:p>
    <w:p>
      <w:pPr/>
      <w:r>
        <w:rPr>
          <w:lang w:val="ig_NG" w:bidi="ig_NG"/>
        </w:rPr>
      </w:r>
      <w:r>
        <w:rPr>
          <w:vertAlign w:val="superscript"/>
          <w:lang w:val="ig_NG" w:bidi="ig_NG"/>
        </w:rPr>
        <w:t>28</w:t>
      </w:r>
      <w:r>
        <w:rPr>
          <w:lang w:val="ig_NG" w:bidi="ig_NG"/>
        </w:rPr>
        <w:t xml:space="preserve"> O wukwara ọtụtụ ụlọ ọzọ ebe a na-echebe ọka, na mmanya vaịnị ọhụrụ, na mmanụ oliv. O wukwara ụlọ anụmanụ maka ọtụtụ igwe ewu na atụrụ ya.</w:t>
      </w:r>
    </w:p>
    <w:p>
      <w:pPr/>
      <w:r>
        <w:rPr>
          <w:lang w:val="ig_NG" w:bidi="ig_NG"/>
        </w:rPr>
      </w:r>
      <w:r>
        <w:rPr>
          <w:vertAlign w:val="superscript"/>
          <w:lang w:val="ig_NG" w:bidi="ig_NG"/>
        </w:rPr>
        <w:t>29</w:t>
      </w:r>
      <w:r>
        <w:rPr>
          <w:lang w:val="ig_NG" w:bidi="ig_NG"/>
        </w:rPr>
        <w:t xml:space="preserve"> O wukwara ọtụtụ obodo nta dị iche iche, nweekwa ọtụtụ igwe anụ ụlọ, na igwe ehi, nʼihi na Chineke mere ka ọ baa ụba.</w:t>
      </w:r>
    </w:p>
    <w:p>
      <w:pPr/>
      <w:r>
        <w:rPr>
          <w:lang w:val="ig_NG" w:bidi="ig_NG"/>
        </w:rPr>
      </w:r>
      <w:r>
        <w:rPr>
          <w:vertAlign w:val="superscript"/>
          <w:lang w:val="ig_NG" w:bidi="ig_NG"/>
        </w:rPr>
        <w:t>30</w:t>
      </w:r>
      <w:r>
        <w:rPr>
          <w:lang w:val="ig_NG" w:bidi="ig_NG"/>
        </w:rPr>
        <w:t xml:space="preserve"> Hezekaya bụkwa onye gbochiri mmiri iyi Gaihọn nʼakụkụ elu elu ya, gwuo olulu ebe mmiri ahụ si sọgharịa na-asọbata nʼakụkụ ọdịda anyanwụ nke obodo Devid. Ihe niile o mere gaara ya nke ọma.</w:t>
      </w:r>
    </w:p>
    <w:p>
      <w:pPr/>
      <w:r>
        <w:rPr>
          <w:lang w:val="ig_NG" w:bidi="ig_NG"/>
        </w:rPr>
      </w:r>
      <w:r>
        <w:rPr>
          <w:vertAlign w:val="superscript"/>
          <w:lang w:val="ig_NG" w:bidi="ig_NG"/>
        </w:rPr>
        <w:t>31</w:t>
      </w:r>
      <w:r>
        <w:rPr>
          <w:lang w:val="ig_NG" w:bidi="ig_NG"/>
        </w:rPr>
        <w:t xml:space="preserve"> Ma mgbe ndị ozi nke ndị na-achị Babilọn zitere ka ha jụọ ya banyere ihe ebube ahụ nke mere nʼala ahụ, Chineke hapụrụ ya i nwalee ya, ka ọ mara ihe niile dị ya nʼobi.</w:t>
      </w:r>
    </w:p>
    <w:p>
      <w:pPr/>
      <w:r>
        <w:rPr>
          <w:lang w:val="ig_NG" w:bidi="ig_NG"/>
        </w:rPr>
      </w:r>
      <w:r>
        <w:rPr>
          <w:vertAlign w:val="superscript"/>
          <w:lang w:val="ig_NG" w:bidi="ig_NG"/>
        </w:rPr>
        <w:t>32</w:t>
      </w:r>
      <w:r>
        <w:rPr>
          <w:lang w:val="ig_NG" w:bidi="ig_NG"/>
        </w:rPr>
        <w:t xml:space="preserve"> Ma banyere ihe ndị ọzọ niile mere nʼoge ọchịchị Hezekaya, na ọrụ ebere niile nke ọ rụrụ ka edere nʼakwụkwọ ọhụ onye amụma bụ Aịzaya, nwa Emọz, dịkwa nʼakwụkwọ akụkọ ndị eze Juda na Izrel niile.</w:t>
      </w:r>
    </w:p>
    <w:p>
      <w:pPr/>
      <w:r>
        <w:rPr>
          <w:lang w:val="ig_NG" w:bidi="ig_NG"/>
        </w:rPr>
      </w:r>
      <w:r>
        <w:rPr>
          <w:vertAlign w:val="superscript"/>
          <w:lang w:val="ig_NG" w:bidi="ig_NG"/>
        </w:rPr>
        <w:t>33</w:t>
      </w:r>
      <w:r>
        <w:rPr>
          <w:lang w:val="ig_NG" w:bidi="ig_NG"/>
        </w:rPr>
        <w:t xml:space="preserve"> Hezekaya sooro ndị nna nna ya dinaa nʼọnwụ, e lie ya nʼugwu nʼebe ili ndị nna nna Devid dị. Ndị Juda niile na ndị niile bi na Jerusalem kwanyere ya ugwu nʼọnwụ ya. Manase nwa ya ghọrọ eze nʼọnọdụ ya.</w:t>
      </w:r>
    </w:p>
    <w:p>
      <w:pPr>
        <w:pStyle w:val="Heading2"/>
      </w:pPr>
      <w:r>
        <w:rPr>
          <w:lang w:val="ig_NG" w:bidi="ig_NG"/>
        </w:rPr>
        <w:t>2 Akụkọ Ihe Gara Aga 33:1</w:t>
      </w:r>
      <w:r>
        <w:rPr>
          <w:lang w:val="ig_NG" w:bidi="ig_NG"/>
        </w:rPr>
      </w:r>
    </w:p>
    <w:p>
      <w:pPr/>
      <w:r>
        <w:rPr>
          <w:lang w:val="ig_NG" w:bidi="ig_NG"/>
        </w:rPr>
      </w:r>
      <w:r>
        <w:rPr>
          <w:vertAlign w:val="superscript"/>
          <w:lang w:val="ig_NG" w:bidi="ig_NG"/>
        </w:rPr>
        <w:t>1</w:t>
      </w:r>
      <w:r>
        <w:rPr>
          <w:lang w:val="ig_NG" w:bidi="ig_NG"/>
        </w:rPr>
        <w:t xml:space="preserve"> Manase gbara afọ iri na abụọ mgbe ọ malitere ịbụ eze. Ọ chịrị iri afọ ise na ise na Jerusalem.</w:t>
      </w:r>
    </w:p>
    <w:p>
      <w:pPr/>
      <w:r>
        <w:rPr>
          <w:lang w:val="ig_NG" w:bidi="ig_NG"/>
        </w:rPr>
      </w:r>
      <w:r>
        <w:rPr>
          <w:vertAlign w:val="superscript"/>
          <w:lang w:val="ig_NG" w:bidi="ig_NG"/>
        </w:rPr>
        <w:t>2</w:t>
      </w:r>
      <w:r>
        <w:rPr>
          <w:lang w:val="ig_NG" w:bidi="ig_NG"/>
        </w:rPr>
        <w:t xml:space="preserve"> O mere ihe dị njọ nʼanya Onyenwe anyị, site nʼịgbaso ihe arụ niile nke ndị mba ọzọ bi nʼala ahụ na mbụ mere, bụ ndị Onyenwe anyị chụpụrụ nʼihu ndị Izrel.</w:t>
      </w:r>
    </w:p>
    <w:p>
      <w:pPr/>
      <w:r>
        <w:rPr>
          <w:lang w:val="ig_NG" w:bidi="ig_NG"/>
        </w:rPr>
      </w:r>
      <w:r>
        <w:rPr>
          <w:vertAlign w:val="superscript"/>
          <w:lang w:val="ig_NG" w:bidi="ig_NG"/>
        </w:rPr>
        <w:t>3</w:t>
      </w:r>
      <w:r>
        <w:rPr>
          <w:lang w:val="ig_NG" w:bidi="ig_NG"/>
        </w:rPr>
        <w:t xml:space="preserve"> O wugharịrị ebe dị elu niile nke nna ya Hezekaya kwadara, o wukwara ebe ịchụ aja dị iche iche nke Baal, pịakwa ogidi Ashera dị iche iche. Ọ kpọrọ isiala nye usuu ihe niile nke dị na mbara eluigwe feekwa ha ofufe.</w:t>
      </w:r>
    </w:p>
    <w:p>
      <w:pPr/>
      <w:r>
        <w:rPr>
          <w:lang w:val="ig_NG" w:bidi="ig_NG"/>
        </w:rPr>
      </w:r>
      <w:r>
        <w:rPr>
          <w:vertAlign w:val="superscript"/>
          <w:lang w:val="ig_NG" w:bidi="ig_NG"/>
        </w:rPr>
        <w:t>4</w:t>
      </w:r>
      <w:r>
        <w:rPr>
          <w:lang w:val="ig_NG" w:bidi="ig_NG"/>
        </w:rPr>
        <w:t xml:space="preserve"> O wuru ebe ịchụ aja dị iche iche, nʼime ụlọnsọ Onyenwe anyị, nke Onyenwe anyị, kwuru okwu banyere ya, sị, “Aha m ga-adịgide na Jerusalem ruo mgbe ebighị ebi.”</w:t>
      </w:r>
    </w:p>
    <w:p>
      <w:pPr/>
      <w:r>
        <w:rPr>
          <w:lang w:val="ig_NG" w:bidi="ig_NG"/>
        </w:rPr>
      </w:r>
      <w:r>
        <w:rPr>
          <w:vertAlign w:val="superscript"/>
          <w:lang w:val="ig_NG" w:bidi="ig_NG"/>
        </w:rPr>
        <w:t>5</w:t>
      </w:r>
      <w:r>
        <w:rPr>
          <w:lang w:val="ig_NG" w:bidi="ig_NG"/>
        </w:rPr>
        <w:t xml:space="preserve"> O wuru ebe ịchụ aja nye usuu ihe niile dị na mbara eluigwe nʼogige abụọ dị nʼụlọnsọ Onyenwe anyị.</w:t>
      </w:r>
    </w:p>
    <w:p>
      <w:pPr/>
      <w:r>
        <w:rPr>
          <w:lang w:val="ig_NG" w:bidi="ig_NG"/>
        </w:rPr>
      </w:r>
      <w:r>
        <w:rPr>
          <w:vertAlign w:val="superscript"/>
          <w:lang w:val="ig_NG" w:bidi="ig_NG"/>
        </w:rPr>
        <w:t>6</w:t>
      </w:r>
      <w:r>
        <w:rPr>
          <w:lang w:val="ig_NG" w:bidi="ig_NG"/>
        </w:rPr>
        <w:t xml:space="preserve"> O jikwa ụmụ ya chụọ aja nʼime ọkụ na Ndagwurugwu nke Ben Hinom. Ọ gbara aja, taa amụsụ, chọọ ọsịsa nʼaka ndị mgbaasị, jụta ase nʼaka ndị na-ajụ mmụọ ọjọọ ase, ya na ndị dibịa afa mekọkwara ihe. O mere ihe dị njọ nʼebe ọ dị ukwuu nʼanya Onyenwe anyị si otu a kpasuo iwe ya.</w:t>
      </w:r>
    </w:p>
    <w:p>
      <w:pPr/>
      <w:r>
        <w:rPr>
          <w:lang w:val="ig_NG" w:bidi="ig_NG"/>
        </w:rPr>
      </w:r>
      <w:r>
        <w:rPr>
          <w:vertAlign w:val="superscript"/>
          <w:lang w:val="ig_NG" w:bidi="ig_NG"/>
        </w:rPr>
        <w:t>7</w:t>
      </w:r>
      <w:r>
        <w:rPr>
          <w:lang w:val="ig_NG" w:bidi="ig_NG"/>
        </w:rPr>
        <w:t xml:space="preserve"> O were oyiyi apịrị apị nke o mere debe nʼime ụlọnsọ Chineke, nke Chineke gwara Devid na nwa ya Solomọn okwu sị, “Nʼụlọnsọ a na nʼime Jerusalem, nke mụ onwe m họpụtara site nʼebo niile nke Izrel, ka m ga-akpọkwasị Aha m ruo mgbe ebighị ebi.</w:t>
      </w:r>
    </w:p>
    <w:p>
      <w:pPr/>
      <w:r>
        <w:rPr>
          <w:lang w:val="ig_NG" w:bidi="ig_NG"/>
        </w:rPr>
      </w:r>
      <w:r>
        <w:rPr>
          <w:vertAlign w:val="superscript"/>
          <w:lang w:val="ig_NG" w:bidi="ig_NG"/>
        </w:rPr>
        <w:t>8</w:t>
      </w:r>
      <w:r>
        <w:rPr>
          <w:lang w:val="ig_NG" w:bidi="ig_NG"/>
        </w:rPr>
        <w:t xml:space="preserve"> Ma agaghị emekwa ka ụkwụ ndị Izrel hapụ ala ahụ nke m kenyere nna nna unu, naanị ma ọ bụrụ na ha elezie anya debe ihe niile m nyere ha nʼiwu banyere iwu niile, ụkpụrụ niile na ntụziaka niile m nyere site nʼaka Mosis.”</w:t>
      </w:r>
    </w:p>
    <w:p>
      <w:pPr/>
      <w:r>
        <w:rPr>
          <w:lang w:val="ig_NG" w:bidi="ig_NG"/>
        </w:rPr>
      </w:r>
      <w:r>
        <w:rPr>
          <w:vertAlign w:val="superscript"/>
          <w:lang w:val="ig_NG" w:bidi="ig_NG"/>
        </w:rPr>
        <w:t>9</w:t>
      </w:r>
      <w:r>
        <w:rPr>
          <w:lang w:val="ig_NG" w:bidi="ig_NG"/>
        </w:rPr>
        <w:t xml:space="preserve"> Ma Manase duhiere Juda na ndị Jerusalem, mee ka ha mee ihe dị njọ karịa nke ndị mba niile ndị Onyenwe anyị lara nʼiyi site nʼihu ndị Izrel.</w:t>
      </w:r>
    </w:p>
    <w:p>
      <w:pPr/>
      <w:r>
        <w:rPr>
          <w:lang w:val="ig_NG" w:bidi="ig_NG"/>
        </w:rPr>
      </w:r>
      <w:r>
        <w:rPr>
          <w:vertAlign w:val="superscript"/>
          <w:lang w:val="ig_NG" w:bidi="ig_NG"/>
        </w:rPr>
        <w:t>10</w:t>
      </w:r>
      <w:r>
        <w:rPr>
          <w:lang w:val="ig_NG" w:bidi="ig_NG"/>
        </w:rPr>
        <w:t xml:space="preserve"> Onyenwe anyị gwara Manase na ndị ya okwu, ma ha egeghị ntị.</w:t>
      </w:r>
    </w:p>
    <w:p>
      <w:pPr/>
      <w:r>
        <w:rPr>
          <w:lang w:val="ig_NG" w:bidi="ig_NG"/>
        </w:rPr>
      </w:r>
      <w:r>
        <w:rPr>
          <w:vertAlign w:val="superscript"/>
          <w:lang w:val="ig_NG" w:bidi="ig_NG"/>
        </w:rPr>
        <w:t>11</w:t>
      </w:r>
      <w:r>
        <w:rPr>
          <w:lang w:val="ig_NG" w:bidi="ig_NG"/>
        </w:rPr>
        <w:t xml:space="preserve"> Nʼihi ya, Onyenwe anyị mere ka ndị ọchịagha nke eze ndị Asịrịa bịa buso ha agha, bụ ndị jidere Manase, gbanye ya nko igwe nʼimi, were ụdọ bronz kee ya agbụ, kpọrọ ya laa Babilọn.</w:t>
      </w:r>
    </w:p>
    <w:p>
      <w:pPr/>
      <w:r>
        <w:rPr>
          <w:lang w:val="ig_NG" w:bidi="ig_NG"/>
        </w:rPr>
      </w:r>
      <w:r>
        <w:rPr>
          <w:vertAlign w:val="superscript"/>
          <w:lang w:val="ig_NG" w:bidi="ig_NG"/>
        </w:rPr>
        <w:t>12</w:t>
      </w:r>
      <w:r>
        <w:rPr>
          <w:lang w:val="ig_NG" w:bidi="ig_NG"/>
        </w:rPr>
        <w:t xml:space="preserve"> Nʼoge ahụ ka anya doro Manase. O wedara onwe ya ala nke ukwuu, rịọọ amara site nʼaka Onyenwe anyị Chineke nna nna ya.</w:t>
      </w:r>
    </w:p>
    <w:p>
      <w:pPr/>
      <w:r>
        <w:rPr>
          <w:lang w:val="ig_NG" w:bidi="ig_NG"/>
        </w:rPr>
      </w:r>
      <w:r>
        <w:rPr>
          <w:vertAlign w:val="superscript"/>
          <w:lang w:val="ig_NG" w:bidi="ig_NG"/>
        </w:rPr>
        <w:t>13</w:t>
      </w:r>
      <w:r>
        <w:rPr>
          <w:lang w:val="ig_NG" w:bidi="ig_NG"/>
        </w:rPr>
        <w:t xml:space="preserve"> Onyenwe anyị nụrụ arịrịọ ya mee ya ka ọ lọtakwa nʼalaeze ya na Jerusalem. Mgbe ahụ, Manase matara na Onyenwe anyị bụ Chineke nʼezie.</w:t>
      </w:r>
    </w:p>
    <w:p>
      <w:pPr/>
      <w:r>
        <w:rPr>
          <w:lang w:val="ig_NG" w:bidi="ig_NG"/>
        </w:rPr>
      </w:r>
      <w:r>
        <w:rPr>
          <w:vertAlign w:val="superscript"/>
          <w:lang w:val="ig_NG" w:bidi="ig_NG"/>
        </w:rPr>
        <w:t>14</w:t>
      </w:r>
      <w:r>
        <w:rPr>
          <w:lang w:val="ig_NG" w:bidi="ig_NG"/>
        </w:rPr>
        <w:t xml:space="preserve"> Ọ bụ nʼoge a ka o wughachiri mgbidi nke abụọ gburugburu obodo Devid, na mgbidi dị nʼọdịda anyanwụ iyi Gaihọn na ndagwurugwu Kidrọn. Site nʼebe ahụ, o wuru ya ruo nʼọnụ ụzọ ama Azụ, na gburugburu ugwu Ofel ebe o wuliri ya elu. O dokwara ndịisi agha ya nʼobodo niile e wusiri ike dị na Juda.</w:t>
      </w:r>
    </w:p>
    <w:p>
      <w:pPr/>
      <w:r>
        <w:rPr>
          <w:lang w:val="ig_NG" w:bidi="ig_NG"/>
        </w:rPr>
      </w:r>
      <w:r>
        <w:rPr>
          <w:vertAlign w:val="superscript"/>
          <w:lang w:val="ig_NG" w:bidi="ig_NG"/>
        </w:rPr>
        <w:t>15</w:t>
      </w:r>
      <w:r>
        <w:rPr>
          <w:lang w:val="ig_NG" w:bidi="ig_NG"/>
        </w:rPr>
        <w:t xml:space="preserve"> O wezugara chi ndị mba ọzọ niile, wepụkwa oyiyi ahụ o tinyere nʼụlọnsọ ukwu Onyenwe anyị, kụtuokwa ụlọ arụsị o wuru nʼugwu ụlọnsọ, na ndị nke o wuru na Jerusalem. O sitere nʼobodo bufuo ha.</w:t>
      </w:r>
    </w:p>
    <w:p>
      <w:pPr/>
      <w:r>
        <w:rPr>
          <w:lang w:val="ig_NG" w:bidi="ig_NG"/>
        </w:rPr>
      </w:r>
      <w:r>
        <w:rPr>
          <w:vertAlign w:val="superscript"/>
          <w:lang w:val="ig_NG" w:bidi="ig_NG"/>
        </w:rPr>
        <w:t>16</w:t>
      </w:r>
      <w:r>
        <w:rPr>
          <w:lang w:val="ig_NG" w:bidi="ig_NG"/>
        </w:rPr>
        <w:t xml:space="preserve"> Emesịa, o wugharịrị ebe ịchụ aja Onyenwe anyị dị nʼụlọnsọ ukwu Chineke, chụọ aja udo na aja ekele nʼelu ya. O nyekwara ndị Juda niile iwu sị ha fee Onyenwe anyị Chineke nke Izrel ofufe.</w:t>
      </w:r>
    </w:p>
    <w:p>
      <w:pPr/>
      <w:r>
        <w:rPr>
          <w:lang w:val="ig_NG" w:bidi="ig_NG"/>
        </w:rPr>
      </w:r>
      <w:r>
        <w:rPr>
          <w:vertAlign w:val="superscript"/>
          <w:lang w:val="ig_NG" w:bidi="ig_NG"/>
        </w:rPr>
        <w:t>17</w:t>
      </w:r>
      <w:r>
        <w:rPr>
          <w:lang w:val="ig_NG" w:bidi="ig_NG"/>
        </w:rPr>
        <w:t xml:space="preserve"> Ma ụfọdụ ndị Juda nọgidekwara na-achụ aja nʼugwu, maọbụ naanị Onyenwe anyị Chineke ha ka ha na-achụrụ aja ndị a.</w:t>
      </w:r>
    </w:p>
    <w:p>
      <w:pPr/>
      <w:r>
        <w:rPr>
          <w:lang w:val="ig_NG" w:bidi="ig_NG"/>
        </w:rPr>
      </w:r>
      <w:r>
        <w:rPr>
          <w:vertAlign w:val="superscript"/>
          <w:lang w:val="ig_NG" w:bidi="ig_NG"/>
        </w:rPr>
        <w:t>18</w:t>
      </w:r>
      <w:r>
        <w:rPr>
          <w:lang w:val="ig_NG" w:bidi="ig_NG"/>
        </w:rPr>
        <w:t xml:space="preserve"> Ma banyere ihe ndị ọzọ niile mere nʼoge ọchịchị Manase na ekpere nke o kpeere Chineke ya, na okwu niile ndị ọhụ gwara ya nʼaha Onyenwe anyị, bụ Chineke nke Izrel, ka e dere nʼakwụkwọ akụkọ ihe e mere nʼoge ndị eze Izrel niile.</w:t>
      </w:r>
    </w:p>
    <w:p>
      <w:pPr/>
      <w:r>
        <w:rPr>
          <w:lang w:val="ig_NG" w:bidi="ig_NG"/>
        </w:rPr>
      </w:r>
      <w:r>
        <w:rPr>
          <w:vertAlign w:val="superscript"/>
          <w:lang w:val="ig_NG" w:bidi="ig_NG"/>
        </w:rPr>
        <w:t>19</w:t>
      </w:r>
      <w:r>
        <w:rPr>
          <w:lang w:val="ig_NG" w:bidi="ig_NG"/>
        </w:rPr>
        <w:t xml:space="preserve"> Ekpere ya, na ọsịsa Chineke zara ya, na mmehie ya niile, na-ekwesighị ntụkwasị obi ya, na ebe niile o wuru ụlọ arụsị nʼelu ugwu, na ebe ọ manyere ogidi arụsị Ashera, na arụsị ndị ọzọ, tupu o weda onwe ya ala, ka e dere nʼakwụkwọ akụkọ ndị amụma.</w:t>
      </w:r>
    </w:p>
    <w:p>
      <w:pPr/>
      <w:r>
        <w:rPr>
          <w:lang w:val="ig_NG" w:bidi="ig_NG"/>
        </w:rPr>
      </w:r>
      <w:r>
        <w:rPr>
          <w:vertAlign w:val="superscript"/>
          <w:lang w:val="ig_NG" w:bidi="ig_NG"/>
        </w:rPr>
        <w:t>20</w:t>
      </w:r>
      <w:r>
        <w:rPr>
          <w:lang w:val="ig_NG" w:bidi="ig_NG"/>
        </w:rPr>
        <w:t xml:space="preserve"> Manase sooro ndị nna nna ya ha dina nʼọnwụ, e lie ya nʼụlọeze ya. Amọn, ọkpara ya, nọchiri ya.</w:t>
      </w:r>
    </w:p>
    <w:p>
      <w:pPr/>
      <w:r>
        <w:rPr>
          <w:lang w:val="ig_NG" w:bidi="ig_NG"/>
        </w:rPr>
      </w:r>
      <w:r>
        <w:rPr>
          <w:vertAlign w:val="superscript"/>
          <w:lang w:val="ig_NG" w:bidi="ig_NG"/>
        </w:rPr>
        <w:t>21</w:t>
      </w:r>
      <w:r>
        <w:rPr>
          <w:lang w:val="ig_NG" w:bidi="ig_NG"/>
        </w:rPr>
        <w:t xml:space="preserve"> Amọn gbara iri afọ abụọ na abụọ mgbe ọ malitere ịbụ eze. Ọ chịrị afọ abụọ na Jerusalem.</w:t>
      </w:r>
    </w:p>
    <w:p>
      <w:pPr/>
      <w:r>
        <w:rPr>
          <w:lang w:val="ig_NG" w:bidi="ig_NG"/>
        </w:rPr>
      </w:r>
      <w:r>
        <w:rPr>
          <w:vertAlign w:val="superscript"/>
          <w:lang w:val="ig_NG" w:bidi="ig_NG"/>
        </w:rPr>
        <w:t>22</w:t>
      </w:r>
      <w:r>
        <w:rPr>
          <w:lang w:val="ig_NG" w:bidi="ig_NG"/>
        </w:rPr>
        <w:t xml:space="preserve"> O mere ihe dị njọ nʼanya Onyenwe anyị dịka nna ya Manase mere. Amọn kpọrọ isiala, chụọkwa aja nye arụsị niile, nke Manase mere.</w:t>
      </w:r>
    </w:p>
    <w:p>
      <w:pPr/>
      <w:r>
        <w:rPr>
          <w:lang w:val="ig_NG" w:bidi="ig_NG"/>
        </w:rPr>
      </w:r>
      <w:r>
        <w:rPr>
          <w:vertAlign w:val="superscript"/>
          <w:lang w:val="ig_NG" w:bidi="ig_NG"/>
        </w:rPr>
        <w:t>23</w:t>
      </w:r>
      <w:r>
        <w:rPr>
          <w:lang w:val="ig_NG" w:bidi="ig_NG"/>
        </w:rPr>
        <w:t xml:space="preserve"> Ma o wedaghị onwe ya ala nʼihu Onyenwe anyị dịka Manase nna ya mere. Kama Amọn gara nʼihu mee ka ikpe ọmụma ya mụbaa.</w:t>
      </w:r>
    </w:p>
    <w:p>
      <w:pPr/>
      <w:r>
        <w:rPr>
          <w:lang w:val="ig_NG" w:bidi="ig_NG"/>
        </w:rPr>
      </w:r>
      <w:r>
        <w:rPr>
          <w:vertAlign w:val="superscript"/>
          <w:lang w:val="ig_NG" w:bidi="ig_NG"/>
        </w:rPr>
        <w:t>24</w:t>
      </w:r>
      <w:r>
        <w:rPr>
          <w:lang w:val="ig_NG" w:bidi="ig_NG"/>
        </w:rPr>
        <w:t xml:space="preserve"> Ndị na-ejere Amọn ozi gbara izu megide ya, ha gburu ya nʼime ụlọeze ya.</w:t>
      </w:r>
    </w:p>
    <w:p>
      <w:pPr/>
      <w:r>
        <w:rPr>
          <w:lang w:val="ig_NG" w:bidi="ig_NG"/>
        </w:rPr>
      </w:r>
      <w:r>
        <w:rPr>
          <w:vertAlign w:val="superscript"/>
          <w:lang w:val="ig_NG" w:bidi="ig_NG"/>
        </w:rPr>
        <w:t>25</w:t>
      </w:r>
      <w:r>
        <w:rPr>
          <w:lang w:val="ig_NG" w:bidi="ig_NG"/>
        </w:rPr>
        <w:t xml:space="preserve"> Mgbe ahụ, ndị ala ahụ gburu ndị niile ahụ gbara izu megide eze Amọn. Ha mere Josaya nwa ya nwoke eze nʼọnọdụ ya.</w:t>
      </w:r>
    </w:p>
    <w:p>
      <w:pPr>
        <w:pStyle w:val="Heading2"/>
      </w:pPr>
      <w:r>
        <w:rPr>
          <w:lang w:val="ig_NG" w:bidi="ig_NG"/>
        </w:rPr>
        <w:t>2 Akụkọ Ihe Gara Aga 34:1</w:t>
      </w:r>
      <w:r>
        <w:rPr>
          <w:lang w:val="ig_NG" w:bidi="ig_NG"/>
        </w:rPr>
      </w:r>
    </w:p>
    <w:p>
      <w:pPr/>
      <w:r>
        <w:rPr>
          <w:lang w:val="ig_NG" w:bidi="ig_NG"/>
        </w:rPr>
      </w:r>
      <w:r>
        <w:rPr>
          <w:vertAlign w:val="superscript"/>
          <w:lang w:val="ig_NG" w:bidi="ig_NG"/>
        </w:rPr>
        <w:t>1</w:t>
      </w:r>
      <w:r>
        <w:rPr>
          <w:lang w:val="ig_NG" w:bidi="ig_NG"/>
        </w:rPr>
        <w:t xml:space="preserve"> Josaya gbara afọ asatọ mgbe e mere ya eze. Ọ chịrị iri afọ atọ na otu na Jerusalem.</w:t>
      </w:r>
    </w:p>
    <w:p>
      <w:pPr/>
      <w:r>
        <w:rPr>
          <w:lang w:val="ig_NG" w:bidi="ig_NG"/>
        </w:rPr>
      </w:r>
      <w:r>
        <w:rPr>
          <w:vertAlign w:val="superscript"/>
          <w:lang w:val="ig_NG" w:bidi="ig_NG"/>
        </w:rPr>
        <w:t>2</w:t>
      </w:r>
      <w:r>
        <w:rPr>
          <w:lang w:val="ig_NG" w:bidi="ig_NG"/>
        </w:rPr>
        <w:t xml:space="preserve"> O mere ihe ziri ezi nʼanya Onyenwe anyị, gbasookwa ụzọ niile nke nna nna ya Devid, o sighị nʼụzọ a wezuga onwe ya gaa nʼaka nri maọbụ nʼaka ekpe.</w:t>
      </w:r>
    </w:p>
    <w:p>
      <w:pPr/>
      <w:r>
        <w:rPr>
          <w:lang w:val="ig_NG" w:bidi="ig_NG"/>
        </w:rPr>
      </w:r>
      <w:r>
        <w:rPr>
          <w:vertAlign w:val="superscript"/>
          <w:lang w:val="ig_NG" w:bidi="ig_NG"/>
        </w:rPr>
        <w:t>3</w:t>
      </w:r>
      <w:r>
        <w:rPr>
          <w:lang w:val="ig_NG" w:bidi="ig_NG"/>
        </w:rPr>
        <w:t xml:space="preserve"> Nʼafọ nke asatọ nke ọchịchị ya, mgbe ọ ka bụ okorobịa, o bidoro iji obi ya niile na-achọ Chineke nke nna ya Devid. Nʼafọ iri na abụọ nke ọchịchị ya, ọ malitere ime ka Juda na Jerusalem dị ọcha site nʼiwezuga ebe ịchụ aja niile dị elu, na ogidi Ashera niile, na arụsị a pịrị apị na nke a kpụrụ akpụ niile.</w:t>
      </w:r>
    </w:p>
    <w:p>
      <w:pPr/>
      <w:r>
        <w:rPr>
          <w:lang w:val="ig_NG" w:bidi="ig_NG"/>
        </w:rPr>
      </w:r>
      <w:r>
        <w:rPr>
          <w:vertAlign w:val="superscript"/>
          <w:lang w:val="ig_NG" w:bidi="ig_NG"/>
        </w:rPr>
        <w:t>4</w:t>
      </w:r>
      <w:r>
        <w:rPr>
          <w:lang w:val="ig_NG" w:bidi="ig_NG"/>
        </w:rPr>
        <w:t xml:space="preserve"> Nʼihu ya o mere ka a kwatuo ebe ịchụ aja Baal nʼike. Ọ kụdara ebe ịchụ aja ihe nsure ọkụ na-esi isi ụtọ dị nʼelu ebe ịchụ aja Baal ndị ahụ, tijisie ogidi Ashera niile, na arụsị na oyiyi niile. Ọ kụjasịrị ha niile, kpokọrọ ha ghasaa ha nʼelu ili ndị na-efe ha.</w:t>
      </w:r>
    </w:p>
    <w:p>
      <w:pPr/>
      <w:r>
        <w:rPr>
          <w:lang w:val="ig_NG" w:bidi="ig_NG"/>
        </w:rPr>
      </w:r>
      <w:r>
        <w:rPr>
          <w:vertAlign w:val="superscript"/>
          <w:lang w:val="ig_NG" w:bidi="ig_NG"/>
        </w:rPr>
        <w:t>5</w:t>
      </w:r>
      <w:r>
        <w:rPr>
          <w:lang w:val="ig_NG" w:bidi="ig_NG"/>
        </w:rPr>
        <w:t xml:space="preserve"> Ọ kpọrọ ọkpụkpụ ndị nchụaja ahụ ọkụ nʼelu ebe ịchụ aja arụsị ha, si otu a mee ka Juda na Jerusalem dị ọcha.</w:t>
      </w:r>
    </w:p>
    <w:p>
      <w:pPr/>
      <w:r>
        <w:rPr>
          <w:lang w:val="ig_NG" w:bidi="ig_NG"/>
        </w:rPr>
      </w:r>
      <w:r>
        <w:rPr>
          <w:vertAlign w:val="superscript"/>
          <w:lang w:val="ig_NG" w:bidi="ig_NG"/>
        </w:rPr>
        <w:t>6</w:t>
      </w:r>
      <w:r>
        <w:rPr>
          <w:lang w:val="ig_NG" w:bidi="ig_NG"/>
        </w:rPr>
        <w:t xml:space="preserve"> Nʼobodo ndị Manase, na Ifrem na Simiọn, ruo na Naftalị, na mkpọmkpọ ebe ha niile gburugburu.</w:t>
      </w:r>
    </w:p>
    <w:p>
      <w:pPr/>
      <w:r>
        <w:rPr>
          <w:lang w:val="ig_NG" w:bidi="ig_NG"/>
        </w:rPr>
      </w:r>
      <w:r>
        <w:rPr>
          <w:vertAlign w:val="superscript"/>
          <w:lang w:val="ig_NG" w:bidi="ig_NG"/>
        </w:rPr>
        <w:t>7</w:t>
      </w:r>
      <w:r>
        <w:rPr>
          <w:lang w:val="ig_NG" w:bidi="ig_NG"/>
        </w:rPr>
        <w:t xml:space="preserve"> O titụrụ ebe ịchụ aja nke arụsị niile na ogidi arụsị Ashera, gwepịa arụsị ndị a niile dịka ntụ. Otu a ka o mere nʼala Izrel niile tupu ọ laghachi Jerusalem.</w:t>
      </w:r>
    </w:p>
    <w:p>
      <w:pPr/>
      <w:r>
        <w:rPr>
          <w:lang w:val="ig_NG" w:bidi="ig_NG"/>
        </w:rPr>
      </w:r>
      <w:r>
        <w:rPr>
          <w:vertAlign w:val="superscript"/>
          <w:lang w:val="ig_NG" w:bidi="ig_NG"/>
        </w:rPr>
        <w:t>8</w:t>
      </w:r>
      <w:r>
        <w:rPr>
          <w:lang w:val="ig_NG" w:bidi="ig_NG"/>
        </w:rPr>
        <w:t xml:space="preserve"> Nʼafọ nke iri na asatọ nke ọchịchị Josaya, mgbe o mere ka ala ahụ na ụlọnsọ dị ọcha, o zigara Shefan nwa Azalaya, Maaseia onye na-achị obodo, na Joa nwa Joahaz, onye na-edekọ akụkọ, ka ha wuzie ụlọnsọ Onyenwe anyị, bụ Chineke ya.</w:t>
      </w:r>
    </w:p>
    <w:p>
      <w:pPr/>
      <w:r>
        <w:rPr>
          <w:lang w:val="ig_NG" w:bidi="ig_NG"/>
        </w:rPr>
      </w:r>
      <w:r>
        <w:rPr>
          <w:vertAlign w:val="superscript"/>
          <w:lang w:val="ig_NG" w:bidi="ig_NG"/>
        </w:rPr>
        <w:t>9</w:t>
      </w:r>
      <w:r>
        <w:rPr>
          <w:lang w:val="ig_NG" w:bidi="ig_NG"/>
        </w:rPr>
        <w:t xml:space="preserve"> Ha jekwuru Hilkaya onyeisi nchụaja nye ya ego nke e webatara nʼụlọnsọ Chineke, nke ndị Livayị bụ ndị na-eche ọnụ ụzọ nakọtara site nʼaka ndị Manase na Ifrem, na ndị niile fọdụrụ nʼIzrel, na sitekwa nʼaka ndị Juda na Benjamin, na ndị niile bi na Jerusalem.</w:t>
      </w:r>
    </w:p>
    <w:p>
      <w:pPr/>
      <w:r>
        <w:rPr>
          <w:lang w:val="ig_NG" w:bidi="ig_NG"/>
        </w:rPr>
      </w:r>
      <w:r>
        <w:rPr>
          <w:vertAlign w:val="superscript"/>
          <w:lang w:val="ig_NG" w:bidi="ig_NG"/>
        </w:rPr>
        <w:t>10</w:t>
      </w:r>
      <w:r>
        <w:rPr>
          <w:lang w:val="ig_NG" w:bidi="ig_NG"/>
        </w:rPr>
        <w:t xml:space="preserve"> Mgbe ahụ, ha nyefere ya nʼaka ndị ikom ahọpụtara maka ilekọta ọrụ nʼụlọnsọ Onyenwe anyị. Ndị ikom a kwụrụ ndị ọrụ rụziri ma mezie ụlọnsọ ahụ ụgwọ.</w:t>
      </w:r>
    </w:p>
    <w:p>
      <w:pPr/>
      <w:r>
        <w:rPr>
          <w:lang w:val="ig_NG" w:bidi="ig_NG"/>
        </w:rPr>
      </w:r>
      <w:r>
        <w:rPr>
          <w:vertAlign w:val="superscript"/>
          <w:lang w:val="ig_NG" w:bidi="ig_NG"/>
        </w:rPr>
        <w:t>11</w:t>
      </w:r>
      <w:r>
        <w:rPr>
          <w:lang w:val="ig_NG" w:bidi="ig_NG"/>
        </w:rPr>
        <w:t xml:space="preserve"> Ha nyekwara ndị ọkpọ ǹtu na ndị na-ewu ụlọ ego iji zụta nkume a wara awa, osisi iji mee ihe njikọta na osisi ịkwado ụlọ, maka iji rụzie ụlọ a nke ndị eze Juda hapụrụ ka ọ dakasịa.</w:t>
      </w:r>
    </w:p>
    <w:p>
      <w:pPr/>
      <w:r>
        <w:rPr>
          <w:lang w:val="ig_NG" w:bidi="ig_NG"/>
        </w:rPr>
      </w:r>
      <w:r>
        <w:rPr>
          <w:vertAlign w:val="superscript"/>
          <w:lang w:val="ig_NG" w:bidi="ig_NG"/>
        </w:rPr>
        <w:t>12</w:t>
      </w:r>
      <w:r>
        <w:rPr>
          <w:lang w:val="ig_NG" w:bidi="ig_NG"/>
        </w:rPr>
        <w:t xml:space="preserve"> Ndị ọrụ a rụrụ ọrụ ha nʼikwesị ntụkwasị obi. Ndị nlekọta ha bụ ndị Livayị ndị a: Jahat na Ọbadaya ndị si nʼikwu Merari, na Zekaraya na Meshulam ndịisi nʼikwu Kohat. Ndị Livayị ndị ọzọ, ndị bụ ndị nwere nghọta nʼiti ngwa egwu dị iche iche</w:t>
      </w:r>
    </w:p>
    <w:p>
      <w:pPr/>
      <w:r>
        <w:rPr>
          <w:lang w:val="ig_NG" w:bidi="ig_NG"/>
        </w:rPr>
      </w:r>
      <w:r>
        <w:rPr>
          <w:vertAlign w:val="superscript"/>
          <w:lang w:val="ig_NG" w:bidi="ig_NG"/>
        </w:rPr>
        <w:t>13</w:t>
      </w:r>
      <w:r>
        <w:rPr>
          <w:lang w:val="ig_NG" w:bidi="ig_NG"/>
        </w:rPr>
        <w:t xml:space="preserve"> ka e mere ndị nlekọta ndị na-ebu ibu. Ha lekọtakwara ndị niile rụrụ ọrụ dị iche iche. Ụfọdụ nʼime ndị Livayị ndị a bụ ndị ode akwụkwọ na ndị na-edekọ ihe, na ndị na-eche ọnụ ụzọ nche.</w:t>
      </w:r>
    </w:p>
    <w:p>
      <w:pPr/>
      <w:r>
        <w:rPr>
          <w:lang w:val="ig_NG" w:bidi="ig_NG"/>
        </w:rPr>
      </w:r>
      <w:r>
        <w:rPr>
          <w:vertAlign w:val="superscript"/>
          <w:lang w:val="ig_NG" w:bidi="ig_NG"/>
        </w:rPr>
        <w:t>14</w:t>
      </w:r>
      <w:r>
        <w:rPr>
          <w:lang w:val="ig_NG" w:bidi="ig_NG"/>
        </w:rPr>
        <w:t xml:space="preserve"> Mgbe ha na-ewepụta ego anabatara nʼụlọnsọ Onyenwe anyị, Hilkaya onye nchụaja chọtara akwụkwọ Iwu Onyenwe anyị, bụ nke o nyere site nʼaka Mosis.</w:t>
      </w:r>
    </w:p>
    <w:p>
      <w:pPr/>
      <w:r>
        <w:rPr>
          <w:lang w:val="ig_NG" w:bidi="ig_NG"/>
        </w:rPr>
      </w:r>
      <w:r>
        <w:rPr>
          <w:vertAlign w:val="superscript"/>
          <w:lang w:val="ig_NG" w:bidi="ig_NG"/>
        </w:rPr>
        <w:t>15</w:t>
      </w:r>
      <w:r>
        <w:rPr>
          <w:lang w:val="ig_NG" w:bidi="ig_NG"/>
        </w:rPr>
        <w:t xml:space="preserve"> Hilkaya sịrị Shefan ode akwụkwọ, “Achọtala m Akwụkwọ Iwu nʼime ụlọnsọ ukwu Onyenwe anyị.” O nyere ya Shefan.</w:t>
      </w:r>
    </w:p>
    <w:p>
      <w:pPr/>
      <w:r>
        <w:rPr>
          <w:lang w:val="ig_NG" w:bidi="ig_NG"/>
        </w:rPr>
      </w:r>
      <w:r>
        <w:rPr>
          <w:vertAlign w:val="superscript"/>
          <w:lang w:val="ig_NG" w:bidi="ig_NG"/>
        </w:rPr>
        <w:t>16</w:t>
      </w:r>
      <w:r>
        <w:rPr>
          <w:lang w:val="ig_NG" w:bidi="ig_NG"/>
        </w:rPr>
        <w:t xml:space="preserve"> Mgbe ahụ, Shefan buuru akwụkwọ ahụ wegara ya eze, gwa ya sị, “Ndị ozi gị na-eje ozi ha dịka ihe niile i tinyere ha nʼaka si dị.</w:t>
      </w:r>
    </w:p>
    <w:p>
      <w:pPr/>
      <w:r>
        <w:rPr>
          <w:lang w:val="ig_NG" w:bidi="ig_NG"/>
        </w:rPr>
      </w:r>
      <w:r>
        <w:rPr>
          <w:vertAlign w:val="superscript"/>
          <w:lang w:val="ig_NG" w:bidi="ig_NG"/>
        </w:rPr>
        <w:t>17</w:t>
      </w:r>
      <w:r>
        <w:rPr>
          <w:lang w:val="ig_NG" w:bidi="ig_NG"/>
        </w:rPr>
        <w:t xml:space="preserve"> Ha enyefela ego niile nke dị nʼụlọnsọ Onyenwe anyị nʼaka ndị nlekọta ọrụ, na ndị ọrụ.”</w:t>
      </w:r>
    </w:p>
    <w:p>
      <w:pPr/>
      <w:r>
        <w:rPr>
          <w:lang w:val="ig_NG" w:bidi="ig_NG"/>
        </w:rPr>
      </w:r>
      <w:r>
        <w:rPr>
          <w:vertAlign w:val="superscript"/>
          <w:lang w:val="ig_NG" w:bidi="ig_NG"/>
        </w:rPr>
        <w:t>18</w:t>
      </w:r>
      <w:r>
        <w:rPr>
          <w:lang w:val="ig_NG" w:bidi="ig_NG"/>
        </w:rPr>
        <w:t xml:space="preserve"> Emesịa, Shefan ode akwụkwọ gwara eze okwu ọzọ sị ya, “O nwere akwụkwọ Hilkaya nyere m.” Shefan wepụtara ya gụọ ya na ntị eze.</w:t>
      </w:r>
    </w:p>
    <w:p>
      <w:pPr/>
      <w:r>
        <w:rPr>
          <w:lang w:val="ig_NG" w:bidi="ig_NG"/>
        </w:rPr>
      </w:r>
      <w:r>
        <w:rPr>
          <w:vertAlign w:val="superscript"/>
          <w:lang w:val="ig_NG" w:bidi="ig_NG"/>
        </w:rPr>
        <w:t>19</w:t>
      </w:r>
      <w:r>
        <w:rPr>
          <w:lang w:val="ig_NG" w:bidi="ig_NG"/>
        </w:rPr>
        <w:t xml:space="preserve"> Mgbe eze nụrụ ihe niile e dere nʼakwụkwọ iwu ahụ, ọ dọwara uwe ya.</w:t>
      </w:r>
    </w:p>
    <w:p>
      <w:pPr/>
      <w:r>
        <w:rPr>
          <w:lang w:val="ig_NG" w:bidi="ig_NG"/>
        </w:rPr>
      </w:r>
      <w:r>
        <w:rPr>
          <w:vertAlign w:val="superscript"/>
          <w:lang w:val="ig_NG" w:bidi="ig_NG"/>
        </w:rPr>
        <w:t>20</w:t>
      </w:r>
      <w:r>
        <w:rPr>
          <w:lang w:val="ig_NG" w:bidi="ig_NG"/>
        </w:rPr>
        <w:t xml:space="preserve"> O nyere Hilkaya, Ahikam nwa Shefan, Abdon nwa Maịka, Shefan ode akwụkwọ na Asaya, bụ onye ọrụ eze, iwu, sị ha,</w:t>
      </w:r>
    </w:p>
    <w:p>
      <w:pPr/>
      <w:r>
        <w:rPr>
          <w:lang w:val="ig_NG" w:bidi="ig_NG"/>
        </w:rPr>
      </w:r>
      <w:r>
        <w:rPr>
          <w:vertAlign w:val="superscript"/>
          <w:lang w:val="ig_NG" w:bidi="ig_NG"/>
        </w:rPr>
        <w:t>21</w:t>
      </w:r>
      <w:r>
        <w:rPr>
          <w:lang w:val="ig_NG" w:bidi="ig_NG"/>
        </w:rPr>
        <w:t xml:space="preserve"> “Gaanụ jụta Onyenwe anyị ase, nʼisi m na nʼisi ndị fọdụrụ nʼIzrel na Juda, banyere ihe niile e dere nʼakwụkwọ a bụ nke achọtara. Nʼihi na ọnụma Onyenwe anyị dị ukwuu bụ nke a wụkwasịrị anyị, nʼihi na ndị bu anyị ụzọ edebeghị okwu nke Onyenwe anyị, ha agbasoghị ihe niile e dere nʼime akwụkwọ a banyere anyị.”</w:t>
      </w:r>
    </w:p>
    <w:p>
      <w:pPr/>
      <w:r>
        <w:rPr>
          <w:lang w:val="ig_NG" w:bidi="ig_NG"/>
        </w:rPr>
      </w:r>
      <w:r>
        <w:rPr>
          <w:vertAlign w:val="superscript"/>
          <w:lang w:val="ig_NG" w:bidi="ig_NG"/>
        </w:rPr>
        <w:t>22</w:t>
      </w:r>
      <w:r>
        <w:rPr>
          <w:lang w:val="ig_NG" w:bidi="ig_NG"/>
        </w:rPr>
        <w:t xml:space="preserve"> Ya mere, Hilkaya na ndị ahụ eze zipụrụ ya na ha, jekwuuru Hulda, onye amụma nwanyị, onye bụ nwunye Shalum, nwa Tokhat, nwa Hasra. Onye nlekọta ebe a na-edebe uwe. Hulda na-ebi na mpaghara Jerusalem e wuru ọhụrụ.</w:t>
      </w:r>
    </w:p>
    <w:p>
      <w:pPr/>
      <w:r>
        <w:rPr>
          <w:lang w:val="ig_NG" w:bidi="ig_NG"/>
        </w:rPr>
      </w:r>
      <w:r>
        <w:rPr>
          <w:vertAlign w:val="superscript"/>
          <w:lang w:val="ig_NG" w:bidi="ig_NG"/>
        </w:rPr>
        <w:t>23</w:t>
      </w:r>
      <w:r>
        <w:rPr>
          <w:lang w:val="ig_NG" w:bidi="ig_NG"/>
        </w:rPr>
        <w:t xml:space="preserve"> Ọ sịrị ha, “Otu a ka Onyenwe anyị, bụ Chineke nke Izrel, kwuru: Gwanụ nwoke ahụ ziri unu ka unu bịakwutem, sị</w:t>
      </w:r>
    </w:p>
    <w:p>
      <w:pPr/>
      <w:r>
        <w:rPr>
          <w:lang w:val="ig_NG" w:bidi="ig_NG"/>
        </w:rPr>
      </w:r>
      <w:r>
        <w:rPr>
          <w:vertAlign w:val="superscript"/>
          <w:lang w:val="ig_NG" w:bidi="ig_NG"/>
        </w:rPr>
        <w:t>24</w:t>
      </w:r>
      <w:r>
        <w:rPr>
          <w:lang w:val="ig_NG" w:bidi="ig_NG"/>
        </w:rPr>
        <w:t xml:space="preserve"> ‘Otu a ka Onyenwe anyị na-ekwu: Ana m aga iweta mbibi ga-adakwasị ebe a na ndị niile bi nʼime ya, ọbụbụ ọnụ niile e dere nʼime akwụkwọ a, bụ nke a gụpụtara nʼihu eze Juda.</w:t>
      </w:r>
    </w:p>
    <w:p>
      <w:pPr/>
      <w:r>
        <w:rPr>
          <w:lang w:val="ig_NG" w:bidi="ig_NG"/>
        </w:rPr>
      </w:r>
      <w:r>
        <w:rPr>
          <w:vertAlign w:val="superscript"/>
          <w:lang w:val="ig_NG" w:bidi="ig_NG"/>
        </w:rPr>
        <w:t>25</w:t>
      </w:r>
      <w:r>
        <w:rPr>
          <w:lang w:val="ig_NG" w:bidi="ig_NG"/>
        </w:rPr>
        <w:t xml:space="preserve"> Nʼihi na ha ajụla m, gbakụta m azụ, chụọ aja nsure ọkụ na-esi isi ụtọ nye chi ndị ọzọ, kpasuo m iwe site na ihe niile nke aka ha mepụtara, a ga-awụkwasị iwe m nʼebe a, ọ gaghị akwụsịkwa.’</w:t>
      </w:r>
    </w:p>
    <w:p>
      <w:pPr/>
      <w:r>
        <w:rPr>
          <w:lang w:val="ig_NG" w:bidi="ig_NG"/>
        </w:rPr>
      </w:r>
      <w:r>
        <w:rPr>
          <w:vertAlign w:val="superscript"/>
          <w:lang w:val="ig_NG" w:bidi="ig_NG"/>
        </w:rPr>
        <w:t>26</w:t>
      </w:r>
      <w:r>
        <w:rPr>
          <w:lang w:val="ig_NG" w:bidi="ig_NG"/>
        </w:rPr>
        <w:t xml:space="preserve"> Gwanụ eze Juda, onye ahụ zitere unu ịjụta ase site nʼọnụ Onyenwe anyị sị ya, ‘Ihe ndị a ka Onyenwe anyị, Chineke Izrel na-ekwu banyere okwu ndị ahụ ị nụrụ.</w:t>
      </w:r>
    </w:p>
    <w:p>
      <w:pPr/>
      <w:r>
        <w:rPr>
          <w:lang w:val="ig_NG" w:bidi="ig_NG"/>
        </w:rPr>
      </w:r>
      <w:r>
        <w:rPr>
          <w:vertAlign w:val="superscript"/>
          <w:lang w:val="ig_NG" w:bidi="ig_NG"/>
        </w:rPr>
        <w:t>27</w:t>
      </w:r>
      <w:r>
        <w:rPr>
          <w:lang w:val="ig_NG" w:bidi="ig_NG"/>
        </w:rPr>
        <w:t xml:space="preserve"> Nʼihi na o wutere gị nʼobi, na i wedakwara onwe gị nʼala nʼihu Chineke, mgbe ị nụrụ ihe o kwuru megide ebe a na ndị bi nʼime ya, nʼihi na i wedara onwe gị nʼala nʼihu m, ma dọwaakwa uwe gị, bekwaa akwa nʼihu m. Mụ onwe m anụla, otu a ka Onyenwe anyị kwupụtara.</w:t>
      </w:r>
    </w:p>
    <w:p>
      <w:pPr/>
      <w:r>
        <w:rPr>
          <w:lang w:val="ig_NG" w:bidi="ig_NG"/>
        </w:rPr>
      </w:r>
      <w:r>
        <w:rPr>
          <w:vertAlign w:val="superscript"/>
          <w:lang w:val="ig_NG" w:bidi="ig_NG"/>
        </w:rPr>
        <w:t>28</w:t>
      </w:r>
      <w:r>
        <w:rPr>
          <w:lang w:val="ig_NG" w:bidi="ig_NG"/>
        </w:rPr>
        <w:t xml:space="preserve"> Ugbu a, aga m achịkọta gị nye nna nna gị ha, a ga-eli gị nʼudo. Anya gị agaghị ahụ mbibi nke m ga-eme ka ọ bịakwasị ebe a na ndị bi nʼime ya.’ ” Ha laghachiri inye eze ọsịsa ya.</w:t>
      </w:r>
    </w:p>
    <w:p>
      <w:pPr/>
      <w:r>
        <w:rPr>
          <w:lang w:val="ig_NG" w:bidi="ig_NG"/>
        </w:rPr>
      </w:r>
      <w:r>
        <w:rPr>
          <w:vertAlign w:val="superscript"/>
          <w:lang w:val="ig_NG" w:bidi="ig_NG"/>
        </w:rPr>
        <w:t>29</w:t>
      </w:r>
      <w:r>
        <w:rPr>
          <w:lang w:val="ig_NG" w:bidi="ig_NG"/>
        </w:rPr>
        <w:t xml:space="preserve"> Mgbe ahụ, eze kpọrọ ndị okenye Juda na Jerusalem niile.</w:t>
      </w:r>
    </w:p>
    <w:p>
      <w:pPr/>
      <w:r>
        <w:rPr>
          <w:lang w:val="ig_NG" w:bidi="ig_NG"/>
        </w:rPr>
      </w:r>
      <w:r>
        <w:rPr>
          <w:vertAlign w:val="superscript"/>
          <w:lang w:val="ig_NG" w:bidi="ig_NG"/>
        </w:rPr>
        <w:t>30</w:t>
      </w:r>
      <w:r>
        <w:rPr>
          <w:lang w:val="ig_NG" w:bidi="ig_NG"/>
        </w:rPr>
        <w:t xml:space="preserve"> Ọ gara nʼụlọnsọ ukwu Onyenwe anyị, ya na ndị ikom Juda niile, ndị niile bi na Jerusalem, na ndị nchụaja, na ndị Livayị, na ndị mmadụ niile, site nʼonye nta ruo na onye ukwu. Ọ gụpụtara na ntị onye ọbụla okwu niile si nʼakwụkwọ ọgbụgba ndụ ahụ, bụ nke achọtara nʼime ụlọnsọ Onyenwe anyị.</w:t>
      </w:r>
    </w:p>
    <w:p>
      <w:pPr/>
      <w:r>
        <w:rPr>
          <w:lang w:val="ig_NG" w:bidi="ig_NG"/>
        </w:rPr>
      </w:r>
      <w:r>
        <w:rPr>
          <w:vertAlign w:val="superscript"/>
          <w:lang w:val="ig_NG" w:bidi="ig_NG"/>
        </w:rPr>
        <w:t>31</w:t>
      </w:r>
      <w:r>
        <w:rPr>
          <w:lang w:val="ig_NG" w:bidi="ig_NG"/>
        </w:rPr>
        <w:t xml:space="preserve"> Eze guzoro nʼakụkụ ogidi, kwee nkwa nʼihu Onyenwe anyị, ịgbaso Onyenwe anyị, na idebe iwu ya na ụkpụrụ ya niile, na iji obi ya niile, na mkpụrụobi ya niile rube isi nʼokwu ọgbụgba ndụ ahụ e dere nʼakwụkwọ ahụ.</w:t>
      </w:r>
    </w:p>
    <w:p>
      <w:pPr/>
      <w:r>
        <w:rPr>
          <w:lang w:val="ig_NG" w:bidi="ig_NG"/>
        </w:rPr>
      </w:r>
      <w:r>
        <w:rPr>
          <w:vertAlign w:val="superscript"/>
          <w:lang w:val="ig_NG" w:bidi="ig_NG"/>
        </w:rPr>
        <w:t>32</w:t>
      </w:r>
      <w:r>
        <w:rPr>
          <w:lang w:val="ig_NG" w:bidi="ig_NG"/>
        </w:rPr>
        <w:t xml:space="preserve"> O mekwara ka ndị niile nọ na Jerusalem na Benjamin kwee Onyenwe anyị otu nkwa ahụ. Ndị niile bi na Jerusalem mezukwara ihe ndị a dịka ọgbụgba ndụ Chineke, bụ Chineke nna nna ha si dị.</w:t>
      </w:r>
    </w:p>
    <w:p>
      <w:pPr/>
      <w:r>
        <w:rPr>
          <w:lang w:val="ig_NG" w:bidi="ig_NG"/>
        </w:rPr>
      </w:r>
      <w:r>
        <w:rPr>
          <w:vertAlign w:val="superscript"/>
          <w:lang w:val="ig_NG" w:bidi="ig_NG"/>
        </w:rPr>
        <w:t>33</w:t>
      </w:r>
      <w:r>
        <w:rPr>
          <w:lang w:val="ig_NG" w:bidi="ig_NG"/>
        </w:rPr>
        <w:t xml:space="preserve"> Josaya sitere nʼala niile bụ nke ndị Izrel wezuga ihe arụ niile bụ arụsị, o mere ndị niile nọ nʼIzrel nʼoge ahụ ka ha fee Onyenwe anyị bụ Chineke ha. Nʼụbọchị ndụ ya niile, ha esiteghị nʼiso Onyenwe anyị, bụ Chineke nke nna nna wezuga onwe ha.</w:t>
      </w:r>
    </w:p>
    <w:p>
      <w:pPr>
        <w:pStyle w:val="Heading2"/>
      </w:pPr>
      <w:r>
        <w:rPr>
          <w:lang w:val="ig_NG" w:bidi="ig_NG"/>
        </w:rPr>
        <w:t>2 Akụkọ Ihe Gara Aga 35:1</w:t>
      </w:r>
      <w:r>
        <w:rPr>
          <w:lang w:val="ig_NG" w:bidi="ig_NG"/>
        </w:rPr>
      </w:r>
    </w:p>
    <w:p>
      <w:pPr/>
      <w:r>
        <w:rPr>
          <w:lang w:val="ig_NG" w:bidi="ig_NG"/>
        </w:rPr>
      </w:r>
      <w:r>
        <w:rPr>
          <w:vertAlign w:val="superscript"/>
          <w:lang w:val="ig_NG" w:bidi="ig_NG"/>
        </w:rPr>
        <w:t>1</w:t>
      </w:r>
      <w:r>
        <w:rPr>
          <w:lang w:val="ig_NG" w:bidi="ig_NG"/>
        </w:rPr>
        <w:t xml:space="preserve"> Josaya mere Mmemme Ngabiga Onyenwe anyị na Jerusalem nʼụbọchị iri na anọ nke ọnwa mbụ nʼafọ. Ha gburu atụrụ Mmemme Ngabiga nʼụbọchị ahụ</w:t>
      </w:r>
    </w:p>
    <w:p>
      <w:pPr/>
      <w:r>
        <w:rPr>
          <w:lang w:val="ig_NG" w:bidi="ig_NG"/>
        </w:rPr>
      </w:r>
      <w:r>
        <w:rPr>
          <w:vertAlign w:val="superscript"/>
          <w:lang w:val="ig_NG" w:bidi="ig_NG"/>
        </w:rPr>
        <w:t>2</w:t>
      </w:r>
      <w:r>
        <w:rPr>
          <w:lang w:val="ig_NG" w:bidi="ig_NG"/>
        </w:rPr>
        <w:t xml:space="preserve"> O debekwara ndị nchụaja nʼime ụlọnsọ ukwu Onyenwe anyị, gbaa ha ume ka ha bidokwa ịrụ ọrụ ha.</w:t>
      </w:r>
    </w:p>
    <w:p>
      <w:pPr/>
      <w:r>
        <w:rPr>
          <w:lang w:val="ig_NG" w:bidi="ig_NG"/>
        </w:rPr>
      </w:r>
      <w:r>
        <w:rPr>
          <w:vertAlign w:val="superscript"/>
          <w:lang w:val="ig_NG" w:bidi="ig_NG"/>
        </w:rPr>
        <w:t>3</w:t>
      </w:r>
      <w:r>
        <w:rPr>
          <w:lang w:val="ig_NG" w:bidi="ig_NG"/>
        </w:rPr>
        <w:t xml:space="preserve"> Ọ sịrị ndị Livayị, bụ ndị e doro nsọ nye Onyenwe anyị, ndị na-emekwa ka ndị Izrel ghọta ihe, “Dọnyenụ igbe nsọ ahụ nʼụlọnsọ ukwu ahụ Solomọn, nwa Devid, bụ eze Izrel wuru. Unu ekwesịkwaghị ị na-ebugharị ya nʼubu unu ọzọ. Ugbu a jeerenụ Onyenwe anyị Chineke unu, na ndị ya Izrel ozi.</w:t>
      </w:r>
    </w:p>
    <w:p>
      <w:pPr/>
      <w:r>
        <w:rPr>
          <w:lang w:val="ig_NG" w:bidi="ig_NG"/>
        </w:rPr>
      </w:r>
      <w:r>
        <w:rPr>
          <w:vertAlign w:val="superscript"/>
          <w:lang w:val="ig_NG" w:bidi="ig_NG"/>
        </w:rPr>
        <w:t>4</w:t>
      </w:r>
      <w:r>
        <w:rPr>
          <w:lang w:val="ig_NG" w:bidi="ig_NG"/>
        </w:rPr>
        <w:t xml:space="preserve"> Kwadoonụ onwe unu nʼusoro ezinaụlọ unu nʼotu nʼotu, dịka ntụziaka ihe Devid, eze Izrel dere nʼakwụkwọ si dị, ya na nke Solomọn nwa ya si dịkwa.</w:t>
      </w:r>
    </w:p>
    <w:p>
      <w:pPr/>
      <w:r>
        <w:rPr>
          <w:lang w:val="ig_NG" w:bidi="ig_NG"/>
        </w:rPr>
      </w:r>
      <w:r>
        <w:rPr>
          <w:vertAlign w:val="superscript"/>
          <w:lang w:val="ig_NG" w:bidi="ig_NG"/>
        </w:rPr>
        <w:t>5</w:t>
      </w:r>
      <w:r>
        <w:rPr>
          <w:lang w:val="ig_NG" w:bidi="ig_NG"/>
        </w:rPr>
        <w:t xml:space="preserve"> “Werenụ ọnọdụ nʼebe nsọ unu na otu ndị Livayị, maka nkewa nke ezinaụlọ nna nna unu ha si dị, bụ ikwu ndị Izrel, ndị na-abụghị ndị nchụaja.</w:t>
      </w:r>
    </w:p>
    <w:p>
      <w:pPr/>
      <w:r>
        <w:rPr>
          <w:lang w:val="ig_NG" w:bidi="ig_NG"/>
        </w:rPr>
      </w:r>
      <w:r>
        <w:rPr>
          <w:vertAlign w:val="superscript"/>
          <w:lang w:val="ig_NG" w:bidi="ig_NG"/>
        </w:rPr>
        <w:t>6</w:t>
      </w:r>
      <w:r>
        <w:rPr>
          <w:lang w:val="ig_NG" w:bidi="ig_NG"/>
        </w:rPr>
        <w:t xml:space="preserve"> Gbuonụ atụrụ ngabiga ndị ahụ, doonụ onwe unu nsọ, doziekwaranụ ụmụnna unu ndị Izrel aja ha, ime dịka ihe Onyenwe anyị nyere Mosis nʼiwu si dị.”</w:t>
      </w:r>
    </w:p>
    <w:p>
      <w:pPr/>
      <w:r>
        <w:rPr>
          <w:lang w:val="ig_NG" w:bidi="ig_NG"/>
        </w:rPr>
      </w:r>
      <w:r>
        <w:rPr>
          <w:vertAlign w:val="superscript"/>
          <w:lang w:val="ig_NG" w:bidi="ig_NG"/>
        </w:rPr>
        <w:t>7</w:t>
      </w:r>
      <w:r>
        <w:rPr>
          <w:lang w:val="ig_NG" w:bidi="ig_NG"/>
        </w:rPr>
        <w:t xml:space="preserve"> Josaya nyere ndị niile nọ nʼebe ahụ onyinye igwe ewu na atụrụ ọnụọgụgụ ya dị iri puku atọ, nke ha ga-eji chụọ aja Mmemme Ngabiga. O nyekwara ha puku oke ehi atọ site nʼakụ eze.</w:t>
      </w:r>
    </w:p>
    <w:p>
      <w:pPr/>
      <w:r>
        <w:rPr>
          <w:lang w:val="ig_NG" w:bidi="ig_NG"/>
        </w:rPr>
      </w:r>
      <w:r>
        <w:rPr>
          <w:vertAlign w:val="superscript"/>
          <w:lang w:val="ig_NG" w:bidi="ig_NG"/>
        </w:rPr>
        <w:t>8</w:t>
      </w:r>
      <w:r>
        <w:rPr>
          <w:lang w:val="ig_NG" w:bidi="ig_NG"/>
        </w:rPr>
        <w:t xml:space="preserve"> Ndịisi ya nyekwara ndị nchụaja na ndị Livayị onyinye afọ ofufu. Otu a kwa, Hilkaya na Zekaraya, na Jehiel, ndị na-elekọta ụlọnsọ Chineke nyere ndị nchụaja puku ewu na atụrụ abụọ na narị isii, nyekwa ha narị oke ehi atọ, maka iji chụọ aja Ngabiga.</w:t>
      </w:r>
    </w:p>
    <w:p>
      <w:pPr/>
      <w:r>
        <w:rPr>
          <w:lang w:val="ig_NG" w:bidi="ig_NG"/>
        </w:rPr>
      </w:r>
      <w:r>
        <w:rPr>
          <w:vertAlign w:val="superscript"/>
          <w:lang w:val="ig_NG" w:bidi="ig_NG"/>
        </w:rPr>
        <w:t>9</w:t>
      </w:r>
      <w:r>
        <w:rPr>
          <w:lang w:val="ig_NG" w:bidi="ig_NG"/>
        </w:rPr>
        <w:t xml:space="preserve"> Ndị bụ ndị ndu nʼebo Livayị aha ha bụ Konanaya, na Shemaya, na Netanel, na nwanne ya Hashabaya, na Jeiel, na Jozabad, nyere ndị Livayị puku ewu na atụrụ ise, na narị oke ehi ise maka iji ha chụọ aja Ngabiga.</w:t>
      </w:r>
    </w:p>
    <w:p>
      <w:pPr/>
      <w:r>
        <w:rPr>
          <w:lang w:val="ig_NG" w:bidi="ig_NG"/>
        </w:rPr>
      </w:r>
      <w:r>
        <w:rPr>
          <w:vertAlign w:val="superscript"/>
          <w:lang w:val="ig_NG" w:bidi="ig_NG"/>
        </w:rPr>
        <w:t>10</w:t>
      </w:r>
      <w:r>
        <w:rPr>
          <w:lang w:val="ig_NG" w:bidi="ig_NG"/>
        </w:rPr>
        <w:t xml:space="preserve"> Mgbe e dozichara usoro ije ozi ahụ niile, ndị nchụaja weere ọnọdụ ha, ha na ndị Livayị nʼoke ọrụ ha nʼusoro dịka eze nyere nʼiwu.</w:t>
      </w:r>
    </w:p>
    <w:p>
      <w:pPr/>
      <w:r>
        <w:rPr>
          <w:lang w:val="ig_NG" w:bidi="ig_NG"/>
        </w:rPr>
      </w:r>
      <w:r>
        <w:rPr>
          <w:vertAlign w:val="superscript"/>
          <w:lang w:val="ig_NG" w:bidi="ig_NG"/>
        </w:rPr>
        <w:t>11</w:t>
      </w:r>
      <w:r>
        <w:rPr>
          <w:lang w:val="ig_NG" w:bidi="ig_NG"/>
        </w:rPr>
        <w:t xml:space="preserve"> Mgbe ahụ ndị Livayị gburu atụrụ ngabiga ahụ niile, were ọbara ha nye ndị nchụaja. Ha fesara ya nʼebe ịchụ aja mgbe ndị Livayị nọ na-agba anụ ndị ahụ akpụkpọ.</w:t>
      </w:r>
    </w:p>
    <w:p>
      <w:pPr/>
      <w:r>
        <w:rPr>
          <w:lang w:val="ig_NG" w:bidi="ig_NG"/>
        </w:rPr>
      </w:r>
      <w:r>
        <w:rPr>
          <w:vertAlign w:val="superscript"/>
          <w:lang w:val="ig_NG" w:bidi="ig_NG"/>
        </w:rPr>
        <w:t>12</w:t>
      </w:r>
      <w:r>
        <w:rPr>
          <w:lang w:val="ig_NG" w:bidi="ig_NG"/>
        </w:rPr>
        <w:t xml:space="preserve"> Ha kenyere ezinaụlọ ọbụla anụ ndị ahụ niile ka ha jiri nke ha ketara chụọ aja nsure ọkụ nye Onyenwe anyị nʼusoro dịka e dere nʼime akwụkwọ Mosis. Otu a ka ha mekwara banyere ehi ndị ahụ.</w:t>
      </w:r>
    </w:p>
    <w:p>
      <w:pPr/>
      <w:r>
        <w:rPr>
          <w:lang w:val="ig_NG" w:bidi="ig_NG"/>
        </w:rPr>
      </w:r>
      <w:r>
        <w:rPr>
          <w:vertAlign w:val="superscript"/>
          <w:lang w:val="ig_NG" w:bidi="ig_NG"/>
        </w:rPr>
        <w:t>13</w:t>
      </w:r>
      <w:r>
        <w:rPr>
          <w:lang w:val="ig_NG" w:bidi="ig_NG"/>
        </w:rPr>
        <w:t xml:space="preserve"> Otu a kwa, dịka e dere ya nʼiwu Mosis, ha hụrụ anụ aja ngabiga ahụ nʼọkụ, sie aja ndị dị nsọ nʼite, buputa ha ngwangwa kee ha ndị mmadụ niile.</w:t>
      </w:r>
    </w:p>
    <w:p>
      <w:pPr/>
      <w:r>
        <w:rPr>
          <w:lang w:val="ig_NG" w:bidi="ig_NG"/>
        </w:rPr>
      </w:r>
      <w:r>
        <w:rPr>
          <w:vertAlign w:val="superscript"/>
          <w:lang w:val="ig_NG" w:bidi="ig_NG"/>
        </w:rPr>
        <w:t>14</w:t>
      </w:r>
      <w:r>
        <w:rPr>
          <w:lang w:val="ig_NG" w:bidi="ig_NG"/>
        </w:rPr>
        <w:t xml:space="preserve"> Emesịa, ha kwadooro onwe ha ihe, ma kwadokwara ndị nchụaja, nʼihi na ndị nchụaja, bụ ụmụ Erọn, nọọrị na-achụ aja nsure ọkụ na abụba anụ ruo abalị. Ya mere, ndị Livayị ji kwadoro onwe ha ma kwadokwara ndị nchụaja, bụ ụmụ Erọn ihe.</w:t>
      </w:r>
    </w:p>
    <w:p>
      <w:pPr/>
      <w:r>
        <w:rPr>
          <w:lang w:val="ig_NG" w:bidi="ig_NG"/>
        </w:rPr>
      </w:r>
      <w:r>
        <w:rPr>
          <w:vertAlign w:val="superscript"/>
          <w:lang w:val="ig_NG" w:bidi="ig_NG"/>
        </w:rPr>
        <w:t>15</w:t>
      </w:r>
      <w:r>
        <w:rPr>
          <w:lang w:val="ig_NG" w:bidi="ig_NG"/>
        </w:rPr>
        <w:t xml:space="preserve"> Ndị ikwu Asaf ndị a, bụ ndị na-abụ abụ, nọkwa nʼọnọdụ ha nʼusoro dịka ihe Devid, na Asaf, na Heman, na Jedutun onye amụma eze nyere nʼiwu. Ndị na-eche nche nʼọnụ ụzọ ama ahapụghị ọnọdụ ha, nʼihi na ndị Livayị ibe ha doziri ihe debere ha.</w:t>
      </w:r>
    </w:p>
    <w:p>
      <w:pPr/>
      <w:r>
        <w:rPr>
          <w:lang w:val="ig_NG" w:bidi="ig_NG"/>
        </w:rPr>
      </w:r>
      <w:r>
        <w:rPr>
          <w:vertAlign w:val="superscript"/>
          <w:lang w:val="ig_NG" w:bidi="ig_NG"/>
        </w:rPr>
        <w:t>16</w:t>
      </w:r>
      <w:r>
        <w:rPr>
          <w:lang w:val="ig_NG" w:bidi="ig_NG"/>
        </w:rPr>
        <w:t xml:space="preserve"> Ya mere, e doziri ofufe niile nke Onyenwe anyị nʼotu ụbọchị ahụ, maka ime Mmemme Ngabiga na ịchụ aja nsure ọkụ niile nʼebe ịchụ aja Onyenwe anyị, dịka eze Josaya nyere nʼiwu.</w:t>
      </w:r>
    </w:p>
    <w:p>
      <w:pPr/>
      <w:r>
        <w:rPr>
          <w:lang w:val="ig_NG" w:bidi="ig_NG"/>
        </w:rPr>
      </w:r>
      <w:r>
        <w:rPr>
          <w:vertAlign w:val="superscript"/>
          <w:lang w:val="ig_NG" w:bidi="ig_NG"/>
        </w:rPr>
        <w:t>17</w:t>
      </w:r>
      <w:r>
        <w:rPr>
          <w:lang w:val="ig_NG" w:bidi="ig_NG"/>
        </w:rPr>
        <w:t xml:space="preserve"> Ndị Izrel bụ ndị nọ nʼebe ahụ mere Mmemme Ngabiga nʼoge ahụ, meekwa mmemme achịcha ekoghị eko ụbọchị asaa.</w:t>
      </w:r>
    </w:p>
    <w:p>
      <w:pPr/>
      <w:r>
        <w:rPr>
          <w:lang w:val="ig_NG" w:bidi="ig_NG"/>
        </w:rPr>
      </w:r>
      <w:r>
        <w:rPr>
          <w:vertAlign w:val="superscript"/>
          <w:lang w:val="ig_NG" w:bidi="ig_NG"/>
        </w:rPr>
        <w:t>18</w:t>
      </w:r>
      <w:r>
        <w:rPr>
          <w:lang w:val="ig_NG" w:bidi="ig_NG"/>
        </w:rPr>
        <w:t xml:space="preserve"> E mebeghị Mmemme Ngabiga nʼụdị a nʼIzrel, site nʼụbọchị Samuel onye amụma, o nwebekwaghị eze Izrel ọbụla nke merela mmemme a dịka Josaya mere, ya na ndị nchụaja, ndị Livayị na ndị Juda niile na ndị Izrel niile bụ ndị nọ nʼebe ahụ tinyere ndị Jerusalem.</w:t>
      </w:r>
    </w:p>
    <w:p>
      <w:pPr/>
      <w:r>
        <w:rPr>
          <w:lang w:val="ig_NG" w:bidi="ig_NG"/>
        </w:rPr>
      </w:r>
      <w:r>
        <w:rPr>
          <w:vertAlign w:val="superscript"/>
          <w:lang w:val="ig_NG" w:bidi="ig_NG"/>
        </w:rPr>
        <w:t>19</w:t>
      </w:r>
      <w:r>
        <w:rPr>
          <w:lang w:val="ig_NG" w:bidi="ig_NG"/>
        </w:rPr>
        <w:t xml:space="preserve"> Ọ bụ nʼafọ nke iri na asatọ nke ọchịchị Josaya, ka e mere Mmemme Ngabiga a.</w:t>
      </w:r>
    </w:p>
    <w:p>
      <w:pPr/>
      <w:r>
        <w:rPr>
          <w:lang w:val="ig_NG" w:bidi="ig_NG"/>
        </w:rPr>
      </w:r>
      <w:r>
        <w:rPr>
          <w:vertAlign w:val="superscript"/>
          <w:lang w:val="ig_NG" w:bidi="ig_NG"/>
        </w:rPr>
        <w:t>20</w:t>
      </w:r>
      <w:r>
        <w:rPr>
          <w:lang w:val="ig_NG" w:bidi="ig_NG"/>
        </w:rPr>
        <w:t xml:space="preserve"> Emesịa, mgbe Josaya hazisịrị ihe nʼụlọnsọ ahụ, Neko eze Ijipt gbagoro ịga buo agha na Kakemish, nke dị nʼakụkụ osimiri Yufretis. Mgbe ahụ, Josaya pụkwara izute ya nʼagha.</w:t>
      </w:r>
    </w:p>
    <w:p>
      <w:pPr/>
      <w:r>
        <w:rPr>
          <w:lang w:val="ig_NG" w:bidi="ig_NG"/>
        </w:rPr>
      </w:r>
      <w:r>
        <w:rPr>
          <w:vertAlign w:val="superscript"/>
          <w:lang w:val="ig_NG" w:bidi="ig_NG"/>
        </w:rPr>
        <w:t>21</w:t>
      </w:r>
      <w:r>
        <w:rPr>
          <w:lang w:val="ig_NG" w:bidi="ig_NG"/>
        </w:rPr>
        <w:t xml:space="preserve"> Ma Neko zipụrụ ndị ozi bịara zie Josaya ozi, sị ya, “Olee esemokwu dị ugbu a nʼetiti mụ na gị, gị eze Juda? Ọ bụghị ibuso gị agha ka m bịara, kama ọ bụ naanị ụlọ mụ na ha nọ nʼagha. Chineke sịrị m ka m mee ngwa; ya mere, egbochikwala Chineke onye nọnyeere m, ka ọ ghara iji iwe bibie gị.”</w:t>
      </w:r>
    </w:p>
    <w:p>
      <w:pPr/>
      <w:r>
        <w:rPr>
          <w:lang w:val="ig_NG" w:bidi="ig_NG"/>
        </w:rPr>
      </w:r>
      <w:r>
        <w:rPr>
          <w:vertAlign w:val="superscript"/>
          <w:lang w:val="ig_NG" w:bidi="ig_NG"/>
        </w:rPr>
        <w:t>22</w:t>
      </w:r>
      <w:r>
        <w:rPr>
          <w:lang w:val="ig_NG" w:bidi="ig_NG"/>
        </w:rPr>
        <w:t xml:space="preserve"> Ma Josaya esiteghị nʼebe ọ nọ chigharịa, kama o nwogharịrị onwe ya, ka a ghara ịmata onye ọ bụ, maka ịga buso ya agha. O geghịkwa ntị na okwu ahụ eze Neko kwuru nke si nʼaka Chineke bịa, kama ọ pụrụ ibuso ya agha nʼala Megido.</w:t>
      </w:r>
    </w:p>
    <w:p>
      <w:pPr/>
      <w:r>
        <w:rPr>
          <w:lang w:val="ig_NG" w:bidi="ig_NG"/>
        </w:rPr>
      </w:r>
      <w:r>
        <w:rPr>
          <w:vertAlign w:val="superscript"/>
          <w:lang w:val="ig_NG" w:bidi="ig_NG"/>
        </w:rPr>
        <w:t>23</w:t>
      </w:r>
      <w:r>
        <w:rPr>
          <w:lang w:val="ig_NG" w:bidi="ig_NG"/>
        </w:rPr>
        <w:t xml:space="preserve"> Ma mgbe ndị nʼagba ụta gbatara eze, bụ Josaya ụta, eze gwara ndị ozi ya sị, “Bupunụ m, nʼihi na emerụọla m ahụ nʼebe ọ dị ukwuu.”</w:t>
      </w:r>
    </w:p>
    <w:p>
      <w:pPr/>
      <w:r>
        <w:rPr>
          <w:lang w:val="ig_NG" w:bidi="ig_NG"/>
        </w:rPr>
      </w:r>
      <w:r>
        <w:rPr>
          <w:vertAlign w:val="superscript"/>
          <w:lang w:val="ig_NG" w:bidi="ig_NG"/>
        </w:rPr>
        <w:t>24</w:t>
      </w:r>
      <w:r>
        <w:rPr>
          <w:lang w:val="ig_NG" w:bidi="ig_NG"/>
        </w:rPr>
        <w:t xml:space="preserve"> Ya mere, ha sitere nʼụgbọ agha ya bulie ya bubanye ya nʼime ụgbọ agha ọzọ, bulata ya na Jerusalem, ebe ọ nọ nwụọ. E liri ya nʼili nna nna ya ha, ndị Juda na Jerusalem niile ruuru ya uju.</w:t>
      </w:r>
    </w:p>
    <w:p>
      <w:pPr/>
      <w:r>
        <w:rPr>
          <w:lang w:val="ig_NG" w:bidi="ig_NG"/>
        </w:rPr>
      </w:r>
      <w:r>
        <w:rPr>
          <w:vertAlign w:val="superscript"/>
          <w:lang w:val="ig_NG" w:bidi="ig_NG"/>
        </w:rPr>
        <w:t>25</w:t>
      </w:r>
      <w:r>
        <w:rPr>
          <w:lang w:val="ig_NG" w:bidi="ig_NG"/>
        </w:rPr>
        <w:t xml:space="preserve"> Jeremaya bụụrụ Josaya abụ akwa, ruo taa ndị ikom na ndị inyom na-abụ abụ a iji na-echeta Josaya. Nke a ghọrọ omenaala nʼIzrel, e dekwara ya nʼakwụkwọ abụ akwa dị iche iche.</w:t>
      </w:r>
    </w:p>
    <w:p>
      <w:pPr/>
      <w:r>
        <w:rPr>
          <w:lang w:val="ig_NG" w:bidi="ig_NG"/>
        </w:rPr>
      </w:r>
      <w:r>
        <w:rPr>
          <w:vertAlign w:val="superscript"/>
          <w:lang w:val="ig_NG" w:bidi="ig_NG"/>
        </w:rPr>
        <w:t>26</w:t>
      </w:r>
      <w:r>
        <w:rPr>
          <w:lang w:val="ig_NG" w:bidi="ig_NG"/>
        </w:rPr>
        <w:t xml:space="preserve"> Ihe ndị ọzọ niile Josaya mere, na ọrụ ebere niile ọ rụrụ nʼusoro ihe e dere nʼiwu Onyenwe anyị,</w:t>
      </w:r>
    </w:p>
    <w:p>
      <w:pPr/>
      <w:r>
        <w:rPr>
          <w:lang w:val="ig_NG" w:bidi="ig_NG"/>
        </w:rPr>
      </w:r>
      <w:r>
        <w:rPr>
          <w:vertAlign w:val="superscript"/>
          <w:lang w:val="ig_NG" w:bidi="ig_NG"/>
        </w:rPr>
        <w:t>27</w:t>
      </w:r>
      <w:r>
        <w:rPr>
          <w:lang w:val="ig_NG" w:bidi="ig_NG"/>
        </w:rPr>
        <w:t xml:space="preserve"> na akụkọ ndụ ya site na mmalite ruo nʼọgwụgwụ, ka e depụtara nʼakwụkwọ akụkọ ndị eze Izrel na Juda.</w:t>
      </w:r>
    </w:p>
    <w:p>
      <w:pPr>
        <w:pStyle w:val="Heading2"/>
      </w:pPr>
      <w:r>
        <w:rPr>
          <w:lang w:val="ig_NG" w:bidi="ig_NG"/>
        </w:rPr>
        <w:t>2 Akụkọ Ihe Gara Aga 36:1</w:t>
      </w:r>
      <w:r>
        <w:rPr>
          <w:lang w:val="ig_NG" w:bidi="ig_NG"/>
        </w:rPr>
      </w:r>
    </w:p>
    <w:p>
      <w:pPr/>
      <w:r>
        <w:rPr>
          <w:lang w:val="ig_NG" w:bidi="ig_NG"/>
        </w:rPr>
      </w:r>
      <w:r>
        <w:rPr>
          <w:vertAlign w:val="superscript"/>
          <w:lang w:val="ig_NG" w:bidi="ig_NG"/>
        </w:rPr>
        <w:t>1</w:t>
      </w:r>
      <w:r>
        <w:rPr>
          <w:lang w:val="ig_NG" w:bidi="ig_NG"/>
        </w:rPr>
        <w:t xml:space="preserve"> Ndị ala ahụ kpọọrọ Jehoahaz, nwa nwoke Josaya mee ya eze na Jerusalem, nʼọnọdụ nna ya.</w:t>
      </w:r>
    </w:p>
    <w:p>
      <w:pPr/>
      <w:r>
        <w:rPr>
          <w:lang w:val="ig_NG" w:bidi="ig_NG"/>
        </w:rPr>
      </w:r>
      <w:r>
        <w:rPr>
          <w:vertAlign w:val="superscript"/>
          <w:lang w:val="ig_NG" w:bidi="ig_NG"/>
        </w:rPr>
        <w:t>2</w:t>
      </w:r>
      <w:r>
        <w:rPr>
          <w:lang w:val="ig_NG" w:bidi="ig_NG"/>
        </w:rPr>
        <w:t xml:space="preserve"> Jehoahaz gbara iri afọ abụọ na atọ mgbe o bidoro ịchị, ma ọ chịrị na Jerusalem ọnwa atọ.</w:t>
      </w:r>
    </w:p>
    <w:p>
      <w:pPr/>
      <w:r>
        <w:rPr>
          <w:lang w:val="ig_NG" w:bidi="ig_NG"/>
        </w:rPr>
      </w:r>
      <w:r>
        <w:rPr>
          <w:vertAlign w:val="superscript"/>
          <w:lang w:val="ig_NG" w:bidi="ig_NG"/>
        </w:rPr>
        <w:t>3</w:t>
      </w:r>
      <w:r>
        <w:rPr>
          <w:lang w:val="ig_NG" w:bidi="ig_NG"/>
        </w:rPr>
        <w:t xml:space="preserve"> Eze Ijipt chụdara ya site nʼọchịchị na Jerusalem, kwagide ndị Juda ka ha tụọra ya ụtụ narị talenti ọlaọcha na otu talenti ọlaedo.</w:t>
      </w:r>
    </w:p>
    <w:p>
      <w:pPr/>
      <w:r>
        <w:rPr>
          <w:lang w:val="ig_NG" w:bidi="ig_NG"/>
        </w:rPr>
      </w:r>
      <w:r>
        <w:rPr>
          <w:vertAlign w:val="superscript"/>
          <w:lang w:val="ig_NG" w:bidi="ig_NG"/>
        </w:rPr>
        <w:t>4</w:t>
      </w:r>
      <w:r>
        <w:rPr>
          <w:lang w:val="ig_NG" w:bidi="ig_NG"/>
        </w:rPr>
        <w:t xml:space="preserve"> Eze Ijipt mere Eliakịm, otu nwanne Jehoahaz, eze ndị Juda na Jerusalem. Ọ gụgharịrị aha Eliakịm ka ọ bụrụ Jehoiakim. Ma Neko duuru Jehoahaz nwanne nwoke Eliakịm gaa Ijipt.</w:t>
      </w:r>
    </w:p>
    <w:p>
      <w:pPr/>
      <w:r>
        <w:rPr>
          <w:lang w:val="ig_NG" w:bidi="ig_NG"/>
        </w:rPr>
      </w:r>
      <w:r>
        <w:rPr>
          <w:vertAlign w:val="superscript"/>
          <w:lang w:val="ig_NG" w:bidi="ig_NG"/>
        </w:rPr>
        <w:t>5</w:t>
      </w:r>
      <w:r>
        <w:rPr>
          <w:lang w:val="ig_NG" w:bidi="ig_NG"/>
        </w:rPr>
        <w:t xml:space="preserve"> Jehoiakim gbara iri afọ abụọ na ise mgbe ọ malitere ịbụ eze. Ọ chịrị afọ iri na otu na Jerusalem. O mere ihe dị njọ nʼanya Onyenwe anyị Chineke ya.</w:t>
      </w:r>
    </w:p>
    <w:p>
      <w:pPr/>
      <w:r>
        <w:rPr>
          <w:lang w:val="ig_NG" w:bidi="ig_NG"/>
        </w:rPr>
      </w:r>
      <w:r>
        <w:rPr>
          <w:vertAlign w:val="superscript"/>
          <w:lang w:val="ig_NG" w:bidi="ig_NG"/>
        </w:rPr>
        <w:t>6</w:t>
      </w:r>
      <w:r>
        <w:rPr>
          <w:lang w:val="ig_NG" w:bidi="ig_NG"/>
        </w:rPr>
        <w:t xml:space="preserve"> Nebukadneza eze Babilọn busoro ya agha, jiri ụdọ bronz kee ya agbụ, nʼihi i duru ya gaa Babilọn.</w:t>
      </w:r>
    </w:p>
    <w:p>
      <w:pPr/>
      <w:r>
        <w:rPr>
          <w:lang w:val="ig_NG" w:bidi="ig_NG"/>
        </w:rPr>
      </w:r>
      <w:r>
        <w:rPr>
          <w:vertAlign w:val="superscript"/>
          <w:lang w:val="ig_NG" w:bidi="ig_NG"/>
        </w:rPr>
        <w:t>7</w:t>
      </w:r>
      <w:r>
        <w:rPr>
          <w:lang w:val="ig_NG" w:bidi="ig_NG"/>
        </w:rPr>
        <w:t xml:space="preserve"> Nebukadneza bukọkwaara efere na iko ọlaedo dị nʼụlọnsọ ukwu Onyenwe anyị, buru ha gaa buba ha nʼụlọeze ya dị na Babilọn.</w:t>
      </w:r>
    </w:p>
    <w:p>
      <w:pPr/>
      <w:r>
        <w:rPr>
          <w:lang w:val="ig_NG" w:bidi="ig_NG"/>
        </w:rPr>
      </w:r>
      <w:r>
        <w:rPr>
          <w:vertAlign w:val="superscript"/>
          <w:lang w:val="ig_NG" w:bidi="ig_NG"/>
        </w:rPr>
        <w:t>8</w:t>
      </w:r>
      <w:r>
        <w:rPr>
          <w:lang w:val="ig_NG" w:bidi="ig_NG"/>
        </w:rPr>
        <w:t xml:space="preserve"> Akụkọ ọzọ niile gbasara ọchịchị Jehoiakim, na banyere ihe arụ niile o mere, na ihe niile a chọpụtara megide ya, ka e dere nʼakwụkwọ akụkọ ndị eze Izrel na Juda. Jehoiakin nwa ya ghọrọ eze nʼọnọdụ ya.</w:t>
      </w:r>
    </w:p>
    <w:p>
      <w:pPr/>
      <w:r>
        <w:rPr>
          <w:lang w:val="ig_NG" w:bidi="ig_NG"/>
        </w:rPr>
      </w:r>
      <w:r>
        <w:rPr>
          <w:vertAlign w:val="superscript"/>
          <w:lang w:val="ig_NG" w:bidi="ig_NG"/>
        </w:rPr>
        <w:t>9</w:t>
      </w:r>
      <w:r>
        <w:rPr>
          <w:lang w:val="ig_NG" w:bidi="ig_NG"/>
        </w:rPr>
        <w:t xml:space="preserve"> Jehoiakin gbara afọ iri na asatọ mgbe ọ malitere ịbụ eze, ọ chịrị naanị ọnwa atọ na abalị iri na Jerusalem. O mere ihe jọrọ njọ nʼanya Onyenwe anyị.</w:t>
      </w:r>
    </w:p>
    <w:p>
      <w:pPr/>
      <w:r>
        <w:rPr>
          <w:lang w:val="ig_NG" w:bidi="ig_NG"/>
        </w:rPr>
      </w:r>
      <w:r>
        <w:rPr>
          <w:vertAlign w:val="superscript"/>
          <w:lang w:val="ig_NG" w:bidi="ig_NG"/>
        </w:rPr>
        <w:t>10</w:t>
      </w:r>
      <w:r>
        <w:rPr>
          <w:lang w:val="ig_NG" w:bidi="ig_NG"/>
        </w:rPr>
        <w:t xml:space="preserve"> Emesịa, nʼafọ nke ọzọ ya, Nebukadneza ziri ozi mee ka akpọrọ ya, na ọtụtụ ihe ndị dị oke ọnụahịa sitere nʼụlọnsọ ukwu Onyenwe anyị, bulaa ha Babilọn nʼoge a. O mere nwanne nna Jehoiakin bụ Zedekaya, eze Juda na Jerusalem.</w:t>
      </w:r>
    </w:p>
    <w:p>
      <w:pPr/>
      <w:r>
        <w:rPr>
          <w:lang w:val="ig_NG" w:bidi="ig_NG"/>
        </w:rPr>
      </w:r>
      <w:r>
        <w:rPr>
          <w:vertAlign w:val="superscript"/>
          <w:lang w:val="ig_NG" w:bidi="ig_NG"/>
        </w:rPr>
        <w:t>11</w:t>
      </w:r>
      <w:r>
        <w:rPr>
          <w:lang w:val="ig_NG" w:bidi="ig_NG"/>
        </w:rPr>
        <w:t xml:space="preserve"> Zedekaya gbara iri afọ abụọ na otu mgbe e mere ya eze. Ọ chịrị afọ iri na otu na Jerusalem.</w:t>
      </w:r>
    </w:p>
    <w:p>
      <w:pPr/>
      <w:r>
        <w:rPr>
          <w:lang w:val="ig_NG" w:bidi="ig_NG"/>
        </w:rPr>
      </w:r>
      <w:r>
        <w:rPr>
          <w:vertAlign w:val="superscript"/>
          <w:lang w:val="ig_NG" w:bidi="ig_NG"/>
        </w:rPr>
        <w:t>12</w:t>
      </w:r>
      <w:r>
        <w:rPr>
          <w:lang w:val="ig_NG" w:bidi="ig_NG"/>
        </w:rPr>
        <w:t xml:space="preserve"> O mere ihe jọrọ njọ nʼanya Onyenwe anyị Chineke ya, o wedaghị onwe ya ala nara ndụmọdụ Jeremaya bụ onye amụma, onye na-ekwu okwu nke Onyenwe anyị.</w:t>
      </w:r>
    </w:p>
    <w:p>
      <w:pPr/>
      <w:r>
        <w:rPr>
          <w:lang w:val="ig_NG" w:bidi="ig_NG"/>
        </w:rPr>
      </w:r>
      <w:r>
        <w:rPr>
          <w:vertAlign w:val="superscript"/>
          <w:lang w:val="ig_NG" w:bidi="ig_NG"/>
        </w:rPr>
        <w:t>13</w:t>
      </w:r>
      <w:r>
        <w:rPr>
          <w:lang w:val="ig_NG" w:bidi="ig_NG"/>
        </w:rPr>
        <w:t xml:space="preserve"> Ọzọkwa, o nupuru isi megide eze Nebukadneza, onye mere ka ọ ṅụọ iyi nʼaha Chineke. Ọ ghọrọ onye isiike, onye mechiri obi ya, jụ ichigharịkwute Onyenwe anyị, Chineke Izrel.</w:t>
      </w:r>
    </w:p>
    <w:p>
      <w:pPr/>
      <w:r>
        <w:rPr>
          <w:lang w:val="ig_NG" w:bidi="ig_NG"/>
        </w:rPr>
      </w:r>
      <w:r>
        <w:rPr>
          <w:vertAlign w:val="superscript"/>
          <w:lang w:val="ig_NG" w:bidi="ig_NG"/>
        </w:rPr>
        <w:t>14</w:t>
      </w:r>
      <w:r>
        <w:rPr>
          <w:lang w:val="ig_NG" w:bidi="ig_NG"/>
        </w:rPr>
        <w:t xml:space="preserve"> Nʼime ka ihe dị njọ karịa, mmadụ niile, tinyere ndị ndu nʼetiti ndị nchụaja, nọgidere bụrụ ndị na-ekwesighị ntụkwasị obi, site nʼịgbaso omenaala rụrụ arụ nke mba niile gbara ha gburugburu. Ha merụrụ ụlọnsọ Onyenwe anyị, nke o doro nsọ nʼime Jerusalem.</w:t>
      </w:r>
    </w:p>
    <w:p>
      <w:pPr/>
      <w:r>
        <w:rPr>
          <w:lang w:val="ig_NG" w:bidi="ig_NG"/>
        </w:rPr>
      </w:r>
      <w:r>
        <w:rPr>
          <w:vertAlign w:val="superscript"/>
          <w:lang w:val="ig_NG" w:bidi="ig_NG"/>
        </w:rPr>
        <w:t>15</w:t>
      </w:r>
      <w:r>
        <w:rPr>
          <w:lang w:val="ig_NG" w:bidi="ig_NG"/>
        </w:rPr>
        <w:t xml:space="preserve"> Onyenwe anyị, Chineke nna nna ha, sitere nʼọnụ ndị amụma ya gwa ha okwu mgbe na mgbe, ịdọ ha aka na ntị. O mere nke a nʼihi na o nwere obi ebere nʼebe ha nọ, na nʼebe ụlọnsọ ukwu ya dị.</w:t>
      </w:r>
    </w:p>
    <w:p>
      <w:pPr/>
      <w:r>
        <w:rPr>
          <w:lang w:val="ig_NG" w:bidi="ig_NG"/>
        </w:rPr>
      </w:r>
      <w:r>
        <w:rPr>
          <w:vertAlign w:val="superscript"/>
          <w:lang w:val="ig_NG" w:bidi="ig_NG"/>
        </w:rPr>
        <w:t>16</w:t>
      </w:r>
      <w:r>
        <w:rPr>
          <w:lang w:val="ig_NG" w:bidi="ig_NG"/>
        </w:rPr>
        <w:t xml:space="preserve"> Ma ha kwara ndị amụma Chineke ndị a emo, lelịa okwu Chineke ha wetara anya, chịa amụma ha buru ọchị, tutu ruo mgbe ha kpasuru ọnụma Onyenwe anyị megide ndị ya, ruo mgbe ihe ọbụla na-adịghịkwa nke pụrụ igbochi ngosipụta oke ọnụma a.</w:t>
      </w:r>
    </w:p>
    <w:p>
      <w:pPr/>
      <w:r>
        <w:rPr>
          <w:lang w:val="ig_NG" w:bidi="ig_NG"/>
        </w:rPr>
      </w:r>
      <w:r>
        <w:rPr>
          <w:vertAlign w:val="superscript"/>
          <w:lang w:val="ig_NG" w:bidi="ig_NG"/>
        </w:rPr>
        <w:t>17</w:t>
      </w:r>
      <w:r>
        <w:rPr>
          <w:lang w:val="ig_NG" w:bidi="ig_NG"/>
        </w:rPr>
        <w:t xml:space="preserve"> Ya mere, o welitara eze Kaldịa imegide ha, bụ onye ji mma agha gbuchapụ ụmụ okorobịa ha nʼụlọ ebe nsọ ha. O nweghịkwa ọmịiko nʼebe ụmụ okorobịa, maọbụ ụmụ agbọghọ dị, ndị okenye maọbụ ndị nrịa nrịa. Chineke weere ha niile nyefee ha nʼaka Nebukadneza.</w:t>
      </w:r>
    </w:p>
    <w:p>
      <w:pPr/>
      <w:r>
        <w:rPr>
          <w:lang w:val="ig_NG" w:bidi="ig_NG"/>
        </w:rPr>
      </w:r>
      <w:r>
        <w:rPr>
          <w:vertAlign w:val="superscript"/>
          <w:lang w:val="ig_NG" w:bidi="ig_NG"/>
        </w:rPr>
        <w:t>18</w:t>
      </w:r>
      <w:r>
        <w:rPr>
          <w:lang w:val="ig_NG" w:bidi="ig_NG"/>
        </w:rPr>
        <w:t xml:space="preserve"> O sitere nʼụlọnsọ ukwu Chineke kpokọrọ ihe niile dị nʼime ya, ma ihe ukwu ma ihe nta, tinyere akụ niile dị nʼime ụlọnsọ Onyenwe anyị, na nʼụlọeze, na nʼụlọ ndịisi ozi eze buru ha gaa Babilọn.</w:t>
      </w:r>
    </w:p>
    <w:p>
      <w:pPr/>
      <w:r>
        <w:rPr>
          <w:lang w:val="ig_NG" w:bidi="ig_NG"/>
        </w:rPr>
      </w:r>
      <w:r>
        <w:rPr>
          <w:vertAlign w:val="superscript"/>
          <w:lang w:val="ig_NG" w:bidi="ig_NG"/>
        </w:rPr>
        <w:t>19</w:t>
      </w:r>
      <w:r>
        <w:rPr>
          <w:lang w:val="ig_NG" w:bidi="ig_NG"/>
        </w:rPr>
        <w:t xml:space="preserve"> Ha sunyere ụlọnsọ Chineke ọkụ, kwatukwa mgbidi Jerusalem. Ha sunyere ụlọeze niile ọkụ, mebikwaa ihe niile ndị bara uru dị nʼime ya.</w:t>
      </w:r>
    </w:p>
    <w:p>
      <w:pPr/>
      <w:r>
        <w:rPr>
          <w:lang w:val="ig_NG" w:bidi="ig_NG"/>
        </w:rPr>
      </w:r>
      <w:r>
        <w:rPr>
          <w:vertAlign w:val="superscript"/>
          <w:lang w:val="ig_NG" w:bidi="ig_NG"/>
        </w:rPr>
        <w:t>20</w:t>
      </w:r>
      <w:r>
        <w:rPr>
          <w:lang w:val="ig_NG" w:bidi="ig_NG"/>
        </w:rPr>
        <w:t xml:space="preserve"> Ha buuru ndị fọdụrụ, bụ ndị niile gbanarịrị mma agha, gaa Babilọn, ha ghọrọ ya, ghọkwara ụmụ ya ndị nọchiri anya ya, ndị ohu, tutu ruo mgbe ehiwere alaeze Peshịa.</w:t>
      </w:r>
    </w:p>
    <w:p>
      <w:pPr/>
      <w:r>
        <w:rPr>
          <w:lang w:val="ig_NG" w:bidi="ig_NG"/>
        </w:rPr>
      </w:r>
      <w:r>
        <w:rPr>
          <w:vertAlign w:val="superscript"/>
          <w:lang w:val="ig_NG" w:bidi="ig_NG"/>
        </w:rPr>
        <w:t>21</w:t>
      </w:r>
      <w:r>
        <w:rPr>
          <w:lang w:val="ig_NG" w:bidi="ig_NG"/>
        </w:rPr>
        <w:t xml:space="preserve"> Ala ahụ nwere ụbọchị izuike niile kwesiri ya nʼebe o zuruoke, nʼoge niile nke ịtọgbọ nʼefu ya, o zuru ike, ruo mgbe iri afọ asaa ahụ zuru, nʼimezu okwu Onyenwe anyị kwuru site nʼọnụ Jeremaya onye amụma.</w:t>
      </w:r>
    </w:p>
    <w:p>
      <w:pPr/>
      <w:r>
        <w:rPr>
          <w:lang w:val="ig_NG" w:bidi="ig_NG"/>
        </w:rPr>
      </w:r>
      <w:r>
        <w:rPr>
          <w:vertAlign w:val="superscript"/>
          <w:lang w:val="ig_NG" w:bidi="ig_NG"/>
        </w:rPr>
        <w:t>22</w:t>
      </w:r>
      <w:r>
        <w:rPr>
          <w:lang w:val="ig_NG" w:bidi="ig_NG"/>
        </w:rPr>
        <w:t xml:space="preserve"> Ma nʼafọ mbụ nke ọchịchị Sairọs eze Peshịa, ime ka okwu Onyenwe anyị nke sitere nʼọnụ Jeremaya mezuo, Onyenwe anyị kpaliri mmụọ Sairọs, eze Peshịa ka o mee mkpọsa nʼalaeze ya niile, ma denyekwa ya nʼakwụkwọ iwu, sị,</w:t>
      </w:r>
    </w:p>
    <w:p>
      <w:pPr/>
      <w:r>
        <w:rPr>
          <w:lang w:val="ig_NG" w:bidi="ig_NG"/>
        </w:rPr>
      </w:r>
      <w:r>
        <w:rPr>
          <w:vertAlign w:val="superscript"/>
          <w:lang w:val="ig_NG" w:bidi="ig_NG"/>
        </w:rPr>
        <w:t>23</w:t>
      </w:r>
      <w:r>
        <w:rPr>
          <w:lang w:val="ig_NG" w:bidi="ig_NG"/>
        </w:rPr>
        <w:t xml:space="preserve"> “Otu a ka Sairọs, eze Peshịa kwuru: “ ‘Onyenwe anyị, Chineke nke eluigwe, e nyela m alaeze niile nke dị nʼụwa. O nyekwala m ọrụ iwuru ya ụlọnsọ na Jerusalem, nke dị na Juda. Ya mere, onye ya ọbụla nʼetiti ndị ya nwere ike ịga, ka Onyenwe anyị Chineke ha nọnyekwara ha.’ ”</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g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