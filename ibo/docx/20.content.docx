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Ilu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a bụ ilu Solomọn nwa Devid, eze Izrel.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bụ maka amamihe na ntụziaka, maka ịghọta okwu niile kwesiri ịghọta nke ọma,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nʼihi inweta ntụziaka nʼinwe uche, ime ezi omume na ikpe ziri ezi nke aghụghọ na-adịghị.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ime ka ndị na-enweghị uche nwee ezi uche, ka ndị na-eto eto nweta ihe ọmụma na izuzu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Ka onye maara ihe gee ntị, tụkwasịkwa ihe nʼihe ọ maara, ka ndị nwere nghọta nwetakwa ezi ndụmọdụ.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Ka ha ghọta ilu niile na okwu niile na-esi nʼọnụ ndị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Ịtụ egwu Onyenwe anyị bụ mmalite ihe ọmụma. Ọ bụkwa naanị ndị nzuzu bụ ndị na-adịghị anabata amamihe na ịdọ aka na ntị.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Nwa m, na-aṅa ntị na ntụziaka nke nna gị ahapụkwala ndụmọdụ nne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Nʼihi na okpu amara ka ha ga-abụrụ isi gị, bụrụkwa ihe ịnya nʼolu nye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Nwa m, ọ bụrụ na ndị mmehie ara gị ụra, ekwenyerela ha, Ekwela!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 bụrụ na ha asị gị, “Bịa soro anyị; ka anyị zoo onwe anyị, tigbuo onye ọbụla anyị hụrụ, bụ onye na-emeghị ihe ọjọọ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Ka anyị loo ha na ndụ, dịka ala ili, loo ha kpamkpam dịka ndị na-arịda nʼolulu.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Anyị ga-enwetakwa ọtụtụ ihe dị oke ọnụahịa, nke anyị ga-akwaju nʼụlọ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Soro anyị fee nza gị ka anyị nwaa ike anyị, ihe ọbụla kwa anyị nwetara, anyị na gị ga-ekekọta ya ọnụ.”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Nwa m, ejela ije nʼụzọ ndị dị otu a, a zọọkwala ụkwụ nʼokporoụzọ ha;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na ụkwụ ha na-agba ọsọ ime ihe ọjọọ, na-emekwa ngwangwa iwufu ọbara.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Ọ bụ ihe abaghị uru ịgbasa ụgbụ, nʼebe nnụnụ ọbụla na-ahụ ya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Ma ndị a na-esi ọnya nke na-ama ha. Ha onwe ha ka ọnya ahụ ga-ejide.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Otu a ka ọ na-adịkwara ndị ọ na-agụsị agụụ ike inweta akụnụba nʼụzọ na-ezighị ezi. Nʼihi na ịgbaso ụzọ dị otu a na-ewetara ndị na-eso ya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Amamihe na-eti mkpu nʼezi ka mmadụ nụ. Olu ya na-ada ụda nʼama.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 nʼisi akụkụ ụzọ nke mkpọtụ dịkarịsịrị ka ọ na-akpọ oku, nʼọnụ ụzọ ama obodo ka ọ na-anọ ekwupụta okwu ọnụ ya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“Unu ndị na-enweghị uche ruo ole mgbe ka unu ga-anọgide bụrụ ndị ga-ahụ enweghị uche nʼanya? Ruo ole mgbe ka ndị na-akwa emo ga-anọgide na mmasị ịkwa emo? Ruo ole mgbe ka ndị nzuzu ga-anọgide na-akpọ ihe ọmụma asị?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Ọ bụrụ na unu gere ntị na mba m na-abara unu, aga m awụpụ echiche niile nke obi m nye unu, aga m emekwa ka unu mara okwu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Ma ebe ọ bụ na unu egeghị ntị mgbe m kpọrọ oku, setịpụkwa aka m nye unu ma ọ dịghị onye ṅara ntị,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ebe ọ bụ na unu akpọla ndụmọdụ m asị, jụkwa ịnabata ịba mba m nye unu,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ụbọchị unu ga-adaba na mmekpa ahụ, aga m achị ọchị. Mgbe ihe egwu bịakwasịrị unu, aga m akwa unu emo.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Mgbe oke ihe egwu ga-abịakwasị unu dịka ikuku dị ike, mgbe nhụju anya ga-erubiga nʼelu unu dịka oke ifufe, mgbe ịta ahụhụ na nsogbu ga-agbagwoju unu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“Agaghị m ege ntị nʼakwa unu, ọ bụ ezie na unu ga na-akpọ m. Unu ga-achọkwa m ma unu agaghị achọta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Nʼihi na unu mechiri anya unu nʼebe ihe ọmụma dị, unu atụghị egwu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Unu aṅaghị ntị na ndụmọdụ m. Unu lelịrị ịba mba m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Ihe niile unu kụrụ ka unu ga-aghọta. Ọ bụkwa ụzọ unu na ndụmọdụ unu ga-eju unu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Nʼihi na ejezighị ije nke ndị na-enweghị uche na-egbu ha, ọ bụkwa ọnọdụ afọ ojuju ndị nzuzu ga-alakwa ha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Ma onye na-ege ntị nʼokwu m ga-ebi obi ntụkwasị obi. Ọ ga-anọ jụụ na-enweghị ihe ọbụla ga-atụ ya egwu.”</w:t>
      </w:r>
    </w:p>
    <w:p>
      <w:pPr>
        <w:pStyle w:val="Heading2"/>
      </w:pPr>
      <w:r>
        <w:rPr>
          <w:lang w:val="ig_NG" w:bidi="ig_NG"/>
        </w:rPr>
        <w:t>Ilu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 m, ọ bụrụ na ị nabata okwu ọnụ m niile zobekwa iwu m niile nʼime obi gị,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tọọ ntị gị nʼala nye amamihe, wepụta obi gị inwe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E, ọ bụrụ na ọ bụ ihe ọmụma ka ị na-akpọku, ọ bụrụkwa na ọ bụ nghọta ka ị na-eweliri olu gị,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bụrụ na ị na-achọ ya dịka i si achọ ọlaọcha maọbụ akụ nke zoro ezo,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mgbe ahụ, ị ga-aghọtakwa ihe bụ ịtụ egwu Onyenwe anyị chọtakwa ihe ọmụma nke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Nʼihi na ọ bụ Onyenwe anyị na-enye amamihe; nʼebe ọ nọ ka nghọta na ihe ọmụma na-esi abịa.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na-edebere ndị ụzọ ha ziri ezi nzube ọganihu, ọ bụ ọta nye ndị na-eje ije nʼizuoke.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na-echebekwa ụzọ nke ndị na-eme ezi ihe na-agbaso, na-elekọtakwa ụzọ nke ndị hụrụ ya nʼanya na-agbaso.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Mgbe ahụ ka ị ga-aghọta ihe ziri ezi na ihe dị mma na ezi ụzọ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Nʼihi na amamihe ga-enwe ọnọdụ nʼime obi gị, ihe ọmụma ga-adịkwa mkpụrụobi gị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Izuzu zuruoke ga-echebe gị, nghọta ga na-eche gị nche.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Amamihe ga-azọpụta gị site nʼụzọ ndị mmehie, sitekwa na mmadụ ndị okwu ha jọrọ njọ,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ndị hapụrụ ụzọ niile ziri ezi nke Chineke na-agbaso ụzọ niile nke ọchịchịrị,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ndị na-aṅụrị ọṅụ nʼihe ọjọọ, nʼihi na mmehie ha na-atọ ha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Ihe ọbụla ha na-eme gbagọrọ agbagọ, jọọkwa njọ.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bụ naanị amamihe ga-anapụta gị nʼaka nwanyị akwụna, na nwanyị na-abụghị nwunye gị nke na-ekwu okwu nrafu.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na-ahapụ di ọ lụrụ nʼagbọghọ, nke chefuru ọgbụgba ndụ ọ gbara nʼihu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Ụlọ nwanyị dị otu a dị nʼokporoụzọ nke na-eduba nʼọnwụ na nʼọkụ ala mmụọ.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Ndị ikom niile banyere nʼụlọ ha na-ala nʼiyi. Ha adịghị alọtakwa nʼokporoụzọ nke na-eduba na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Nʼihi nke a, ị ga-aga ije nʼụzọ ndị ezi omume, debekwa ụkwụ gị nʼokporoụzọ niile nke ndị ezi omume,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ọ bụ naanị ndị ziri ezi ga-ebi nʼala ahụ, ndị na-enweghị ịta ụta ga-afọdụkwa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Ma ndị na-emebi iwu ka a ga-ebipụ site nʼala ahụ, ọ bụkwa ndị na-ekwesighị ntụkwasị obi ka a ga-ewezuga na ya.</w:t>
      </w:r>
    </w:p>
    <w:p>
      <w:pPr>
        <w:pStyle w:val="Heading2"/>
      </w:pPr>
      <w:r>
        <w:rPr>
          <w:lang w:val="ig_NG" w:bidi="ig_NG"/>
        </w:rPr>
        <w:t>Ilu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 m echezọla ihe niile m ziri gị. Ma debe iwu m nʼobi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Nʼihi na ha ga-eme ka ndụ gị dị ogologo ruo ọtụtụ afọ, wetakwara gị udo na ọganihu.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Ekwela ka ịhụnanya na ikwesi ntụkwasị obi hapụ gị, kekwasị ha nʼolu gị, deekwa ha nʼelu mbadamba nkume, bụ obi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Mgbe ahụ, ị ga-enwe ihuọma na ezi aha nʼanya Chineke na nʼihu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Tụkwasị Onyenwe anyị obi gị niile, adaberekwala na nghọta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Nʼihe ọbụla ị na-eme, ka Chineke bute ụzọ, ọ ga-eduzi gị, meekwa ka okporoụzọ gị niile gazie.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 bụla onye maara ihe nʼanya nke onwe gị. Tụọ Onyenwe anyị egwu, kpọọkwa ihe ọjọọ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Nke a ga-eme ka i nwee ahụ ike gbaakwa ọkpụkpụ gị 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Sọpụrụ Onyenwe anyị site nʼinye ya mkpụrụ mbụ nke akụnụba gị, na mkpụrụ mbụ nke ihe ubi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Mgbe ahụ ka ọ ga-eme ka ọba gị niile jubigakwa oke, ebe ịnara mmanya gị ga-ejupụta na mmanya ọhụrụ.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Nwa m nwoke ajụla ịdọ aka na ntị nke Onyenwe anyị, ike agwụla gị ịnagide ịba mba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Nʼihi na ọ bụ ndị Onyenwe anyị hụrụ nʼanya ka ọ na-abara mba, dịka nna si abara nwa ya nke ihe ya na-atọ ya ụtọ mba.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a gọziri agọzi ka mmadụ ahụ bụ onye chọtara amamihe, onye nwetara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amamihe dị mma karịa ọlaọcha, ọ bakwara uru karịa ọlaedo.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 dị oke ọnụahịa karịa ọla rubi, ọ dịghị ihe na-amasị gị e ji atụnyere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Ndụ ogologo dị nʼaka nri ya; nʼaka ekpe ya ka akụnụba na nsọpụrụ dịkwa.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Ụzọ ya bụ ụzọ dị mma bụrụkwa ụzọ udo.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Amamihe bụ osisi nke ndụ nye ndị na-ejide ya aka, e, onye ahụ nke na-ejidesi ya aka ike ka ihe na-agara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bụ site nʼamamihe ka Onyenwe anyị ji tọọ ntọala ụwa; ọ bụkwa nghọta ya mere ka eluigwe dịrị ebe ọ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Esitere nʼihe ọmụma ya kewaa ogbu mmiri niile, igwe ojii na-atụdakwa igirigi.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Nwa m nwoke, ekwela ka ihe abụọ ndị a site nʼihu gị wezuga onwe ha: amamihe na nghọta nke ime ihe dị mma nʼizuzu zuruoke,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nʼihi na ha na-enye gị ndụ ọhụrụ, ha bụkwaara gị ihe ịchọ mma amara nʼolu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Ha na-eme ka ị na-aga ije nʼụzọ gị na-enweghị ihe egwu maọbụ ihe mkpọbi ụkwụ.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Mgbe ị ga-edina ala, ị gaghị atụ egwu, ị ga-edina ala ụra gị ga-adị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Ị gaghị atụ egwu ihe mbibi mberede ọbụla maọbụ tụọ egwu ịla nʼiyi nke na-abịakwasị ndị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Nʼihi na Onyenwe anyị bụ ebe ndabere gị, ọ ga-echebekwa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Ejigidele ihe ọma ị pụrụ imere onye ọzọ mgbe ọ dị gị nʼaka 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A sịkwala onye agbataobi gị laa, bịaghachi azụ echi mgbe i nwere ike ime ya taa.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Agbala izu ọjọọ megide onye agbataobi gị, nʼihi na o nwere ntụkwasị obi nʼebe ị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Ebola mmadụ ebubo na-enweghị isi, mgbe onye ahụ na-emeghị gị ihe ọjọọ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Ekwosola onye na-eme ihe ike ekworo maọbụ họrọ ụzọ ya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Nʼihi na ndị dị otu a bụ ihe arụ nʼanya Onyenwe anyị, ma ọ na-emeso ndị na-eme ihe ziri ezi mmeso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Ọbụbụ ọnụ Onyenwe anyị dị nʼụlọ ndị na-eme ajọ omume, ma ọ na-agọzi ụlọ ndị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Ndị mpako na-akwa emo ka ya onwe ya na-akwakwa emo, ma ndị dị umeala nʼobi ka ọ na-enye amara.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Ndị maara ihe na-enweta nsọpụrụ, ma ndị nzuzu na-enweta ihere.</w:t>
      </w:r>
    </w:p>
    <w:p>
      <w:pPr>
        <w:pStyle w:val="Heading2"/>
      </w:pPr>
      <w:r>
        <w:rPr>
          <w:lang w:val="ig_NG" w:bidi="ig_NG"/>
        </w:rPr>
        <w:t>Ilu 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Ụmụ m ndị ikom, geenụ ntị na ndụmọdụ nke nna unu, lezienụ anya ka unu nwee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Ṅaanụ ntị, nwee uche, nʼihi na ọ bụ ezi ozizi ka m na-ezi unu; ya mere, unu ahapụkwala iwu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Mgbe m bụ nwantakịrị nʼụlọ nna m, mgbe m ka dị ntakịrị, bụrụkwa naanị otu nwa nne m ji,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ziri m ihe, sịkwa m, “Ka obi gị jidesie okwu m niile ike, debe nʼiwu niile, ị ga-adịkwa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Nweta amamihe, nwetakwa nghọta, echezọkwala okwu m, maọbụ site na ya wezuga onwe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Ahapụla amamihe, ọ ga-echebe gị, hụ ya nʼanya, nʼihi na ọ ga-eduzi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Mmalite amamihe bụ nke a, nweta amamihe, ihe ọbụla o ga-efu gị, nweta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bụrụ na i bulie amamihe elu, o ga-ebulikwa gị elu. Jidesie ya ike, ọ ga-ewetara gị oke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ga-eji okpueze okoko osisi chọọ isi gị mma nyekwa gị okpueze mara mma nʼisi gị.”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Nwa m, ṅaa m ntị, meekwa ihe m gwara gị; ị ga-enwekwa ndụ ogologo.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M ga-edu gị nʼụzọ nke amamihe, duokwa gị nʼụzọ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bụrụ na i bie ụdị ndụ dị otu a, ihe agaghị akpọ gị nʼụkwụ nʼije gị, ị gaghị asụkwa ngọngọ mgbe ị na-agba ọsọ.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Mee ihe niile m gwara gị, echefukwala ha, nʼihi na ọ ga-eduba gị na ndụ zuruoke.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Emela dịka ndị na-emebi iwu. Esokwala ụzọ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Zeere ha, ejekwala nʼụzọ ha; chepu ihu gị nʼụzọ ahụ,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na ndị na-emebi iwu adịghị arahụ ụra tutu ha emee arụ nke ụbọchị ahụ. Ha anaghị ezu ike tutu ha emee ka otu onye maa nʼọnya.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Ha na-eri ihe oriri nke mmebi iwu, na-aṅụkwa ihe ọṅụṅụ nke ọgbaaghara.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Ma ụzọ ndị ezi omume dị ka anyanwụ na-awa nʼisi ụtụtụ, nke na-enwuwakwa dịka ìhè nʼetiti ehihie ụbọchị.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Ma ụzọ onye na-emebi iwu dị ka itiri nke ọchịchịrị, ha anaghị ama ihe na-eme ka ha sụọ ngọngọ.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Gee ntị nwa m, nʼihe m na-ekwu. Gee ntị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Doo ihe ndị a nʼuche gị mgbe niile; ka ha bamiekwa nʼime obi gị,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nʼihi na ha bụ ndụ nye ndị chọtara ha, bụrụkwa ahụ ike nye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Nke ka nke, lezie echiche uche gị niile anya, nʼihi na ha na-emetụta ndụ gị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Ka ụgha ọbụla ghara isi gị nʼọnụ pụta; kpọọ ịgha ụgha niile na okwu rụrụ arụ niile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Legide anya nʼihu ime ihe bụ eziokwu; atụgharịkwala isi gị ile ihe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Leruo ije ụkwụ gị anya, doziekwa ụzọ gị niile ka ọ guzozie.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Ewezugala onwe gị site nʼaka nri maọbụ nʼaka ekpe; si nʼihe ọjọọ wezuga ụkwụ gị.</w:t>
      </w:r>
    </w:p>
    <w:p>
      <w:pPr>
        <w:pStyle w:val="Heading2"/>
      </w:pPr>
      <w:r>
        <w:rPr>
          <w:lang w:val="ig_NG" w:bidi="ig_NG"/>
        </w:rPr>
        <w:t>Ilu 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 m, ṅaa ntị nʼokwu amamihe m, gee ntị nʼokwu nghọta m ndị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Lezie anya, ka i debe izuzu dị iche iche, ka egbugbere ọnụ gị na-echebekwa ihe ọmụma.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Nʼihi na egbugbere ọnụ nwanyị na-akwa iko na-atọ ka mmanụ aṅụ, okwu ọnụ ya na-akwọ mụrụmụrụ karịa mmanụ.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Ma nʼikpeazụ, ọ na-elu ilu dịka oluilu dịkwa nkọ ka mma agha ihu abụọ.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Ụkwụ ya abụọ na-arịdaru nʼọnwụ, nzọ ụkwụ ya abụọ na-eje nʼụzọ ọkụ ala mmụọ.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Nʼihi na ọ dịghị agbaso ụzọ kwesiri ndụ; ụzọ ya gbagọrọ agbagọ, ma ọ maghị nke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Ugbu a ụmụ m, geenụ m ntị, unu esikwala nʼokwu niile nke ọnụ m wezuga onwe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Gbaara nwanyị dị otu a ọsọ! Ejekwala ọnụ ụzọ ụlọ ya nso,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ka ị ghara ire ugwu gị nʼebe ndị ọzọ nọ, maọbụ were ndụ gị tinye nʼaka ndị na-enweghị obi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Ka ndị ọbịa ghara inwe oke oriri nʼelu akụ gị, ka ihe niile ị dọgburu onwe gị nʼọrụ ịkpata gharakwa imejupụta ụlọ onye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Ka ị gharakwa ịsụ ude nʼikpeazụ mgbe ọrịa ga-eripịa ọkpụkpụ gị na anụ ahụ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Mgbe ị ga-asị, Lee ka m si kpọọ ịdọ aka na ntị asị! “Leekwa ka obi m si lelịa iba mba anya!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Egeghị m ntị nʼozizi nke ndị nkuzi m maọbụ nabata ndụmọdụ nke ndị ndụmọdụ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ugbu a, abịaruola m na mbibi nʼihu ọha mmadụ niile.”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Ṅụọ naanị mmiri nke si nʼite mmiri gị; mmiri dị mma nke si nʼolulu mmiri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Gịnị mere ị ga-eji kwe ka isi mmiri gị sọọ nʼokporoụzọ, ka mmiri nke aka gị sọọ nʼama?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Kwee ka ha bụrụ nke naanị gị, nke onye ọbịa na-agaghị enwe oke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Kwere ka ịbụ nwoke gị bụrụ ngọzị nye gị; ṅụrịakwa ọṅụ nʼihi nwunye nke ị lụtara nʼokorobịa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Nne anụ nke na-ahụ nʼanya, dịka ele mara mma, ka ara dị ya nʼobi zuore gị, ka ịhụnanya ya na-enye gị obi ụtọ mgbe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Gịnị ka ị na-achọ nʼahụ nwanyị na-akwa iko? Gịnị mere i ji na-amaku nwunye onye ọzọ obi?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Onyenwe anyị na-ele gị anya, ihe niile ị na-eme ka ọ na-ahụ.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 na-emebi iwu na-esite na mmehie ya laa onwe ya nʼiyi; mmehie ndị a bụ ụdọ nke na-ejide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Ọ ga-anwụ nʼihi na ọ nabataghị ịdọ aka na ntị; ọ bụkwa nzuzu ya dufuru ya.</w:t>
      </w:r>
    </w:p>
    <w:p>
      <w:pPr>
        <w:pStyle w:val="Heading2"/>
      </w:pPr>
      <w:r>
        <w:rPr>
          <w:lang w:val="ig_NG" w:bidi="ig_NG"/>
        </w:rPr>
        <w:t>Ilu 6:1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 m, ọ bụrụ na ị nara onye agbataobi gị nʼibe, ọ bụrụ na ị nara aka ị bụrụ onye ọbịa onye akaebe,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ị bụrụla onye mara nʼọnya site nʼihe ị kwuru, onye enwudere site nʼokwu 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Mee nke a, nwa m, si nʼime ya wepụ onwe gị; nʼihi na ịdabala nʼaka onye agbataobi gị: Jee ọsịịsọ weda onwe gị nʼala rịọọ ya enyekwala ya izuike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Ekwekwala ka ụra baa gị anya abụọ, ekwekwala ka mbụbara anya gị ruo ụra.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Napụta onwe gị, dịka mgbada site nʼaka dinta, maọbụ dịka nnụnụ site nʼọnya osi ọnya.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Gaa mụta ihe site nʼaka ndanda, gị onye umengwụ. Mụta ihe site nʼụzọ ya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 ezie na o nweghị eze na-achịkọta ha, maọbụ onyendu, maọbụ ọchịagha,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ma ọ na-akpakọta nri ya nʼoge ọkọchị ma na-ewebata nri ya nʼoge owuwe ihe 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 ruo ole mgbe ka ị ga-edina ala nʼebe ahụ, gị onye umengwụ? Olee mgbe ka ị ga-esi nʼụra bilie?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Nwa ụra nta, nwa iru ụra nta, nwa ịchịkọba aka nta zuo ike,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ụbịam ga-abịakwasị gị dịka onye ohi, ụkọ abịakwasịkwa gị dịka onye na-apụnara mmadụ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okwu na ụka na onye omume ya jọgburu onwe ya, onye na-ejegharị na-ekwu okwu aghụghọ,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ji iro na-egbu ikuanya ya, jiri ụkwụ ya na-ekwu okwu na mkpịsịaka ya na-egosi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Onye obi ya na-echepụta ihe ọjọọ na aghụghọ, onye na-akpalikwa esemokwu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Nʼihi ya, mbibi ga-abịakwasị ya na mberede; nʼotu ntabi anya ka a ga-ebibi ya, apụghịkwa ịgwọta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dị ụzọ ihe isii Onyenwe anyị kpọrọ asị, e, ha dị asaa bụ ihe arụ nʼebe ọ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Anya dị nganga, ire na-ekwu okwu ụgha, aka na-awụfu ọbara ndị na-emeghị ihe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Obi na-echepụta nzube ọjọọ; ụkwụ na-eme ngwangwa ịgbaba nʼajọ ihe,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onyeama ụgha na-awụpụ ụgha dịka mmiri na onye na-agbasa esemokwu nʼetiti ụmụnna.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Nwa m, debe ihe nna gị nyere gị nʼiwu, ahapụkwala iwu nke nne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Ka ndụmọdụ ha dịrị gị nʼobi mgbe niile, ka ị ghara ichefu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Mgbe ị na-ejegharị, ọ ga na-edu gị; mgbe ị na-arahụ ụra, ọ ga na-eche gị. Mgbe i tetakwara, ha ga-akpanyere gị ụka.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Nʼihi na iwu a bụ oriọna, Ihe ozizi a bụkwa ìhè, otu a kwa ịdọ aka na ntị na ịba mba bụ ụzọ ezi ndụ,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idebe gị ka ị pụọ nʼebe nwunye onye agbataobi gị nọ, sitekwa nʼire ụtọ nke nwanyị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Ekwela ka agụ nʼezighị ezi gụọ gị nʼime obi nʼihi ịma mma ya, ma ọ bụkwanụ ka o jiri ile anya ya rata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Nʼihi na nwanyị akwụna ka enwere ike iji otu ogbe achịcha nweta, ma nwunye nwoke ọzọ na-achụ nta ndụ gị ịla ya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Mmadụ ọ pụrụ ịgụrụ ọkụ tụkwasị nʼahụ ya, ma uwe ya ereghị ọkụ?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Mmadụ ọ pụrụ ije ije nʼelu icheku ọkụ ma ụkwụ ya ahapụ igbuchapụ?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Otu a ka ọ na-adịrị nwoke na-abakwuru nwunye mmadụ ibe ya; o nweghị onye ọbụla na-emetụ ya aka nke a na-agaghị ata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Ndị mmadụ adịghị eleda onye ohi anya ma ọ bụrụ na o zuo ohi ka o were gboo mkpa agụụ nke na-agụsị ya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Ma ọ bụrụ na ejide ya ọ ga-akwụghachi ụgwọ ihe niile ahụ o zuru okpukpu asaa. Nʼagbanyeghị na nke a ga-eme ka o ree ihe niile o ji biri nʼụlọ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Ma nwoke ahụ na-akwa iko bụ onye nzuzu, amamihe kọrọ ya, nʼihi na ọ bụ onwe ya ka ọ na-ala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A ga-eti ya ezi ihe otiti, a ga-elelikwa ya anya, ihere ya agaghị ekwe ihichapụ.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Nʼihi na di nwanyị ahụ ga-esite nʼekworo wee iwe dị ọkụ; ọ gakwaghị enwe obi ebere nʼebe ọ nọ nʼụbọchị ọ ga-abọ ọbọ.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Ọ gaghị anara ihe ọbụla nʼọnọdụ ihe nkwụghachi nʼihi ihe ọjọọ o mere ya. O nwekwaghị ihe a ga-enye ya pụrụ ime ka iwe ya dajụọ.</w:t>
      </w:r>
    </w:p>
    <w:p>
      <w:pPr>
        <w:pStyle w:val="Heading2"/>
      </w:pPr>
      <w:r>
        <w:rPr>
          <w:lang w:val="ig_NG" w:bidi="ig_NG"/>
        </w:rPr>
        <w:t>Ilu 7:1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Na-agbaso okwu m nwa m, nọgide na ya, dokwaa iwu m niile nʼime obi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Debe iwu m ka ị dị ndụ, chee ozizi m nche dịka ọ bụ mkpụrụ anya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Kee ha na mkpịsịaka gị, deekwa ha nʼelu mbadamba nkume, bụ obi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Hụ amamihe nʼanya dịka nwaagbọghọ ị hụrụ nʼanya; hụkwa inwe nghọta nʼanya dịka a ga-asị na ọ bụ nwanne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Kwee ka ha debe gị, ka ị ghara ijekwuru nwanyị na-akwa iko, ka ị gharakwa ịṅa ntị nʼokwu ire ụtọ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Nʼihi na otu ụbọchị, esi m na oghereikuku dị nʼụlọ m lepụ anya,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hụ nʼetiti ndị na-enweghị uche, ahụtara m otu nwokorobịa nʼetiti ha, onye amamihe kọrọ,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ka ọ na-aga nʼụzọ dị nso ebe nkuku ụlọ nʼakụkụ ụlọ nwanyị ihere na-adịghị eme,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nʼoge anyasị, dịka chi na-eji, mgbe ọchịchịrị na-agbachi.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Mgbe ahụ, nwanyị ahụ pụtara zute ya. O yi uwe dịka nwanyị akwụna, jiri aghụghọ na-abịakwute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(Ọ na-eme ụzụ na-aṅaghị ntị ịnụ ihe ọbụla. Ụkwụ ya anaghị anọgide nʼụlọ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na-akwụgharị ma nʼokporoụzọ ma nʼama; na-amịgharị nʼebe nzuzo niile.)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 weere aka ya abụọ jikụọ nwokorobịa ahụ nʼolu, sutu ya ọnụ, were ihu nke ihere na-adịghị, sị: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“Emezuru m nkwa niile m kwere taa, enwekwara m nri nke sitere nʼihe aja udo m chụrụ nʼụlọ m,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 bụ gị ka m na-achọkwute, lee gị ka ị na-abịa.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Agbasaala m akwa mara mma nʼelu ihe ndina m, bụ akwa ọcha mara mma tụrụ ọtụtụ agwa nke e ji ogho ndị Ijipt kpaa.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Efesakwala m mmanụ isi ọma nke máá, aloos na sinamọn nʼelu nʼihe ndina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Bịa, ka anyị were ịhụnanya ṅụjụbiga afọ anyị; ka anyị mee onwe anyị obi ụtọ site ugbu a ruo ụtụtụ echi.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Nʼihi na di m anọghị nʼụlọ o jeela njem dị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 ji akpa ego juru gaa njem, abalị ole na ole ga-agafekwa tupu ọ lọta.”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Otu a ka o si jiri okwu ire ụtọ ya megharịa nwokorobịa ahụ isi tutu o kwenyere ya. O nwekwaghị ike ịnapụta onwe ya site nʼokwu nrafu nke nwanyị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 sooro nwanyị ahụ dịka ehi a na-adọkpụ na-aga ebe a ga-egbu ya, dịka ele nke na-aba nʼọnya,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nke na-eche ka e were àkụ gbata ya nʼobi. Nwoke ahụ dịka nnụnụ nke na-efeba nʼọnya na-amaghị ihe na-eche ya pụrụ iwepụ ndu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Geenụ ntị, ụmụ m, ma ọ bụghị naanị ige ntị, kama meekwanụ ihe m na-ekwu.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Ekwela ka agụụ nke obi gị chịa gị; ejela nwanyị dị otu a nso; gbaara ya ọsọ, ka ọ ghara ịnwa gị nwetakwa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Nʼihi na o mebiela ndụ ọtụtụ mmadụ, ọtụtụ mmadụ amaala nʼọnya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Ụlọ ya bụ okporoụzọ nke na-eduba nʼili, nke na-edubakwa nʼala ọnwụ.</w:t>
      </w:r>
    </w:p>
    <w:p>
      <w:pPr>
        <w:pStyle w:val="Heading2"/>
      </w:pPr>
      <w:r>
        <w:rPr>
          <w:lang w:val="ig_NG" w:bidi="ig_NG"/>
        </w:rPr>
        <w:t>Ilu 8:1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bụ na amamihe adịghị eti mkpu? Ọ bụ na nghọta anaghị eme ka olu ya daa ụda?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na-eguzo nʼelu ebe niile dị elu nʼokporoụzọ, nʼagbata ụzọ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Nʼọnụ ụzọ nke obodo niile na nʼọnụ ụzọ ụlọ niile ka ọ nọ na-eti mkpu,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na-asị, “Ụmụ mmadụ geenụ m ntị; ọ bụ unu ndị dị ndụ ka m na-agwa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Unu ndị na-enweghị uche, nweenụ uche zuruoke; unu ndị nzuzu, nweenụ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Geenụ m ntị, nʼihi na enwere m okwu dị mkpa m ga-agwa unu; Ihe ọbụla m kwuru bụ ihe ziri ezi,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Ọnụ m na-ekwu eziokwu nʼihi na akpọrọ m okwu ụgha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Ndụmọdụ m zuruoke, ọ dịkwa mma. Ihe ọjọọ ọbụla adịghị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Nʼebe onye nwetara nghọta nọ, okwu m doro anya; nʼebe ndị chọtara ihe ọmụma nọ, okwu m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Họrọ ịdọ aka na ntị m karịa ọlaọcha họrọkwa ihe ọmụma karịa ọlaedo dị ezi mma.”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Amamihe dị mkpa karịa nkume rubi dị oke ọnụahịa. Ọ dịkwaghị ihe a ga-eji tụnyere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“Mụ onwe m bụ amamihe na ezi nghọta na-agakọta. Enwere m ọmụma ihe na ezi izuzu.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Ịtụ egwu Onyenwe anyị bụ ịkpọ ihe ọjọọ asị. Akpọrọ m nganga na mpako, omume ọjọọ nakwa okwu gbagọrọ agbagọ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Ndụmọdụ na ezi nghọta bụ nke m; enwekwara m ọmụma ihe na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Site na m ka ndị eze ji achị, ọ bụ m na-eme ka ndị na-achị achị mee iwu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Site na m ka ndị eze ji achị bụ ndịisi niile na-achị nʼụwa.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Ndị niile hụrụ m nʼanya ka m na-ahụ nʼanya. Ndị niile na-achọ m aghakwaghị ịchọta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Ana m ekenye ụba na nsọpụrụ, na ikpe ziri ezi na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Onyinye m na-enye dị mma karịa ọlaọcha, ọ karịkwara ọlaedo.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Ana m aga ije nʼụzọ ezi omume, nʼokporoụzọ ikpe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Ndị niile hụrụ m nʼanya, na-eketa akụnụba. Ana m emejupụtakwa ụlọakụ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“Onyenwe anyị kpụrụ m dịka mmalite ụzọ ya, tupu o bido ike ihe ọbụla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Site nʼebighị ebi gara aga ka m dị; adịkwa m adị tupu e kee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Anọ m na-adị tupu e kee ogbu mmiri, tupu isi iyi ọbụla agbapụta mmiri nʼelu ụwa,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tupu e kee ugwu ukwu na ugwu nta.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E, amụọla m rịị tupu Chineke ekee ụwa na osisi niile, na aja niile dị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Anọ m ya mgbe o doziri mbara eluigwe nʼọnọdụ ya, mgbe ọ tụsara ha nʼelu ogbu mmiri niile;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mgbe o hiwere mbara eluigwe, mgbe o mere ka isi iyi niile nke ogbu mmiri dị ike,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mgbe ọ kpara oke nye osimiri ebe ọ ga-akwụsị, ka mmiri ya ghara ịgafe iwu ya, mgbe ọ kara akara ebe a tọrọ ntọala nke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Oge ahụ niile ka m na-anọ nʼakụkụ ya dịka onye ǹka. Ihe banyere m na-atọkwa ya ụtọ; ana m egwuri egwu nʼihu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Ihe niile o kere tọkwara m ụtọ, ụwa niile na ụmụ mmadụ!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“Nʼihi ya, ụmụ m ndị ikom, geenụ m ntị; nʼihi na ndị niile na-eso ụzọ m na-enwe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Gee ntị na ndụmọdụ m ka ị bụrụ onye maara ihe, agbakụtakwala ndụmọdụ m 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Ngọzị dịrị mmadụ ahụ na-aṅa ntị nʼokwu m, onye na-anọ na nche nʼọnụ ụzọ m ụbọchị niile, onye na-anọ na-echere m nʼọnụ ụzọ ụlọ m;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nʼihi na onye ọbụla chọtara m chọtara ndụ; ọ natakwala ihuọma nʼebe Onyenwe anyị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36</w:t>
      </w:r>
      <w:r>
        <w:rPr>
          <w:lang w:val="ig_NG" w:bidi="ig_NG"/>
        </w:rPr>
        <w:t xml:space="preserve"> Ma onye na-enweghị ike chọta m na-emerụ onwe ya ahụ; ndị niile kpọrọ m asị hụrụ ọnwụ nʼanya.”</w:t>
      </w:r>
    </w:p>
    <w:p>
      <w:pPr>
        <w:pStyle w:val="Heading2"/>
      </w:pPr>
      <w:r>
        <w:rPr>
          <w:lang w:val="ig_NG" w:bidi="ig_NG"/>
        </w:rPr>
        <w:t>Ilu 9:1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Amamihe ewuola ụlọ ukwu ya nʼelu ogidi asaa.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 doziela oriri ya nʼusoro, o gbuola anụ ya, gwaakwa mmanya.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 zipụkwala ndị ozi ya ka ha gaa kpọọ mmadụ niile, site nʼebe dị elu nke obodo ka ha nọ na-akpọ oku na-asị,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“Bịanụ nʼụlọ m, unu ndị niile na-enweghị uche” Ma nye ndị amamihe kọrọ, ọ na-asị,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“Bịanụ, rie nri m, ṅụọkwa mmanya m gwakọtara.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Hapụnụ ụzọ enweghị uche unu, ka unu were dị ndụ; gbasokwanụ ụzọ mmụọ ịghọta ihe.”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Onye ọbụla na-adọ onye na-akwa emo aka na ntị na-ewetara onwe ya nlelị; onye na-abara mmadụ ọjọọ mba na-enweta nkọcha.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Abarala ndị na-akwa emo mba, ma ọ bụghị ya, ha ga-akpọ gị asị; baara ndị maara ihe mba, ha ga-ahụ gị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Kuziere onye maara ihe ihe o kwesiri ịmụta, ọ ga-ama ihe karịa, kuziere onye ziri ezi ihe ọ ga-atụkwasị ihe ọ mụtara nʼamamihe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Nʼihi na ịtụ egwu Onyenwe anyị bụ mmalite amamihe, inwe ihe ọmụma banyere onye Nsọ ahụ bụkwa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na ọ bụ site na amamihe, ka ụbọchị gị ga-adị ogologo. A ga-etinyekwara gị ọtụtụ afọ na ndụ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Ị bụrụ onye nwere amamihe, amamihe gị ga-abara gị uru, ma ị bụrụ onye na-akwa emo, naanị gị ga-ata ahụhụ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Nwanyị dị nzuzu na-eme mkpọtụ, o nweghị uche; ihere adịghịkwa eme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na-anọ ọdụ nʼọnụ ụzọ ụlọ ya, nʼelu oche nʼebe dịkarịsịrị elu nʼobodo,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na-akpọ ndị na-aga nʼụzọ oku, bụ ndị na-aga mkpa ha,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“Ka ndị niile amamihe kọrọ bịa nʼụlọ m.” Ọ na-asịkwa ndị na-enweghị uche,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“Mmiri e zutere nʼohi na-atọ ụtọ, nri e riri na nzuzo na-atọkarịkwa nʼụtọ.”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Ma ha adịghị aghọta na ndị nʼadịghị ndụ nọ nʼebe ahụ, na ndị ọ kpọrọ oku nri aghọọlarị ndị nọ nʼala mmụọ.</w:t>
      </w:r>
    </w:p>
    <w:p>
      <w:pPr>
        <w:pStyle w:val="Heading2"/>
      </w:pPr>
      <w:r>
        <w:rPr>
          <w:lang w:val="ig_NG" w:bidi="ig_NG"/>
        </w:rPr>
        <w:t>Ilu 10:1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Ilu dị iche iche nke Solomọn: Nwata maara ihe na-eme ka nna ya ṅụrịa ọṅụ; ma nwantakịrị dị nzuzu na-ewetara nne ya nʼiru ụjụ.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Akụ a kpatara nʼụzọ na-ezighị ezi adịghị aba uru, ma ezi omume na-azọpụta mmadụ site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Onyenwe anyị agaghị ekwe ka onye ezi omume nwụọ nʼagụụ, ọ gakwaghị ekwe ka ihe nọgide na-agara onye ajọ omume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Aka ndị umengwụ na-eweta ogbenye, ma aka na-arụsị ọrụ ike na-eweta ụba.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na-ekpokọta nʼoge ọkọchị bụ nwa maara ihe, ma nwa ahụ nke na-arahụ ụra nʼoge ọrụ bụ nwa na-eweta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Onye ezi omume na-anata ngọzị, ma naanị nkọcha jupụtara nʼọnụ onye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Aha onye ezi omume ka eji enye ngọzị, ma aha onye ajọ omume ga-ere ure.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obi ya maara ihe na-anabata ihe e nyere nʼiwu, ma onye nzuzu ekwurekwu ga-ala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ụzọ ya ziri ezi na-aga ije nʼatụghị egwu, ma onye ụzọ ya ezighị ezi ka a ga-achọpụta.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ọbụla na-egbu ikuanya na-ebute ihe mwute, onye nzuzu ekwurekwu ga-abịa nʼịla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Ọnụ onye ezi omume bụ isi iyi nke ndụ, ma naanị nkọcha jupụtara nʼọnụ onye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Ịkpọ asị na-akpali esemokwu, ma ịhụnanya na-ekpuchi mmehie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Ndị nwere nghọta na-ekwu okwu nwere isi, ma ndị na-enweghị uche ka a na-eti ihe dịka ohu.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Onye amamihe na-akpakọba ihe ọmụma, ma onye nzuzu na-eji ọnụ ya akpọ ịla nʼiyi oku.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Akụ ndị ọgaranya bụrụ ha obodo e wusiri ike, ma ụbịam bụ ịla nʼiyi nke ndị ogbenye.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Ụgwọ ọrụ onye ezi omume bụ ndụ, ma ihe nweta nke onye ajọ omume bụ mmehie na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na-ege ntị na ndụmọdụ na-egosi ụzọ nke ndụ, ma onye na-adịghị anabata ndụmọdụ na-eme ka ndị ọzọ kpafuo.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ji egbugbere ọnụ ụgha ekpuchi ịkpọ asị na onye na-agbasa okwu nkwutọ bụ onye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Nʼọtụtụ okwu mmehie adịghị akwụsị ma ndị nwere uche na-ejide ire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Ire nke onye ezi omume bụ ọlaọcha kachasị mma, ma obi onye ajọ omume bụ ihe ọnụahịa nta.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Egbugbere ọnụ onye ezi omume na-azụju ọtụtụ mmadụ afọ, ma ndị nzuzu na-anwụ nʼihi amamihe nke kọrọ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Ngọzị Onyenwe anyị na-eme mmadụ ọgaranya, ọ naghị atụkwasị ya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Ihe na-atọ onye nzuzu ụtọ bụ izube nzube ọjọọ; ma ihe na-atọ onye maara ihe ụtọ bụ inwe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Ihe ahụ onye na-emebi iwu nʼatụ ụjọ ya ga-abịakwasị ya, ihe onye ezi omume na-achọ ka a ga-enye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Mgbe oke ifufe na-emebi ihe, ndị na-emebi iwu ka ọ na-eburu; ma ndị ezi omume na-eguzosi ike ruo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Onye umengwụ na-abụ ihe mgbu nye onyenwe ya; ọ dịka anwụrụ ọkụ nʼanya mmadụ maọbụ dịka mmanya gbara ụka nke na-ejiji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Ịtụ egwu Onyenwe anyị na-enye ogologo ndụ, ma ọnụọgụgụ afọ nke onye ajọ omume na-adị mkpụmkpụ.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Olileanya ndị ezi omume ga-abụ ọṅụ; olileanya ndị na-emebi iwu bụ naanị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Ụzọ Onyenwe anyị bụ ebe mgbaba nye ndị na-enweghị ịta ụta, maọbụ ịla nʼiyi nye ndị na-eme ajọ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A pụghị iwezuga onye ezi omume, ma onye na-emebi iwu agaghị anọgide.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Nʼọnụ onye ezi omume ka mkpụrụ amamihe si abịa, ma ire na-ekwu okwu nduhie ka a ga-eme ka o dere duu.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Egbugbere ọnụ onye ezi omume mara ihe na-eweta ihuọma, ma ọnụ ndị ajọ omume bụ naanị okwu nduhie.</w:t>
      </w:r>
    </w:p>
    <w:p>
      <w:pPr>
        <w:pStyle w:val="Heading2"/>
      </w:pPr>
      <w:r>
        <w:rPr>
          <w:lang w:val="ig_NG" w:bidi="ig_NG"/>
        </w:rPr>
        <w:t>Ilu 11:1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Ihe ọtụtụ aghụghọ bụ arụ nʼihu Onyenwe anyị ma ihe ọtụtụ zuru ezu na-anata ihuọma nʼebe ọ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Nganga bịa, nlelị a na-eso ya, ma onye dị umeala nʼobi na-amụta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Eziokwu nke ndị ziri ezi nʼobi na-edu ha; ma omume gbagọrọ agbagọ nke ndị aghụghọ nʼala ha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Akụnụba gị agaghị azọpụta gị nʼụbọchị ikpe; ọ bụ naanị ezi omume na-anapụta site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Ezi omume nke ndị na-enweghị ịta ụta na-eme ka ụzọ ha zie ezi, ma ajọ omume nke ndị na-emebi iwu na-akwada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Ezi omume nke onye ziri ezi na-azọpụta ya; ma ọchịchọ ọjọọ nke ndị na-aghọ aghụghọ ka a ga-eji jide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Mgbe onye ajọ omume nwụrụ, olileanya ya niile alala nʼiyi, ihe niile ọ na-ele anya inweta site nʼike ya alaakwala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Chineke na-azọpụta ndị ezi omume site na nsogbu ha, ma ndị ajọ omume ka ọ na-ahapụ ka ha daba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Okwu ọjọọ ka onye ajọ omume ji emebi onye agbataobi ya. Ma site nʼihe ọmụma ka onye ezi omume ga-eji dọpụta ndụ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Ọganihu nke onye ezi omume na-atọ mmadụ niile ụtọ, otu aka ahụ kwa, ọnwụ onye ajọ omume na-atọ mmadụ niile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 na-esite na ngọzị nke ndị ziri ezi bulie obodo elu, ma a nʼala ya nʼiyi site nʼokwu ọnụ ndị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Ikwu okwu nleda megide onye agbataobi gị bụ nzuzu; ma onye ahụ nwere nghọta na-agba nkịtị.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na-agba asịrị na-ekpughe ihe nzuzo, ma onye kwesiri ntụkwasị obi na-ekpuchi ihe nzuzo.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enweghị ezi ndị ndu ka obodo ji ada, ma ọtụtụ ndị ezi ndụmọdụ na-eweta mmeri.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ọbụla na-ana onye ọbịa nʼakaebe ga-ata ahụhụ, ma onye jụrụ ịkwụ ụgwọ onye ọzọ ji, nọ na ntụkwasị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Nsọpụrụ na-adịrị nwanyị nwere obiọma, ma ndị na-adịghị eme ebere bụ naanị akụnụba ka ha na-enweta.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nwere obiọma baara onwe ya uru, ma onye nwere obi ọjọọ na-ewetara onwe ya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ajọ omume na-anata ụgwọ ọrụ aghụghọ, ma onye na-agha ezi omume dịka mkpụrụ na-anata ụgwọ ọrụ kwesiri ekwesi.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na-eguzosi ike ime ihe ziri ezi ga-enwe ndụ; ma onye na-agbaso ihe ọjọọ ga-ahụ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Onyenwe anyị na-akpọ ndị obi ha gbagọrọ agbagọ asị ma ndị ụzọ ha na-enweghị ihe ịta ụta na-amasị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 ihe doro anya na ndị na-emebi iwu ga-ata ahụhụ, ma ndị ezi omume ka a ga-anapụta.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Nwanyị mara mma, nke na-enweghị uche, dịka ọlaedo a gbanyere ezi nʼimi.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Olileanya onye ezi omume bụ ọṅụ, ma onye na-emebi iwu na-ele naanị anya ihe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Otu onye na-agbasapụ aka ya na-enye enye ma na-enweta akụ karịa, ma onye ọzọ na-egbochi egbochi ma na-ada ogbenye.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E, onye na-agbasa aka ya ga-aba ọgaranya; onye ọbụla na-atụte ndị ọzọ ka a ga-atụtekwa.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Ndị mmadụ na-abụ onye na-achịkọba mkpụrụ ọka na-ereghị ya ere ọnụ, ma ha na-ekpetara onye nke dị njikere ire nke ya ngọzị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Onye na-achọ ihe ọma na-enweta ihuọma, ma ihe ọjọọ na-abịakwasị onye na-achọ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Ndị tụkwasịrị obi nʼakụnụba ha ga-ada, ma onye ezi omume ga-epupụta dịka akwụkwọ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Onye na-ewetara ezinaụlọ ha nsogbu ga-eketa naanị ifufe, onye nzuzu ga-abụ ohu nke onye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Mkpụrụ nke ndị ezi omume bụ osisi na-enye ndụ, onye na-erita mkpụrụobi nʼuru bụ onye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Ọ bụrụ na a ga-akwụ ndị ezi omume ụgwọ ọrụ ha nʼụwa a; a ga-esi aṅaa ghara ịkwụ ndị na-amaghị Chineke na ndị mmehie ụgwọ ọrụ.</w:t>
      </w:r>
    </w:p>
    <w:p>
      <w:pPr>
        <w:pStyle w:val="Heading2"/>
      </w:pPr>
      <w:r>
        <w:rPr>
          <w:lang w:val="ig_NG" w:bidi="ig_NG"/>
        </w:rPr>
        <w:t>Ilu 12:1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Onye ọbụla na-ahụ ịdọ aka na ntị nʼanya na-ahụ ihe ọmụma nʼanya, ma onye na-akpọ ịba mba asị bụ onye na-enweghị ụbụrụ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Ezi mmadụ na-anata ihuọma site nʼaka Onyenwe anyị, ma onye na-atụpụta atụmatụ ọjọọ ka ọ na-ama ikpe.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Onye ajọ omume agaghị anọgide, ma apụghị ihopu onye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Ezi nwanyị bụ ọṅụ na okpueze di ya, ma nwanyị na-eweta ihere dịka ire ure nʼọkpụkpụ di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Echiche obi niile nke onye ezi omume bụ ihe ziri ezi, ma ndụmọdụ onye ajọ omume jupụtara nʼaghụghọ.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Okwu niile nke ndị ajọ omume bụ ihe na-eweta ọnwụ, ma okwu ndị omume ha ziri ezi na-anapụta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Ndị na-emebi iwu ga-ala nʼiyi, ma ndị ezi omume ga-eguzosi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nwere uche zuruoke ka mmadụ niile na-achọ, ma onye uche ya gbagọrọ agbagọ ka mmadụ na-eleda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ka mma ịbụ onye a na-elelị anya ma i nwere ohu, karịa ịbụ onye a na-asọpụrụ ma bụrụ onye nri na-adịghị nʼụlọ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ezi omume na-elekọta anụ ụlọ ya, ma obi ebere kachasị nro nke onye ajọ omume mere bụ enweghị obi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na-arụ ala ubi ya ga-enwe nri nʼebe ọ bara ụba, ma onye na-agbaso ihe efu dị iche iche, amamihe kọrọ.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Ndị ajọ omume na-enwekwa anya ukwu nʼihe ndị ajọ omume ibe ha nwere, ma mgbọrọgwụ nke ndị ezi omume ga-eto eto.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 na-ejide onye ajọ omume site nʼokwu ọnụ ya, ma onye ezi omume na-esi na nsogbu wezuga onwe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Ikwu eziokwu na-enye mmadụ obi ụtọ, inwe mgbalị na-ewetara ya ngọzị.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Ụzọ ndị nzuzu nʼuche ha onwe ha ziri ezi, ma onye maara ihe na-aṅa ntị nye ndụmọdụ.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Ndị nzuzu na-egosipụta iwe ha ọsịịsọ, ma onye nwere uche na-elepụrụ mkparị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Ezi onye akaebe na-ekwu eziokwu, ma ajọ onye akaebe na-ekwu okwu ụgha.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Okwu ọjọọ na-agbawa obi dịka mma agha, ma ire onye maara ihe na-eweta ọgwụgwọ.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Eziokwu na-eguzo ruo mgbe ebighị ebi, ma okwu ụgha anaghị adịgide.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Aghụghọ na-ejupụta nʼobi na-eche ihe ọjọọ; ma ndị na-eme ka udo dị na-enwe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Ihe ọjọọ anaghị adakwasị onye ezi omume, ma ndị ajọ omume enwetala nsogbu ebe ọ dị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Onyenwe anyị kpọrọ egbugbere ọnụ nʼagha ụgha asị, ma ihe ndị kwesiri ntụkwasị obi na-amasị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 nwere uche na-edebe ihe ọmụma ha nye onwe ha, ma onye nzuzu na-agbasa enweghị uche ya nʼanwụ.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Aka na-arụsị ọrụ ike ga-achị achị, ma umengwụ ga-akwụsị naanị nʼọrụ mmanye.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Obi nke jupụtara na nchegbu na-ada mba, ma okwu ọma na-eme ka obi ṅụrịa.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Onye ezi omume na-eduzi onye agbataobi ya, ma onye na-emebi iwu na-eduhie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Onye umengwụ adịghị ahụ anụ ọ chụtara na nta nʼọkụ, ma ndị na-arụsị ọrụ ike na-eri site nʼakụ ha nwetara nʼịchụ nta.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Ụzọ nke onye ezi omume na-eduba na ndụ, nʼụzọ ahụ, ọnwụ adịghị ya.</w:t>
      </w:r>
    </w:p>
    <w:p>
      <w:pPr>
        <w:pStyle w:val="Heading2"/>
      </w:pPr>
      <w:r>
        <w:rPr>
          <w:lang w:val="ig_NG" w:bidi="ig_NG"/>
        </w:rPr>
        <w:t>Ilu 13:1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 maara ihe na-ege ntị na ndụmọdụ nna ya ma onye na-akwa emo adịghị ege ntị nʼịba mba.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Onye na-eme ezi ihe ga-esite nʼokwu ọnụ ya nweta ụgwọ ọrụ, ma ndị na-aghọgbu ibe ha ga-anata ihe ike dịka ụgwọ ọrụ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Mmadụ zuruoke bụ onye na-ejide ire ya aka! Ma onye ekwuruekwu na-ewetara onwe ya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Ndị umengwụ na-achọ ọtụtụ ihe ma ọ dịghị ihe ha na-enweta; ma onye na-arụsị ọrụ ike na-enweta ihe niile ọ chọrọ.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ezi omume kpọrọ ụgha asị, ma okwu ọnụ onye na-emebi iwu na-ewetara ya ihere na nkọcha.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Ezi omume mmadụ na-abara ya uru na ndụ ya niile, ma ajọ omume ndị mmehie na-ala ha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dị mmadụ na-eme ka ọ bụ ọgaranya maọbụ onye ụkpa. Ma ọ dịkwa mmadụ na-eme ka ọ bụ onye ụkpa maọbụ ọgaranya.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Ọgaranya nwere ike jiri ego ya gbapụta onwe ya, ma ogbenye adịghị azaghachi mba banyere imerụ ya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Ìhè onye ezi omume na-enwupụ enwupụ, ma oriọna onye mmebi iwu ga-anyụ.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Nganga na-eweta esemokwu, ma a na-ahụ amamihe nʼime ndụ ndị na-anata ndụmọdụ.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Akụ a kpatara ngwangwa na-emebikwa ngwangwa; ma akụ sitere nʼịrụsị ọrụ ike na-eto eto.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Nchere a na-echere ogologo oge maka imezu olileanya e nwere na-egbu obi, mgbe ihe a na-eche mezuru, oke ọṅụ na-adị.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na-elelị ntụziaka anya ga-akwụ ụgwọ nʼihi ya, ma onye na-atụ egwu ihe enyere nʼiwu ga-anata ụgwọ ọrụ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Nkuzi nke onye maara ihe bụ isi iyi nke ndụ, nke na-eme ka mmadụ ghara ịma nʼọnya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Ezi nghọta na-eweta ihuọma, ma ụzọ nke ndị na-ekwesighị ntụkwasị obi na-eduba ha na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nwere uche na-eji ọmụma ihe nʼarụ ọrụ, ma ndị nzuzu na-egosipụta enweghị uche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Onyeozi ajọ omume na-adaba na nsogbu, ma onyeozi kwesiri ntụkwasị obi na-eweta ọgwụgwọ.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na-ajụ ịdọ aka na ntị ga-anwụ nʼụkpa na nʼihere; ma onye na-anabata ịdọ aka na ntị ka a ga-asọpụrụ.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Mgbe ihe a na-ele anya mezuru ọ na-atọ mkpụrụobi ụtọ, ma ndị nzuzu kpọrọ isite nʼajọ ihe wezuga onwe ha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Na-eso ndị maara ihe ka ị ghọọ onye mara ihe, nʼihi na onye na-eso ndị nzuzu na-aba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Nsogbu bụ ihe na-esogharị ndị mmehie, ma ngọzị na-esogharị ndị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Mgbe ezi mmadụ nwụrụ, ọ na-ahapụrụ ụmụ ya na ụmụ ụmụ ya akụ, ma mgbe onye mmehie nwụrụ, akụ ya na-abụ nke ndị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Ubi onye ogbenye pụrụ inwe ọtụtụ ihe oriri, ma ikpe na-ezighị ezi na-azachapụ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ọbụla na-adọghị ụmụ ya aka na ntị, na-egosi na ọ hụghị ha nʼanya; ma onye hụrụ ha nʼanya, ga-adọsi ha aka na ntị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Onye ezi omume na-eri nri ruo na nriju afọ onwe ya, ma nri na-akọ nʼafọ onye ajọ omume.</w:t>
      </w:r>
    </w:p>
    <w:p>
      <w:pPr>
        <w:pStyle w:val="Heading2"/>
      </w:pPr>
      <w:r>
        <w:rPr>
          <w:lang w:val="ig_NG" w:bidi="ig_NG"/>
        </w:rPr>
        <w:t>Ilu 14:1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Nwanyị maara ihe na-ewu ụlọ ya, ma nwanyị nzuzu na-eji aka ya akwada 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Ime ihe ziri ezi bụ ịtụ egwu Onyenwe anyị; ma ndị na-ejehie nʼụzọ ha na-akpọ ya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Ọnụ onye nzuzu na-ekwupụta okwu mpako, ma egbugbere ọnụ onye maara ihe na-echebe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Mgbe ehi na-adịghị, ụlọ ebe a na-azụ anụ na-adị ọcha, ma site nʼike ehi ihe omume nke ubi na-ejupụta nʼụlọ.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akaebe eziokwu adịghị aghọgbu mmadụ, ma onye akaebe ụgha na-agha ụgha mgbe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Onye na-akwa emo na-achọ amamihe ma ọ dịghị achọta ya; ma ihe ọmụma na-abịara onye nwere nghọta ọsịịsọ.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Si nʼebe onye nzuzu wezuga onwe gị, nʼihi na ị gaghị achọta ihe ọmụma nʼọnụ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Amamihe nke onye nwere uche bụ ihe na-eme ka ọ mata ebe ọ na-aga, ma enweghị uche nke ndị nzuzu bụ 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Ndị nzuzu na-eji okwu idozi ihe mmehie mebiri akwa emo; ma obi ebere ka a na-achọta nʼetiti ndị omume ha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bụ naanị onye ihe na-eme maara ụfụ ya, ọ dịghị onye ọzọ ga-eso keta ọṅụ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 ga-ala ụlọ onye ajọ omume nʼiyi, ma ụlọ ikwu onye omume ya ziri ezi ga-awasa ka igu.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dị ụzọ nke ziri ezi nʼanya mmadụ, ma nʼikpeazụ ọ na-eduba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bụladị nʼime ọchị obi mgbu na-adị, ma ọṅụ nwere ike kwụsị nʼiru ụjụ.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Ndị na-ekwesighị ntụkwasị obi aghaghị inweta ụgwọ ọrụ ha, ma ezi mmadụ ga-enwetakwa ụgwọ ọrụ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na-enweghị uche na-ekwenye ihe niile a gwara ya; ma onye nwere uche na-atule mara ebe ọ na-eje.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mara ihe na-atụ egwu Onyenwe anyị na-ewezugakwa onwe ya nʼihe ọjọọ, ma onye nzuzu na-ewebiga iwe oke ma na-eche na ọ ka bụ onye kwesiri ntụkwasị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iwe ọkụ na-eme ihe nzuzu, ma onye na-echepụta nzube ọjọọ ka a na-akpọ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Ndị na-enweghị uche na-enweta ụgwọ ọrụ nke uche gbagọrọ agbagọ, ma onye nwere uche na-enweta ihe ọmụma.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Ndị ọjọọ ga-akpọ isiala nʼihu ndị ezi mmadụ, ndị ajọ omume ga-ada nʼọnụ ụzọ ama ndị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Ọ bụladị ndị agbataobi onye ogbenye na-akpọ ya asị, ma ọgaranya na-enwe ọtụtụ ndị enyi.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Onye na-eleda onye agbataobi ya anya na-emehie, ma onye na-emere ndị ogbenye ebere ka ihe ga-agara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Ndị na-ezube ihe ọjọọ, ha ọ naghị akpafu? Ma ndị na-ezube ihe ọma na-achọta ịhụnanya na ikwesi ntụkwasị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Ịrụsị ọrụ ike na-eweta uru; ma oke okwu na-eweta ụkpa.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Okpueze nke ndị maara ihe bụ akụnụba ha, ma enweghị uche nke ndị nzuzu na-emepụta naanị ihe na-abaghị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Onye na-agba akaebe eziokwu na-anapụta ndụ mmadụ, ma onye akaebe ụgha bụ onye 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Onye ọbụla na-atụ egwu Onyenwe anyị nwere ebe mgbaba; nye ụmụ ya ọ ga-abụkwa ebe ize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Ịtụ egwu Onyenwe anyị bụ isi iyi nke ndụ; nke na-eme ka mmadụ ghara ịma nʼọnya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Otuto onye eze na-enwe dabeere nʼọnụọgụgụ ndị ọ na-achị, e wezuga ndị ọ na-achị, eze enweghị ugwu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Onye na-enwe ndidi nwere ọtụtụ nghọta, ma onye obi ọkụ na-egosi enweghị uche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Ndụ dị jụụ na-eme ka ụbọchị mmadụ dị ogologo; ekworo na-eme ka o ree ure.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Onye ọbụla na-emegbu onye ogbenye na-elelị Chineke kere ha anya, ma onye na-emere onye ogbenye ebere na-asọpụrụ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Ọ bụladị nʼọnwụ onye ezi omume nwere ebe mgbaba nʼime Chineke, ma ndị ajọ omume na-ala nʼiyi, mgbe mbibi bịara.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Nʼobi onye nwere nghọta ka amamihe na-anọgide, ma ọ bụladị nʼetiti ndị nzuzu ọ na-eme ka amara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Ezi omume na-ewuli mba elu, ma mmehie bụ ihe ihere nye ndị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Eze na-aṅụrị ọṅụ nʼihi odibo maara ihe; ma odibo na-eweta ihere na-akpali oke iwe ya.</w:t>
      </w:r>
    </w:p>
    <w:p>
      <w:pPr>
        <w:pStyle w:val="Heading2"/>
      </w:pPr>
      <w:r>
        <w:rPr>
          <w:lang w:val="ig_NG" w:bidi="ig_NG"/>
        </w:rPr>
        <w:t>Ilu 15:1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Ọsịsa okwu dị nro na-eme ka iwe na ọnụma laa azụ; ma okwu ike na-akpali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Ire onye maara ihe na-eme ka ihe ọmụma mụbaa, ma ọnụ onye nzuzu na-ekwupụta okwu enweghị uche.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Onyenwe anyị na-ahụzu ihe niile, anya ya dịkwa nʼahụ ndị ọma na ndị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Okwu dị nwayọọ na-eweta ndụ na ume; ma nkwutọ na-eweta ịda mba.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Naanị onye nzuzu na-akpọ ndụmọdụ ndị mụrụ ya ihe efu; ma onye ọbụla na-ege ntị nye mgbanwe na-ezipụta ezi uche.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Ụlọ ndị ezi omume na-ejupụta nʼọtụtụ akụ, ma akụ ndị na-emebi iwu na-ewetara ha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Egbugbere ọnụ onye maara ihe na-agbasa ihe ọmụma, ma obi ndị nzuzu ezighị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Onyenwe anyị na-akpọ aja ndị ajọ omume asị, ma ekpere ndị ndụ ha ziri ezi na-atọ ya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Onyenwe anyị kpọrọ ụzọ ndị na-emebi iwu asị, ma ndị na-achụso ezi omume ka ọ na-ahụ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Oke ịdọ aka na ntị na-echere ndị na-ahapụ ụzọ. Onye kpọrọ ịba mba asị ga-anwụ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Onyenwe anyị mazuru ihe omimi niile nke ọnwụ na ọkụ ala mmụọ; ọ ga-esikwa aṅaa ghara ịma obi ụmụ mmadụ?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dịghị atọ onye na-akwa emo ụtọ ma a baara ya mba, ya mere ọ dịghị ejekwuru onye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Obi nke na-aṅụrị ọṅụ na-eme ka ihu dị mma. Ihu gbarụrụ agbarụ na-egosi obi nwere ihe mwute.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Obi nwere nghọta na-achọ ịmata ihe, ma ọnụ onye nzuzu na-azụ onwe ya nʼokwu na-abaghị 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Ndụ onye ogbenye jupụtara nnọọ na mgbalị, ma ndị nwere udo nʼobi na-eri oriri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dị mma inwe akụnụba dị nta ma bụrụ onye na-atụ egwu Onyenwe anyị, karịa inwe akụ ma nọrọ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Ọ ka mma bụ oke nri akwụkwọ nri nta nke nwere ịhụnanya, karịa ehi buru ibu a zụziri azụzi nke ịkpọ asị dị na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iwe ọkụ na-amalite ọgụ; ma onye na-adịghị ewe iwe ọsịịsọ na-eme ka ịlụ ọgụ kwụsị.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Eji ogwu gbochie ụzọ onye umengwụ, ma ụzọ onye omume ya ziri ezi bụ ụzọ dị larịị.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Nwa nke maara ihe na-eme ka obi tọọ nna ya ụtọ, ma onye nzuzu na-eleda nne ya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Onye na-enweghị uche na-aṅụrị ọṅụ nʼime amaghị ihe ya, ma onye nwere nghọta na-aga ije nʼụzọ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Nzube na-enweghị ndụmọdụ na-ama afọ nʼala, ma ndị ndụmọdụ dịrị ọtụtụ ọganihu ga-adị.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Ọṅụ na-adị mgbe mmadụ natara ọsịsa dị mma, okwu e kwuru nʼoge o kwesiri dị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Ụzọ ndụ na-agbago elu nye onye nwere uche, iwezuga ha site na-ịgbada nʼala mmụọ dị nʼokpuru.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Onyenwe anyị na-adọtu ma na-adọrisi ụlọ nke onye mpako, ma oke ala nke nwanyị di ya nwụrụ ka ọ na-elekọta.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Echiche ọjọọ niile nke ndị na-emebi iwu ka Onyenwe anyị kpọrọ asị ma okwu ebere niile dị ọcha nʼanya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Onye anya ukwu na-ewetara ezinaụlọ ya nsogbu. Ma onye kpọrọ iri ngarị asị ga-adị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Obi onye ezi omume na-atule ọsịsa ya ma ọnụ nke onye ajọ omume na-asọpụta ihe ọjọọ dị iche iche.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Onyenwe anyị anọghị ndị na-emebi iwu nso; ma ọ na-anụ ekpere ndị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Ihu ọchị na-eweta obi ụtọ. Akụkọ ọma na-enyekwa ọkpụkpụ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Onye na-ege ntị nye ịba mba nke na-enye ndụ ga-esoro ndị amamihe nọrọ.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Onye jụrụ ịdọ aka na ntị kpọrọ onwe ya asị ma onye ọbụla naara ndụmọdụ nwere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Ịtụ egwu Onyenwe anyị bụ amamihe na-abịa site nʼịdọ aka na ntị; onye dị umeala nʼobi ga-anata ugwu na nsọpụrụ.</w:t>
      </w:r>
    </w:p>
    <w:p>
      <w:pPr>
        <w:pStyle w:val="Heading2"/>
      </w:pPr>
      <w:r>
        <w:rPr>
          <w:lang w:val="ig_NG" w:bidi="ig_NG"/>
        </w:rPr>
        <w:t>Ilu 16:1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Mmadụ nwere ike pịa ihe ọ chọrọ ime, ma okwu ikpeazụ ga-esi nʼọnụ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Ụzọ niile nke mmadụ dị ọcha nʼanya ya, ma Onyenwe anyị na-atule ebumnobi niile nke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Were ọrụ gị niile nyefee nʼaka Onyenwe anyị, ọ ga-eme ka ha gaa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Onyenwe anyị na-eme ka ihe niile rụpụta ebumnuche ya, o bụladị ndị mmebi iwu ka e debere maka ụbọchị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Onyenwe anyị kpọrọ ndị nwere obi dị mpako asị. Mara nke a nke ọma: Ha aghaghị ịta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bụ site nʼịhụnanya na eziokwu ka eji ekpuchi mmehie; ọ bụkwa site nʼegwu Onyenwe anyị ka mmadụ ji agbanarị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Mgbe ụzọ mmadụ na-agbaso na-atọ Onyenwe anyị ụtọ, ọ na-eme ka mmadụ ahụ na ndị iro ya dị nʼudo.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dị mma inwe ihe nta nʼezi omume karịa inwe ọtụtụ uru nʼụzọ ikpe na-ezighị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Anyị nwere ike pịa ọpịpịa nʼobi anyị, maọbụ Onyenwe anyị na-edu ije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Egbugbere ọnụ eze na-ekwu okwu sitere na-ezi nghọta, ọnụ ya adịghị ekpe ikpe na-ezighị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Ihe ọtụtụ ziri ezi na ihe niile ha nʼotu dịrị Onyenwe anyị, ihe niile e ji atụ ihe dị nʼime akpa bụ ya mere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Ndị eze kpọrọ ime ihe na-adịghị mma asị, nʼihi na site nʼezi omume ka ocheeze ji eguzosi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Ndị eze na-enwe mmasị nʼegbugbere ọnụ na-ekwu eziokwu, ha na-agụ onye na-ekwu eziokwu dị ka ezi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Iwe eze bụ onyeozi nke ọnwụ. Onye maara ihe ga-eme ka ọ dajụọ.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Mgbe ọchị dị nʼihu eze ọ na-ewetara onye hụrụ ya ndụ, ihuọma ya dị ka igwe ojii na-eweta mmiri ozuzo.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ka mma inwe amamihe na mmụọ ịghọta ihe karịa inwe ọlaọcha na ọlaedo.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Ụzọ dị larịị nke onye ziri ezi bụ iwezuga onwe ya pụọ nʼihe ọjọọ, ndị na-echebe ụzọ ha niile na-echebekwa ndụ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Nganga na-eweta ịla nʼiyi, mpako na-ewetakwa ọdịda.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ka mma ịbụ onye ogbenye nwere obi umeala karịa ịbụ onye nganga, na onye so ndị nganga keta oke nʼihe ha kwatara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Onye ọbụla na-aṅa ntị na ndụmọdụ ka ihe na-agara nke ọma, onye a gọziri agọzi bụ onye ahụ nke na-atụkwasị Onyenwe anyị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A na-amata onye nwere uche site nʼụdị nghọta o nwere. Okwu dị ụtọ na-eme ka mmadụ mụta ihe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Inwe uche bụ isi iyi ndụ nye ndị niile nwere ya, ma enweghị uche na-ewetara ndị nzuzu ntaramahụhụ.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Obi onye maara ihe na-eme ka e tinye uche nʼokwu ọnụ ya, egbugbere ọnụ ha na-emekwa ka mmụta gaa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Okwu dị nro na-atọ ụtọ ka mmanụ aṅụ, ọ na-atọ mkpụrụobi ụtọ, na-enyekwa ọkpụkpụ ahụ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Ọ dị ụzọ nke ziri ezi nʼanya mmadụ, ma nʼikpeazụ ọ na-eduba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Agụụ ihe oriri nke onye ọrụ na-arụpụtara ya ọrụ; agụụ na-akpali mmụọ ya ịga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Ndị ọjọọ na-atụpụta echiche ọjọọ, egbugbere ọnụ ha dị ka ọkụ nke na-ekpochapụ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Onye na-emebi iwu na-agbasa ise okwu; ha na-akpali nsogbu, na-ekewa enyi na enyi.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Ndị ọjọọ na-arafu ndị agbataobi ha, na-edubakwa ha nʼụzọ ga-ewetara ha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Onye ji ikuanya ya ekwu okwu na-atụ atụmatụ ọjọọ, onye na-atabi egbugbere ọnụ ya abụọ ekpebiela ime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Isi awọ bụ okpueze nke mara mma, a na-enweta ya nʼụzọ 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Onye na-adịghị ewe iwe ọsịịsọ karịrị onye a maara aha ya. Onye nwere ogologo ntachiobi karịrị onye na-adọta obodo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A na-efe nza, nʼihi ịchọpụta uche Onyenwe anyị, maọbụ Chineke nʼonwe ya na-ekpebi ihe a ga-efeta na nza ahụ.</w:t>
      </w:r>
    </w:p>
    <w:p>
      <w:pPr>
        <w:pStyle w:val="Heading2"/>
      </w:pPr>
      <w:r>
        <w:rPr>
          <w:lang w:val="ig_NG" w:bidi="ig_NG"/>
        </w:rPr>
        <w:t>Ilu 17:1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ka mma ịta iberibe achịcha kpọrọ nkụ ma ịnọ nʼudo adị ya, karịa nʼụlọ jupụtara nʼoke oriri na ịlụ ọgụ.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Ohu nwere uche ga-achị nwa nna ya ukwu na-eweta ihere ma ketakwa oke nʼihe nketa dịka otu nʼime ndị ezinaụlọ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Ite eji anụcha ihe dịrị ọlaọcha, oke ọkụ dịkwara ọlaedo ma Onyenwe anyị na-anwale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Ajọ mmadụ na-aṅa ntị nʼegbugbere ọnụ na-eduhie, onye ụgha na-aṅakwa ntị nye ire na-ekwu okwu ịla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ọbụla na-akwa ogbenye emo ọ bụ Chineke kere ha ka ọ na-elelị anya. Ndị niile na-aṅụrị ọṅụ nʼihi ihe ike dakwasịrị ha aghaghị ịta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Ụmụ ụmụ bụ okpueze ndị okenye. Nne na nna bụ ịnya isi nke ụmụ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Egbugbere ọnụ na-ekwu okwu dị mma abụghị nke onye nzuzu, otu a kwa, egbugbere ọnụ na-agha ụgha ekwesighị ịbụ nke onye na-achị achị.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Nʼanya onye na-enye ngarị ọ na-ahụta ya dịka ọgwụ ịrata mmadụ, ha na-eche nʼebe ọbụla ha chere ihu ihe ga-aga nke ọma.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ọbụla na-akwado ịhụnanya na-ekpuchi njehie, ma onye na-ekwu ihe mere mgbe na mgbe na-ekewa ezi enyi.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Ịba mba ntakịrị a baara onye nwere nghọta bara uru karịa narị ụtarị nke a pịara onye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ọjọọ na-ebi naanị ndụ nnupu isi megide Chineke. Ọ bụkwa onyeozi nke ọnwụ ka a ga-eziga imegide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ka mma izute nne Bịa a napụrụ ụmụ ya karịa izute onye nzuzu uche ya gbagọrọ agbagọ.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bụrụ na i jiri ihe ọjọọ kwụọ ụgwọ ihe ọma, ọbụbụ ọnụ dịrị ezinaụlọ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Esemokwu malite ọ na-esi ike imedo ya, nʼihi ya ekwela ka ọ malite.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na-asị onye ikpe maara na ikpe amaghị ya na-amakwa onye aka ya dị ọcha ikpe, Onyenwe anyị na-akpọ omume abụọ a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Uru gịnị ka ego bara nʼaka onye nzuzu; ebe ọ bụ na o nweghị ike ịchọ amamihe.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Ezi enyi na-egosi ịhụnanya ya nʼoge ọbụla. Otu a kwa, nwanne na-aba uru nʼoge mkpa.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 bụ uche ezughị oke ịnara ụgwọ onye ọzọ ji, si otu a ghọọ onye ji ụgwọ.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na-ahụ esemokwu nʼanya hụrụ mmehie nʼanya. Onye na-ewuli ọnụ ụzọ ama ya elu na-akpọ ntipịa oku.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Ọ dịghị aga nʼihu bụ onye obi ya gbagọrọ agbagọ. Onye nwere ire nrafu ga-adanye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 naanị iru ụjụ na obi ọjọọ dịịrị nna nke nwa ya na-eme ihe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Obi nke na-aṅụrị ọṅụ na-eme ka ahụ sie ike, ma mmụọ na-eru ụjụ oge niile na-akpata ọrịa.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 ajọ omume na-anara ihe ngarị na nzuzo ka ọ sụgharịa ikpe ziri ezi 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nwere nghọta na-eche uche amamihe nʼihe ọ na-eme, ma anya onye nzuzu na-elegharị ruo na nsọtụ nke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Nwa dị nzuzu na-ewetara nna ya mwute, bụrụkwa nne mụrụ ya ihe ilu.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 bụrụ na ịra onye ezi omume nra adịghị mma, nʼezie, ịpịa ndị ọrụ ihe nʼihi ezi ọrụ ha ezighị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Nwoke ahụ na-adịghị ekwu ọtụtụ okwu bụ onye maara ihe, onye mmụọ ya dịkwa jụụ bụ onye nwere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A ga-agụ onye nzuzu nʼonye maara ihe ma ọ bụrụ na ha gba nkịtị, gụọkwa ha na ndị nwere nghọta ma ọ bụrụ na ha e jide ire ha.</w:t>
      </w:r>
    </w:p>
    <w:p>
      <w:pPr>
        <w:pStyle w:val="Heading2"/>
      </w:pPr>
      <w:r>
        <w:rPr>
          <w:lang w:val="ig_NG" w:bidi="ig_NG"/>
        </w:rPr>
        <w:t>Ilu 18:1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Onye ihe mmadụ na-adịghị amasị na-agbaso naanị ọchịchọ nke ya onwe ya, na-alụsokwa ezi nzube niile ọzọ ọgụ.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Nghọta adịghị atọ onye nzuzu ụtọ. Naanị ihe ọ maara bụ ikwu uche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Mgbe onye ajọ omume na-abata, ka nleda anya na-abata, otu a kwa nkọcha na-eweta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Okwu ọnụ niile bụ mmiri dị omimi, ma amamihe dị ka mmiri iyi na-asọ asọ.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dịghị mma ime ka ikpe gara onye mere ihe ọjọọ, si otu a gbochie onye aka ya dị ọcha inweta ikpe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Egbugbere ọnụ ndị nzuzu na-ebutere ha esemokwu, ọnụ ha na-ebutere ha ihe otiti.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Ọnụ onye nzuzu na-etinye ya na nsogbu, egbugbere ọnụ ya bụ ọnya nye mkpụrụobi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Okwu niile nke onye na-agba asịrị na-ekwu dịka iberibe nri nʼatọ ezi ụtọ, ha na-agbadakwa nʼime ime ala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dị umengwụ nʼọrụ ya bụ nwanne nke onye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Aha Onyenwe anyị bụ ụlọ elu e wusiri ike, ndị ezi omume na-agbaba nʼime ya izere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Akụ ndị ọgaranya bụrụ ha obodo e wusiri ike, ọ bụkwa mgbidi dị elu nke a na-apụghị ịmafe nʼechiche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Tupu mmadụ adaa obi ya na-ejupụta na nganga, ma inwe obi umeala na-eweta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Inye ọsịsa okwu tupu mmadụ ege ntị bụ enweghị uche na ihe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 mmụọ mmadụ na-akwado ya nʼoge nrịa nrịa, ma mmụọ e tipịara etipịa, onye pụrụ ibuli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Obi onye nwere nghọta na-enweta ihe ọmụma, nʼihi na ntị onye maara ihe na-achọpụta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Onyinye mmadụ na-akwara ya ụzọ sara mbara, ọ na-edubakwa ya nʼihu ndị dị elu.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Nʼikpe onye buru ụzọ kwuo ihe na-ese na-adị ka onye ikpe gaara, tutu ruo mgbe mmadụ bịara bido ịjụ ya ajụjụ.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Ife nza na-akwụsị esemokwu na ndọrọndọrọ dị nʼetiti mmadụ abụọ ndị olu ha na-ala elu.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dị mfe ịlụgbụ obodo karịa ime ka obi nwanne e mehiere tụgharịa. Iwe ya na-adị ike dịka ọnụ ụzọ e jiri igodo tụchie.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Site na mkpụrụ nke okwu ọnụ mmadụ mịpụtara ka afọ ga-eji ju ya. Sitekwa nʼihe owuwe ubi nke egbugbere ọnụ ha ka ha ga-eji rijuo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Ike ọnwụ na ndụ dị ire nʼaka. Ndị hụrụ ya nʼanya ga-eri mkpụrụ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Nwoke ahụ chọtara nwunye chọtara ezi ihe. Ọ na-anatakwa ihuọma site nʼaka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 ogbenye na-arịọ arịrịọ maka ebere; ma ọgaranya na-asa okwu ike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nwere ọtụtụ ndị enyi ndị na-ekwesighị ga-abịa nʼịla nʼiyi mgbe na-adịghị anya, ma ọ dị enyi nke na-arapara nso karịa nwanne.</w:t>
      </w:r>
    </w:p>
    <w:p>
      <w:pPr>
        <w:pStyle w:val="Heading2"/>
      </w:pPr>
      <w:r>
        <w:rPr>
          <w:lang w:val="ig_NG" w:bidi="ig_NG"/>
        </w:rPr>
        <w:t>Ilu 19:1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ka mma ịbụ ogbenye onye kwesiri ntụkwasị obi karịa ịbụ onye nzuzu na-ekwu okwu ụgha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Arịrịọ nke na-enweghị ihe ọmụma adịghị mma otu a kwa onye ụkwụ ya na-eme ngwa na-ejehie ụzọ.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Enweghị uche nke mmadụ na-eduba ha nʼọghọm, ma obi ha na-ewe iwe dị ukwuu megide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nwere ego na-enwe ọtụtụ ndị enyi, ma ọ na-ara ahụ ka ndị enyi onye ogbenye nọgide.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na-agba ama ụgha ga-ata ahụhụ, ụzọ onye na-ekupụ ụgha dịka ume ka a ga-achọpụtakwa.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Ọtụtụ mmadụ na-achọ ihuọma nʼebe onye na-achị achị nọ, otu a kwa, mmadụ niile na-agbalị ịbụ enyi onye na-agbasa aka ya na-enye onyinye.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Ebe ọ bụ na ụmụnne onye ogbenye na-akpọ ya asị, gịnịkwa ka ndị enyi ya ga-eme? Mgbalị ya niile ịrịọ ha arịrịọ ezughị ime ka ha nọgide.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na-enweta amamihe hụrụ ndụ nʼanya, onye na-edebekwa nghọta na-enweta ọganihu.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Onyeama ụgha aghaghị ịta ahụhụ, onye ọbụla na-ekwupụ okwu ụgha dịka mmiri ga-ala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nzuzu ekwesighị ibi dịka ọgaranya; ohu ekwesịkwaghị ịchị ụmụ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Ezi uche mmadụ nwere na-amụpụta ndidi; ọ bụkwa nkwanye ugwu nye onye nʼadịghị agụ mkparị a na-akparị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Iwe eze dị ka mbigbọ nke ọdụm. Ma obi ụtọ ya dị ka igirigi nʼelu ahịhịa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Nwa nzuzu bụ ịla nʼiyi nke nna, nwunye na-ese okwu dị ka mmiri ọtụtụ na-atụ kpọm, kpọm, mgbe niile nʼelu ụlọ puru epu.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Ụlọ dị iche iche na akụ bụ ihe nketa a na-anata nʼaka ndị nne na nna, ma nwunye nwere uche na nghọta na-esite naanị nʼaka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Umengwụ na-akpata oke ịrahụ ụra, onye ọfọ ogori ka agụụ na-agụ.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na-edebe iwu Chineke na-enweta ndụ, ma onye na-akpọ ya asị na-anwụ.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ọbụla na-egosi ndị ogbenye obi ebere na-ebinye Onyenwe anyị ihe, ọ ga-akwụghachi ha nʼihi ihe ọma ha mere.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Dọọ nwa gị aka na ntị mgbe ọ ka dị na nwantakịrị nʼihi na oge ahụ ka olileanya dị. Ma i meghị otu a, ọ bụ ndụ ya ka ị na-emebi.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oke iwe ga-anata nra so ya, nʼihi na ọ bụrụ na ị napụta ya, ị ga-anapụtakwa ya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Gee ntị na ndụmọdụ a na-enye gị, nabata ịdọ aka na ntị. Nʼikpeazụ, ị ga-abụ onye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Ọtụtụ atụmatụ dị nʼobi mmadụ; maọbụ uche Onyenwe anyị ga-emezu.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Obi ebere mmadụ na-eme ka a na-achọsi ya ike. Ọ ka mma ịbụ ogbenye karịa ịbụ mmadụ nke eziokwu ọbụla na-adịghị nʼọnụ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Ịtụ egwu Onyenwe anyị na-eweta ndụ na ọṅụ, na nchebe site nʼihe mmerụ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umengwụ na-amanye aka nʼefere nri, ọ gaghị eweghachi ya ọ bụladị tinye nʼọnụ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Tie onye na-akwa emo ihe, onye na-enweghị uche ga-aghọ onye nwere ezi uche, baara onye nwere nghọta mba, ha ga-enweta ihe ọmụma.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 bụ nwa ahụ na-eweta ihere ga-ezu nne na nna ya ohi, maọbụ chụpụ ha site nʼụlọ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Nwa m ọ bụrụ na ị hapụ ige ntị na ntụziaka m, ị ga-esi nʼokwu ihe ọmụma kpafuo.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Onyeama ụgha na-akwa ikpe ziri ezi emo. Ọnụ nke onye ajọ omume na-eloda ajọ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Ndị na-akwa emo na ndị nzuzu ga-ata ahụhụ; a ga-etikwa ha ihe.</w:t>
      </w:r>
    </w:p>
    <w:p>
      <w:pPr>
        <w:pStyle w:val="Heading2"/>
      </w:pPr>
      <w:r>
        <w:rPr>
          <w:lang w:val="ig_NG" w:bidi="ig_NG"/>
        </w:rPr>
        <w:t>Ilu 20:1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Mmanya bụ onye na-akwa emo. Onye mkpọtụ ka ihe ọṅụṅụ na-aba nʼanya bụ. Onye ọbụla kwere ka ha duhie ya bụ onye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Ọnụma eze na-emenye oke ụjọ nʼahụ dịka mbigbọ nke ọdụm; ndị na-akpasu ya iwe ga-atụfu ndụ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Ọ bụ ihe nsọpụrụ nye onye na-ezere okwu na ụka, ma onye nzuzu ọbụla na-eme ngwa ise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umengwụ adịghị arụ ọrụ ubi nʼoge ya. Nʼoge owuwe ihe ubi ọ pụghị ịchọta ihe oriri.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Nzube niile nke dị mmadụ nʼobi bụ mmiri dị omimi, ma onye nwere nghọta na-adọpụta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Ọtụtụ mmadụ na-asị na ha nwere ịhụnanya na-adịghị agharịpụ, ma onye kwesiri ntụkwasị obi, onye pụrụ ịchọta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Onye ezi omume nke na-ejegharị nʼizuoke, ndị ihe na-agara nke ọma ka ụmụ ga-anọchi ya ga-abụ.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Mgbe eze na-anọkwasị nʼocheeze ya ikpe ikpe, ọ na-eji anya ya abụọ afụchapụ ihe ọjọọ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pụrụ ị sị, “Emeela m ka obi m dị ọcha; Abụ m onye dị ọcha, mmehie adịghịkwa nʼime m?”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ọtụtụ aghụghọ na ihe ọtụtụ nghọgbu, ha niile bụ ihe arụ nʼihu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Ọbụladị ụmụntakịrị ka a na-amata site nʼomume ha niile, nke a ọ pụtara nʼomume ha dị ọcha nʼezie a, bụrụkwa ihe ziri ezi?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Ntị nke na-anụ ihe na anya nke na-ahụ ụzọ, ọ bụ Onyenwe anyị mere ha abụọ.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Ahụla ịrahụ ụra nʼanya, ka ị ghara ịghọ onye ụkpa. Bilie, mụrụ anya, rụsie ọrụ ike, ka i nweekwa ihe oriri.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“Lee, ihe a jọrọ njọ, ọ baghị uru,” ka onye na-azụ ahịa na-asị, ma mgbe ọ pụrụ ọ na-anya isi nʼihi ihe ọ zụtara.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Ọlaedo dị, na ọtụtụ rubi nʼebe ọ bara ụba, ma egbugbere ọnụ nke na-ekwupụta ihe ọmụma bụ ọla dị oke ọnụahịa.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Chiri uwe onye ahụ naara onye mba ọzọ nʼaka mbe. Jichiekwa ihe mbe ahụ o nyere nʼihi onye mba ọzọ ọ nara na mbe.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Nri e nwetara nʼụzọ aghụghọ na-atọ mmadụ ụtọ. Ma nʼikpeazụ aja ga-eju ya 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Buru ụzọ nata ndụmọdụ tupu i mee ihe ọbụla ị chọrọ ime; ebula agha ma i bubeghị ụzọ pịa ọpịpịa.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Agwala onye na-akpa asịrị ihe nzuzo gị, nʼihi na ọ ga-akụ ya nʼekwe nye ụwa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Oriọna onye ahụ na-akọcha nne ya na nna ya ka Chineke na-afụnyụ.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Ihe nketa nke anatara nʼoke ọsịịsọ, agaghị agọzi ya nʼikpeazụ.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A sịkwala, “Aga m akwụghachi gị nʼihi ihe ọjọọ a.” Chere Onyenwe anyị, ọ ga-abọrọ gị ọbọ.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Onyenwe anyị kpọrọ ihe ọtụtụ gbara iche iche asị, ihe ọtụtụ aghụghọ adịghị atọ ya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Onyenwe anyị na-eduzi nzọ ụkwụ niile nke mmadụ. Olee otu onye ọbụla ga-esi ghọta ụzọ ha?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Ime ngwangwa doo ihe nsọ, bụ ịma nʼọnya ma mesie tụgharịwa uche banyere imezu nkwa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Eze maara ihe na-afụchapụ ndị ajọ omume, ọ na-eji wịịlu ịfụcha mkpụrụ gaa nʼelu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Akọnuche mmadụ bụ ọkụ Onyenwe anyị ji enyocha mmụọ ya, ọ na-egwupụta ala ala obi ya, igosi anyị ihe anyị 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Ịhụnanya na ikwesi ntụkwasị obi na-echebe eze, site nʼịhụnanya ka ocheeze ya na-eguzo chịm.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Ugwu a na-akwanyere ụmụ okorobịa bụ nʼihi ịdị ike ha, ma isi awọ bụ nsọpụrụ ndị okenye.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Ọkpọ na mmerụ ahụ na-ehichapụ ihe ọjọọ, ụtarị na-asachapụ ime ime nke ahụ mmadụ.</w:t>
      </w:r>
    </w:p>
    <w:p>
      <w:pPr>
        <w:pStyle w:val="Heading2"/>
      </w:pPr>
      <w:r>
        <w:rPr>
          <w:lang w:val="ig_NG" w:bidi="ig_NG"/>
        </w:rPr>
        <w:t>Ilu 21:1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Iyi dị iche iche nke jupụtara na mmiri ka obi eze bụ nʼaka Onyenwe anyị, nke ọ na-ahazi nʼụzọ ọbụla dị ya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Ọrụ niile bụ ihe ziri ezi nʼanya onye na-arụ ya, ma Onyenwe anyị bụ onye na-eleba anya nʼechiche obi anyị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Ime ezi omume na ihe ziri ezi ka Onyenwe anyị na-anabata karịa ịchụ aja.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Nganga na mpako na agụụ ihe ọjọọ nke bụ ọrụ ndị ajọ omume, bụ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Echiche niile nke onye na-arụsị ọrụ ike na-eweta uru, dịka echiche onye ome ngwangwa na-enweta naanị ụkọ.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Uru niile enwetara nʼụzọ na-ezighị ezi adịghị adịgide, ha bụ nkuume ifufe na-efesa, ndị na-achọ ya na-achọ 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Nʼihi na ndị na-emebi iwu anaghị eme ihe ọma, ihe ọjọọ ha na-eme na-alaghachi laa ha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Ụzọ onye na-emebi iwu bụ ihe gbagọrọ agbagọ, ma omume onye aka ya dị ọcha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ka mma ibi nʼotu akụkụ elu ụlọ karịa ibinyere nwanyị na-ese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na-atọ onye ọjọọ ụtọ bụ imerụ ndị ọzọ ahụ; ọ maghị imere mmadụ ibe ya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Mgbe a na-ata onye na-akwa emo ahụhụ, onye na-enweghị uche na-enweta amamihe, ma mgbe a na-akụziri onye maara ihe ihe ọ na-enweta ihe ọmụma.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ezi omume na-amụta ihe site nʼile ụlọ onye ajọ omume anya na-emekwa ka ndị ajọ omume laa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na-adịghị ege ntị na mkpu onye ogbenye, ya onwe ya ga-akpọkwa mkpu ma agaghị aza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Onyinye enyere na nzuzo na-eme ka iwe dajụọ, otu a kwa, ngarị ezonyere nʼime uwe na-eme ka oke ọnụma dajụọ.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ezi omume na-aṅụrị ọṅụ mgbe e kpere ikpe ziri ezi, ma bụrụ ihe oke egwu dịrị ndị na-eme ajọ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ọbụla si nʼụzọ nghọta wezuga onwe ya ga-eso nʼotu ndị nwụrụ anwụ.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Nwoke hụrụ ibi ndụ nganga nʼanya na-ada ụkpa; ịṅụ mmanya na oke oriri abụghị ụzọ esi akpata akụ.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ajọ omume ga-abụ ihe mgbapụta maka onye ezi omume, onye aghụghọ ga-abụkwa ihe mgbapụta maka onye ndụ ya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ka mma ibi nʼọzara karịa ibinyere nwanyị na-atamu ntamu na-esekwa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Onye maara ihe na-edebe ezi ihe oriri na mmanụ oliv nʼụlọ ya, ma onye nzuzu na-eloda ihe niile nʼọnụ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Onye na-achụso ezi omume na ịhụnanya ga-achọta ndụ, na ugwu na ọganihu.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 maara ihe nwere ike megide obodo ndị dike, kwatuokwa ebe ewusiri ike nke ha tụkwasịrị obi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 na-echekwa ire ya na ọnụ ya na-egbochiri onwe ya ọdachi.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nganga na onye mpako, onye na-akwa emo bụ aha ya. Ọ na-eji oke nganga eme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Oke ọchịchọ nke onye umengwụ na-ewetara ya ọnwụ nʼihi na ọ jụrụ ịrụ ọrụ.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Kwa ụbọchị ka ọ na-achọ inwe karịa, ma onye ezi omume na-enye na-akpaghị 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Chineke kpọrọ aja ndị na-emebi iwu asị, nke ka nke, ma ọ bụrụ na ha na-enye onyinye a site na nzube ọjọọ.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Onyeama ụgha ga-ala nʼiyi, ma onye ọbụla na-ege ya ntị ka a ga-ebibi ruo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Ndị ajọ omume na-ebi ndụ atụghị egwu, ma ndị omume ha ziri ezi na-atụgharị uche nʼụzọ ha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O nweghị amamihe dị, o nweghị nghọta dị, o nwekwaghị atụmatụ ọbụla, nke pụrụ iguzosi ike megide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E nwere ike jikere ịnyịnya, kwadokwaa maka agha, maọbụ naanị Onyenwe anyị na-enye mmeri.</w:t>
      </w:r>
    </w:p>
    <w:p>
      <w:pPr>
        <w:pStyle w:val="Heading2"/>
      </w:pPr>
      <w:r>
        <w:rPr>
          <w:lang w:val="ig_NG" w:bidi="ig_NG"/>
        </w:rPr>
        <w:t>Ilu 22:1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Ihe nhọrọ dị ezi mma ka aha ọma bụ karịa ọtụtụ akụ, ịnata amara ihuọma ka mma karịa ọlaọcha na ọlaedo.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Ma ogbenye ma ọgaranya bụ otu nʼihu Onyenwe anyị onye kere ha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Onye nwere uche na-ahụ nsogbu nke na-abịa nʼihu ma zobe onwe ya, ma onye na-enweghị uche anaghị ele anya, ọ na-adaba nʼime nsogbu ahụ taa ahụhụ so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Obi umeala bụ egwu Onyenwe anyị, ụgwọ ọ na-akwụ bụ akụnụba, na nsọpụrụ na ndụ ogologo.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Ogwu na igbudu dị nʼụzọ onye na-emebi iwu; ma onye kpọrọ ndụ ya ihe na-asọ ya asọ.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Kuziere nwantakịrị ka ọ họrọ ụzọ ziri ezi, mgbe o tolitere ọ ga-anọgide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Dịka ọgaranya si achị ogbenye, otu a kwa ka onye na-ebi ego si bụrụ ohu onye na-ebinye ya ego.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na-agha ikpe na-ezighị ezi dịka mkpụrụ, ga-ewe ajọ ihe dịka ihe ubi, mkpanaka nke ikike iwe ha ga-agbajikwa.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na-agbasapụ aka enye onyinye ga-abụ onye a gọziri agọzi, nʼihi na ha na ekenyetụ ndị ogbenye nri.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Chụpụ onye na-akwa emo, ise okwu ga-akwụsị, e, ịlụ ọgụ na nlelị ga-akwụsịkwa.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na-ahụ ịdị ọcha nke obi nʼanya, onye okwu ya jupụtara nʼamara ga-abụ enyi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Anya Onyenwe anyị na-echebe ihe ọmụma, ma ọ na-emebi atụmatụ niile nke ndị 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umengwụ na-asị, “Ọdụm nọ nʼezi! A ga-egbu m nʼama ọha mmadụ!”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Ọnụ nwanyị na-akwa iko bụ oke olulu, nwoke nọ nʼokpuru oke iwe Onyenwe anyị na-adaba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Obi ụmụntakịrị jupụtara nʼenweghị uche, ma apịpịa ịdọ aka na ntị ga-achụpụ ya nʼebe dị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na-achọ uru site nʼimegbu onye na-enweghị ike, maọbụ onye na-enye ọgaranya onyinye ga-ebi nʼoke ụkọ.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Lezie anya gee ntị nʼokwu niile nke ndị maara ihe, tinye uche gị nʼihe m na-akụzi.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 dị ụtọ ma idebe ha nʼobi gị, ma ha dịkwa nʼegbugbere ọnụ gị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bụ ka ntụkwasị obi gị dị nʼime Onyenwe anyị, ya ka m na-akụziri gị taa, ọbụladị gị onwe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Ọ bụ na m edepụtabereghị gị iri ndụmọdụ atọ ndị a, bụ okwu ndụmọdụ na ihe ọmụma?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Ha na-ezi gị ihe bụ ikwesi ntụkwasị obi na ikwu eziokwu. Mgbe ahụ ọ bụrụ na-ezie gị sị gị gaa chọta eziokwu ị ga-eji ezi ọsịsa lọghachi.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Emegbula ogbenye nʼihi na ọ bụ ogbenye. Emegidekwala ya nʼụzọ ikpe.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Nʼihi na Onyenwe anyị ga-ekwuchitere ha ọnụ ha ma bibiekwa ndị na-emegide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Gị na onye na-ewe oke iwe abụla enyi, gị na onye na-ewe iwe ọsịịsọ emekọkwala ihe,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ma ọ bụghị ya, i nwere ike ịmụta ndụ ha, si otu a tinye ndụ gị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Abụla onye otu nʼime ndị na-anara ndị mmadụ akaebe maọbụ kwee nkwa ikwu ụgwọ onye ọzọ ji.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Nʼihi na ọ bụrụ na i nweghị ego ị ga-eji kwụọ ụgwọ ahụ, a ga-anapụ gị ọ bụladị ihe ndina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Ehigharịla oke ala e tinyere site na mgbe ochie. Nke ndị nna ochie gị ha hiwere.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Ị hụrụ mmadụ ahụ nke nwere ǹka nʼịrụ ọrụ ya nke ọma? Ọ ga-eguzo nʼihu ndị eze, ọ gaghị eguzo nʼihu ndị a na-amaghị aha ha.</w:t>
      </w:r>
    </w:p>
    <w:p>
      <w:pPr>
        <w:pStyle w:val="Heading2"/>
      </w:pPr>
      <w:r>
        <w:rPr>
          <w:lang w:val="ig_NG" w:bidi="ig_NG"/>
        </w:rPr>
        <w:t>Ilu 23:1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Mgbe gị na onye na-achị achị nọdụrụ irikọ nri, lezie ihe dị nʼihu gị anya,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tụkwasị mma nʼakpịrị gị, ma ọ bụrụ na ị bụ onye iri oke nri na-atọ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Achọsila nri ụtọ ya ike, nʼihi na nri ahụ bụ nri 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Adọgbula onwe gị nʼọrụ maka ịbụ ọgaranya, atụkwasịla obi na nghọta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Nʼihi na akụ nwere ike ifu nʼotu ntabi anya dịka a ga-asị na ha nwere nku dịka nnụnụ ugo.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Erila nri onye aka ntagide na-enye gị. Nri ụtọ ya agụkwala gị agụ.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Nʼihi na ọ bụ ụdị mmadụ ahụ na-eche ọnụahịa ihe ọ na-emefuru gị. Ọ na-asị gị, “Rie ihe, ṅụọkwa ihe ọṅụṅụ,” ma obi ya adịghị nʼebe ị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Ị ga-agbọkwa nke ntakịrị ahụ i riri mgbe ahụ, okwu ọma ahụ niile i kwuru banyere ya ga-abụ ihe efu.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Atụfula ume gị ịgwa onye nzuzu okwu, nʼihi na ọ ga-eleda okwu i sitere nʼezi uche kwuo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Anarala nwa na-enweghị nne na nna ala ya site nʼihigharị oke ala e gwunyere site nʼoge gara aga,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na onye mgbapụta ha dị ike; ya onwe ya ga-ekwuchitere ha ọnụ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Tinye uche gị nʼịdọ aka na ntị; gekwaa ntị nụrụ okwu ihe ọmụma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Ahapụla ịdọ ụmụ gị aka na ntị. Ha agaghị anwụ nʼihi na ị tiri ha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Jiri mkpara tie ya ihe ma zọpụta ndụ ya site nʼọnwụ.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Nwa m, aga m aṅụrị ọṅụ nke ukwuu ma ọ bụrụ na ị ghọọ onye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Mkpụrụobi m ga-aṅụrị ọṅụ mgbe egbugbere ọnụ gị abụọ kwuru ihe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Ekwela ka obi gị kwosa ndị mmehie ekworo, kama nọgide nʼịnụ ọkụ nʼobi nʼịtụ egwu Onyenwe anyị mgbe niile,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na i nwere ọtụtụ ihe ọma nʼihu gị. Olileanya dị ukwuu dịrị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Nwa m, nwee uche, gbasookwa ụzọ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Anọla nʼetiti ndị na-aṅụbiga mmanya oke, na ndị iri oke oriri na-atọ ụtọ,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ihe niile ga-akọ ha. Ọ bụkwa nkịrịnka akwa ka onye oke ụra na-eyi nʼahụ.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Ṅaa ntị nʼịdọ aka na ntị nna gị, akpọkwala ịdọ aka na ntị nne gị bụ agadi nwanyị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Zụta eziokwu, erekwala ya, zụtakwa amamihe, ntụziaka, na nghọta.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Nna onye ezi omume ga-aṅụrị ọṅụ. Ọ bụkwa ihe oke ọṅụ inweta nwa maara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Ka nne na nna gị nwee obi ụtọ. Ka onye mụrụ gị ṅụrịa.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Nwa m, nye m obi gị ka ụzọ m niile nyekwa anya gị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Nʼihi na onye akwụna bụ olulu miri emi, nwanyị nwe di na-akwa iko bụ olulu mmiri dị warawara.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Dịka onye ohi ka ọ na-echere na-emekwa ka ndị na-ekwesighị ntụkwasị obi baa ụba nʼetiti ụmụ nwoke.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Onye ka obi ya jupụtara nʼahụhụ? Onye nọ na iru ụjụ? Olee onye nwere esemokwu? Onye nwere ọtụtụ ihe mkpesa? Onye nwere mmerụ ahụ nke na-abaghị uru? Onye nwere anya nke na-acha ọbara ọbara?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Ọ bụ ndị na-anọ ogologo oge na-aṅụ mmanya, onye na-aga ịchọpụta mmanya agwara agwa.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Elekwasịla mmanya anya mgbe ọ na-acha ọbara ọbara, mgbe ọ na-ezipụta ọdịdị ya nʼiko mgbe ọ na-asụgharị nke ọma nʼime iko.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Nʼikpeazụ, ọ na-ata dịka agwọ na-atụkwa dịka ajụala.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Anya gị abụọ ga-ahụ ihe ị na-amaghị isi ya na ọdụ ya, obi gị ga-atụlekwa ihe ndị na-agbagwoju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Ị ga-adị ka onye na-edina nʼetiti oke osimiri, nke na-edinakwa nʼelu ụdọ nʼejide ụgbọ.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35</w:t>
      </w:r>
      <w:r>
        <w:rPr>
          <w:lang w:val="ig_NG" w:bidi="ig_NG"/>
        </w:rPr>
        <w:t xml:space="preserve"> Ị ga-asị, “Ha tiri m ihe, ma emerụghị m ahụ. Ha pịara m ihe, ma amaghị m. Olee mgbe m ga-eteta, ka m pụọ ga chọọ mmanya ọzọ?”</w:t>
      </w:r>
    </w:p>
    <w:p>
      <w:pPr>
        <w:pStyle w:val="Heading2"/>
      </w:pPr>
      <w:r>
        <w:rPr>
          <w:lang w:val="ig_NG" w:bidi="ig_NG"/>
        </w:rPr>
        <w:t>Ilu 24:1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Ekwosola ndị ajọ omume ekworo, ka ihe banyere ha ghara ịtọ gị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Nʼihi na-atụmatụ obi ha niile bụ otu ha ga-esi mee ihe ike, egbugbere ọnụ ha na-ekwu naanị maka ọgbaaghara.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Ọ bụ amamihe ka e ji ewu ụlọ, ọ bụkwa nghọta ka e ji eme ka o guzosie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Sitekwa nʼihe ọmụma ka akụ niile ji ejupụta nʼime ya, bụ akụ ndị pụrụ iche ma dịkwa oke ọnụahịa.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maara ihe na-emeri site nʼịdị ike, ndị nwere ọmụma ihe na-akpali ike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Ejela ọgụ ma ọ bụghị na i nwetara ezi ndụmọdụ, nʼihi na nzọpụta dị nʼige ọtụtụ ndị ndụmọdụ ntị.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Amamihe dị elu nke ukwuu nye ndị nzuzu, ha gaghị asaghe ọnụ ha nʼọgbakọ ọnụ ụzọ ama.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na-eche echiche ime ihe ọjọọ ka a ga-agụ dịka onye nzube ihe ọjọọ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Nzube niile nke onye na-enweghị uche bụ mmehie, ndị mmadụ na-akpọ onye na-akwa emo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bụrụ na ị pụghị iguzosi ike nʼoge nsogbu, ị bụ nnọọ onye ike ya dị ntakịrị.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Napụta ndị a na-eduba nʼọnwụ. Napụtakwa ndị ahụ a mara ikpe ọnwụ nʼụzọ na-ezighị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bụrụ na ị sị, “Anyị amaghị banyere ihe ndị a,” ọ bụ na onye na-enyocha obi aghọtaghị ya? Ọ bụ na onye na-eche ndụ gị amaghị ya? Ọ bụ na ọ gaghị akwụghachi onye ọbụla ụgwọ dịka akaọrụ ya siri dị?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Nwa m nwoke, rachaa mmanụ aṅụ nʼihi na ọ dị mma. Mmanụ aṅụ nke si nʼugbugbo mmanụ aṅụ na-adị gị ụtọ nʼọnụ.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Marakwa na otu a ka amamihe kwesiri isi tọọ obi gị ụtọ. Ọ bụrụ na i chọta ya i nwere olileanya nke ga-adịgide.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Adịla ka onye na-emebi iwu, onye echiche ya niile bụ imegide ụlọ onye ezi omume. A gakwala ga kwakọrọ ihe dị nʼụlọ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na onye ezi omume nwere ike daa ugboro asaa ma o ga-ebilikwa ọzọ. Ma ndị na-emebi iwu na-asọ ngọngọ mgbe nsogbu bịakwasịrị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Aṅụrịla ọṅụ mgbe onye iro gị dabara na nsogbu. Ka obi gharakwa ịtọ gị ụtọ mgbe ọ dara.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Nʼihi na Onyenwe anyị pụrụ iwe iwe nʼihi ya megide gị ma kwụsị ịta ya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Ekwosola onye na-emebi iwu ekworo, maọbụ nwe anya ukwu nʼebe onye ajọ omume nọọ.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Nʼihi na onye na-emebi iwu enweghị ọdịnihu; a ga-afụnyụkwa ọkụ onye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Nwa m, tụọ egwu Onyenwe anyị na onye bụ eze, esonyerela ndị ozi na-enupu isi megide nna ha ukwu.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Nʼihi na ọ bụ na mberede ka ị ga-eso ha daba na nhụju anya. Onye maara ihe ga-abụ ọgwụgwụ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Ndị a bụkwa okwu ọzọ ndị amamihe kwuru, iji gosi na ikpe ikpe na-akwụghị ọtọ adịghị mma.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Onye ọbụla nke na-asị onye ikpe mara, “Onye ezi omume ka ị bụ,” ga-anata ọbụbụ ọnụ site nʼọnụ ọtụtụ mmadụ, mba niile ga-eweso ya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Ma ọ ga-adịrị ndị ahụ na-abara onye ikpe mara mba na mma, ha ga-anatakwa ezi ngọzị.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Ọsịsa ziri ezi bụ ihe na-egosi ikwesi ntụkwasị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Rụchaa ọrụ gị dị nʼezi. Dozie ala ubi gị. Emesịa wuoro onwe gị ụlọ.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Agbala ama ụgha megide onye agbataobi gị nʼefu. Ọ bụ egbugbere ọnụ gị abụọ ka ị ga-eji ghọọ aghụghọ?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Asịla, “Aga m emeso ha dịka ha siri meso m. Aga m akwụghachi ha ụgwọ ihe ha mere.”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Esitere m nʼubi otu onye umengwụ gafee, bụ ubi vaịnị nke onye na-enweghị uche,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hụ na ogwu etochiela ya, ahịhịa etochiekwala ya; mgbidi dị ya gburugburu adaakwala.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Elegharịrị m ya anya site na ya mụta otu ihe a: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Nwa ụra nta, nwa iru ụra nta, nwa ịchịkọba aka nta zuo ike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34</w:t>
      </w:r>
      <w:r>
        <w:rPr>
          <w:lang w:val="ig_NG" w:bidi="ig_NG"/>
        </w:rPr>
        <w:t xml:space="preserve"> ụbịam ga-abịakwasị gị dịka onye ohi, ụkọ abịakwasịkwa gị dịka onye na-apụnara mmadụ ihe.</w:t>
      </w:r>
    </w:p>
    <w:p>
      <w:pPr>
        <w:pStyle w:val="Heading2"/>
      </w:pPr>
      <w:r>
        <w:rPr>
          <w:lang w:val="ig_NG" w:bidi="ig_NG"/>
        </w:rPr>
        <w:t>Ilu 25:1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a bụkwa ilu Solomọn, nke ndị ozi Hezekaya eze ndị Juda dekọtara nʼakwụkwọ.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bụ nsọpụrụ Chineke izobe okwu, ma nsọpụrụ ndị eze bụ ịchọpụta ala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Dịka ịdị elu nke eluigwe, dịka ịdị omimi nke ala, otu a ka obi ndị eze bụ ihe a na-apụghị ịchọpụta.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Wepụ ihe ahụ niile na-ekpuchi mma ọlaọcha, onye ọkpụ ụzụ ọla ga-arụpụta efere;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wezugakwa ndịisi nʼeme ajọ ihe nʼihu eze, ocheeze ya ga-eguzosikwa ike site nʼezi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Egosipụtala onwe gị nʼihu eze, ewerela ọnọdụ nʼetiti ndị oke mmadụ,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ga-aka mma ma ọ bụrụ na ọ si gị, “Rigota nʼebe a,” karịa na o wedara gị ala nʼihu ndị oke mmadụ. Ihe iji anya gị abụọ hụ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e mekwala ngwangwa ịga nʼụlọikpe, nʼihi na ọ bụ gịnị ka ị ga-eme nʼikpeazụ ma ọ bụrụ nʼonye agbataobi gị etinye gị nʼọnọdụ ihere?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bụrụ na gị na onye ọzọ enwee esemokwu, dozienụ ya nʼonwe unu, emekwala ka ndị ọzọ mata okwu nzuzo gị na onye ọzọ kwuru,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ma ọ bụghị ya, onye nụrụ ya nwere ike menye gị ihere, agwa ọjọọ gị agaghị enwekwa ọgwụgwụ.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Ndụmọdụ e nyere nʼoge kwesiri ekwesi dị ka mkpụrụ osisi apụl ọlaedo e tinyere nʼefere ọlaọcha.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Dịka ọlantị ọlaedo maọbụ ihe ịchọ mma nke ọlaedo mara mma ka mba onye maara ihe bụ na ntị onye na-anụ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Onyeozi kwesiri ntụkwasị obi na-eweta ntute na ndụ, dịka mmiri oyi si eme ka ahụ dị jụụ nʼoge okpomọkụ owuwe ihe 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Onye ahụ na-adịghị emezu nkwa o kwere dịka igwe ojii nke na-adịghị ezo mmiri.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Nwee ndidi, nʼikpeazụ ị ga-enwe mmeri, nʼihi na ire dị nro na-agbaji ọkpụkpụ.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Mmanụ aṅụ ọ na-atọ gị ụtọ? Arachala ya karịa, ka ọ ghara iwetara gị ọrịa.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Ejela ileta onye agbataobi gị mgbe mgbe, ka ị ghara ire ugwu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na-agbagịde onye agbataobi ya ama ụgha, dịka mkpọrọ osisi maọbụ mma agha, maọbụ àkụ a pịziri apịzi.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Ịtụkwasị onye aghụghọ obi nʼoge nsogbu dị ka iji eze na-eme ndakapụ ata ihe, maọbụ iji ụkwụ jiri eji agba ọsọ.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Dịka onye e yipụrụ uwe nʼụbọchị oyi ụgụrụ, maọbụ iwere nnu tee nʼelu ọnya, otu a ka onye na-abụrụ onye iwe na-ewe abụ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bụrụ na agụụ na-agụ onye iro gị, nye ya nri ka o rie, ọ bụrụkwa na akpịrị na-akpọ ya nkụ, nye ya mmiri ka ọ ṅụọ.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Mgbe ị na-eme nke a, ị na-agụkwasị icheku ọkụ na-ere ere nʼisi ya, Onyenwe anyị ga-akwụghachikwa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Dịka ifufe si nʼugwu si eweta mmiri ozuzo, otu a ka ikwu mmadụ okwu azụ si eweta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Ọ ka mma ibi nʼotu akụkụ elu ụlọ karịa ibinyere nwanyị na-ese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Oziọma e sitere na mba dị anya nata dị ka mmiri jụrụ oyi nye onye akpịrị na-akpọ nkụ.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Onye ezi omume nke kwenyere nʼihe onye na-emebi iwu kwuru dị ka iyi a gwọrụrụ nʼisi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Dịka ịracha mmanụ aṅụ hie nne si jọọ njọ, otu a ka o si bụrụ ihe na-enweghị nsọpụrụ, mmadụ ịchọpụta ihe ndị ezomiri ezomi.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Nwoke ọbụla na-adịghị achị mmụọ ya dị ka obodo na-enweghị ndị na-eche ya nche, nke e tikpọrọ mgbidi ya etikpọ.</w:t>
      </w:r>
    </w:p>
    <w:p>
      <w:pPr>
        <w:pStyle w:val="Heading2"/>
      </w:pPr>
      <w:r>
        <w:rPr>
          <w:lang w:val="ig_NG" w:bidi="ig_NG"/>
        </w:rPr>
        <w:t>Ilu 26:1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Ịhụ onye nzuzu a na-enye nsọpụrụ dịka ịhụ mkpụrụ mmiri ka ọ na-ada nʼoge ọkọchị maọbụ mmiri na-ezo nʼoge owuwe ihe 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Dịka nnụnụ nta na-efegharị efegharị, maọbụ dịka eleke na-awụgharị otu a ka ọbụbụ ọnụ na-ekwesighị agaghị 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Ụtarị dịrị ịnyịnya, ịnyịnya ibu ka a na-ekenye mkpụmkpụ igwe nʼọnụ; otu a kwa ka apịpịa dị nye azụ ndị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 zaghachila onye nzuzu dịka enweghị uche ya si dị, ma ọ bụghị ya gị onwe gị ga-adị ka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Zaa onye nzuzu dịka enweghị uche ya si dị, ma ọ bụghị ya ọ ga-abụ onye maara ihe nʼanya onwe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Iziga ozi site nʼaka onye nzuzu dịka mmadụ ibipụ ụkwụ ya maọbụ ịṅụ ihe ike dịka mmiri.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Dịka onye ngwụrọ si eji ụkwụ ya eje ije, otu a ka ilu si esite nʼọnụ onye nzuzu apụta.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baghị uru inye onye nzuzu nsọpụrụ, nʼihi na ọ gaghị anọgide. Ọ dị ka ịwụ ọkụkọ mmiri nʼazụ.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Dịka ogwu manyere nʼaka onye na-aṅụbiga mmanya oke otu a ka ilu dị nʼọnụ onye nzuzu.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Dịka ọgba ụta si agba ụta ya na-enweghị onye o bụ nʼobi, otu a ka ọ dị bụ onye na-enye onye nzuzu maọbụ onye o bụla na-agafe nʼụzọ ọrụ ka o rụọra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Dịka nkịta laghachiri ọzọ nʼihe ọ gbọrọ, otu a ka ndị nzuzu dị mgbe ha na-emekwa omume enweghị uche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Ị hụrụ onye mara ihe nʼanya nke onwe ya? Olileanya dị nye onye nzuzu karịa ndị dị otu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umengwụ na-asị, “Ọdụm nọ nʼokporoụzọ, ọdụm ji oke iwe na-awagharị nọ nʼama niile!”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Dịka ibo ọnụ ụzọ si emegharị nʼihe nkonye ya, otu a ka onye umengwụ si na-atụgharị onwe ya nʼelu ihe ndina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umengwụ na-amanye aka nʼefere nri ma oke umengwụ a naghị ekwe ka o weghachi ya tinye nʼọnụ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Nʼuche ya, onye umengwụ na-eche na ọ maara ihe karịa ndị ikom asaa na-eji ezi uche azaghachi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 na-etinye onwe ya nʼesemokwu na-agbasaghị ya dị ka mmadụ na-apụ nʼokporoụzọ dọkpụrụ nkịta ọbụla ọ hụrụ na ntị.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Dịka onye ara na-agba àkụ na-ere ọkụ nke na-eweta ọnwụ,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ka nwoke ahụ bụ nke na-aghọgbu onye agbataobi ya ma sị, “ọ bụ naanị egwuregwu ka m na-egwu.”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Ọkụ na-anyụ mgbe nkụ gwụrụ, otu a kwa esemokwu na-akwụsị mgbe a kwụsịrị ikwu ndị ọzọ okwu nʼazụ.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Dịka icheku si eme ka nkụ nwuru ọkụ, otu a ka onye na-ese okwu si eme ka ọgụ nwuru ọkụ.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Okwu niile nke onye na-agba asịrị na-ekwu dịka iberibe nri nʼatọ ezi ụtọ, ha na-agbadakwa nʼime ime ala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Dịka ite aja ụrọ nke e ji ọlaọcha na-abaghị uru techie, ka egbugbere ọnụ dị nro nke obi jupụtara nʼihe ọjọọ 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Ndị iro na-eji egbugbere ọnụ ha gbanwee onwe ha, ma nʼime obi ha ọ bụ naanị aghụghọ dị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Okwu ọnụ ya nwere ike tọọ ụtọ na ntị ma ekwenyerela ha, nʼihi na ihe arụ asaa jupụtara nʼime obi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 bụ ezie na ọ ga na-eme ka ọ hụrụ gị nʼanya, ma iro ya ga-apụta ihe, mmadụ niile ga-ahụkwa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Onye na-egwuru ibe ya olulu ga-adaba nʼime ya. Ọzọ, onye na-enuda nkume, ya ka nkume ahụ ga-adagbu.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Onye ị kpọrọ asị bụ onye ị ga-achọ iwetara ihe mgbu site nʼịgha ụgha. Okwu ọma na-esighị nʼobi mmadụ pụta na-eweta ịla nʼiyi.</w:t>
      </w:r>
    </w:p>
    <w:p>
      <w:pPr>
        <w:pStyle w:val="Heading2"/>
      </w:pPr>
      <w:r>
        <w:rPr>
          <w:lang w:val="ig_NG" w:bidi="ig_NG"/>
        </w:rPr>
        <w:t>Ilu 27:1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Anyala isi banyere echi, nʼihi na ị maghị ihe echi ga-abụ.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onye ọzọ too gị, ọ bụghị ọnụ gị. Ka onye ọzọ too gị, ka egbugbere ọnụ gị abụọ ghara ito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Nkume dị arọ, aja bụkwa ibu arọ, ma mkpasu iwe nke onye nzuzu dị arọ karịa ha abụọ.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Iwe na-emebi ihe, ma ekworo jọrọ njọ karịa iwe.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Mba abara nʼihe ka mma karịa ịhụnanya ezoro ezo.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Ihe kwesiri ntụkwasị obi ka mmerụ ahụ nke sitere nʼaka enyi bụ, ma onye iro na-eme ka isutu ọnụ mụbaa.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Mmanụ aṅụ adịghị atọ onye rijuru afọ ụtọ; ma mgbe agụụ ji ya, ọ ga-eri ọ bụladị ihe dị ilu.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Nwoke na-akpafu site nʼụlọ ya dị ka nnụnụ na-amakwaghị akwụ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Mmanụ isi ụtọ na ihe nsure ọkụ na-esi isi ụtọ na-eme ka obi ṅụrịa, otu a ka ụtọ enyi dị, site na ndụmọdụ nke mkpụrụobi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Ahapụla enyi gị maọbụ ndị enyi nna gị. Mgbe ị nọ na mkpa arịọla nwanne gị ka o nyere gị aka. Onye agbataobi nọ gị nso nwere ike inyere gị aka karịa nwanne gị nọ ebe dị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Nwa m, obi ga-atọ m ụtọ nke ukwuu ma a sị na ị ga-amụta ihe! Mgbe ahụ, aga m enwe ihe m ga-asa ndị na-akọcha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 nwere uche na-ahụ nsogbu nke na-abịa nʼihu ma zobe onwe ya. Ma onye na-enweghị uche anaghị ele anya, ọ na-adaba nʼime nsogbu ahụ taa ahụhụ so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Chịrị uwe onye ahụ nke naara onye mba ọzọ na mbe. E, chiri ya ma ọ bụrụ nwanyị na-abụghị nwunye ya ka o nara na mbe.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bụrụ na onye ọbụla e jiri oke olu gọzie onye agbataobi ya nʼisi ụtụtụ a ga-agụ nke a dịka ịbụ 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Mmiri na-ata nʼime ụlọ mgbe mmiri na-ezo na nwanyị na-eso okwu bụ otu.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Onye nwere ike ịkwụsị ya nwere ike iji aka jide ifufe, maọbụ were aka jide mmanụ.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Dịka e si eji igwe amụ igwe ọzọ ka ọ dị nkọ, otu a ka mmadụ si enyere ibe ya aka ịdị nkọ.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na-eche osisi fiig nche ga-eri mkpụrụ ya, onye na-echebekwa nna ya ukwu ka a ga-asọpụrụ.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Dịka e si ahụ ihu mmadụ nʼime mmiri otu a ka obi mmadụ si egosi ihe onye ahụ 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Dịka afọ adịghị eju ọnwụ na mbibi, otu a ihe na-agụ anya mmadụ adịghị agwụ agwụ.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Ite eji anụcha ihe dịrị ọlaọcha, oke ọkụ dịkwara ọlaedo ma a na-anwale ndị mmadụ site nʼotuto a na-enye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Nʼagbanyeghị na ị ga-egwepịa onye nzuzu nʼime ikwe, were aka odo gwee ha dịka mkpụrụ ọka, ị pụghị isite nʼahụ ha wepụ enweghị uche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Lezie ọrụ gị anya nke ọma, marakwa ọnọdụ igwe ewu na atụrụ gị na anụ ụlọ ndị ọzọ,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nʼihi na akụnụba adịghị adịgide. Ọ bụladị okpueze nke onye eze na-emesịa gabiga.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Mgbe e gbupụchara ahịhịa ochie, nke ọhụrụ na-epupụta, mgbe ahụ ka a na-achịkọbata ahịhịa sị nʼugwu.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Ụmụ atụrụ ga-enye gị uwe ị ga-eyi, ụmụ ewu ga-enyekwa gị ego ọnụahịa ala ubi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Ị ga-enwe mmiri ara ewu nke ga-ezuru gị na ndị ezinaụlọ gị nri, na nke ga-edozi ahụ ndị odibo nwanyị gị.</w:t>
      </w:r>
    </w:p>
    <w:p>
      <w:pPr>
        <w:pStyle w:val="Heading2"/>
      </w:pPr>
      <w:r>
        <w:rPr>
          <w:lang w:val="ig_NG" w:bidi="ig_NG"/>
        </w:rPr>
        <w:t>Ilu 28:1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ajọ omume na-agba ọsọ mgbe onye ọbụla na-adịghị achụ ha, ma ndị ezi omume na-enwe ntụkwasị obi dịka ọdụm.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Mgbe njehie dị nʼobodo dị ọtụtụ, o nwere ọtụtụ ndịisi, ma onyeisi nwere ezi nghọta na ihe ọmụma ga-eme ka udo na-adịgide ogologo oge.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Onye na-achị achị nke na-emegbu ndị ogbenye, bụ mmiri ozuzo nke na-azachapụ ihe niile mee ka nri ghara ịdị.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na-adịghị asọpụrụ iwu na-eto ndị ajọ omume, ma ndị na-edebe ihe iwu kwuru na-ebu agha megide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Ndị ajọ omume adịghị aghọta uru ikpe ziri ezi bara, ma ndị na-eso Onyenwe anyị na-aghọta ihe bụ uru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kaara gị mma ịbụ nwa ogbenye na onye eziokwu karịa na ị bụ ọgaranya na eze aghụghọ.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Ụmụ okorobịa nwere nghọta na-eme ihe iwu kwuru, ma nwa nke ya na ndị oke oriri bụ enyi na-emenye nna ya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Onye na-eme ka akụ ya baa ụba site na ịnara ụma maọbụ ọmụrụnwa nʼaka onye ogbenye, na-ekpokọta ya nye onye ọzọ, onye na-emere ndị ogbenye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 na-ewezuga ntị ya site nʼebe iwu m dị, ọ bụladị ekpere ha bụ ihe arụ.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Onye ọbụla na-eduhie ndị ziri ezi nʼụzọ ihe ọjọọ, ga-adaba nʼọnya ahụ ha onwe ha gbara, ma ndị na-enweghị ịta ụta ga-anata ezi ihe nketa.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Nʼanya nke onwe ya, onye ọgaranya na-agụ onwe ya dịka onye maara ihe, ma nʼezie, onye ogbenye nwere nghọta na-enyochapụta amaghị ihe nke onye ọgaranya.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Mgbe ihe na-agara ndị ezi omume nke ọma, onye ọbụla na-aṅụrị ọṅụ, ma onye ọbụla na-ezo onwe ya mgbe onye na-emebi iwu na-aga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Onye na-ezo mmehie ya agaghị enwe ọganihu na ndụ ya. Ma onye na-ekwupụta mmehie ya hapụkwa ha, ka a ga-emere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Ngọzị na-adịrị mmadụ ahụ na-atụ egwu Chineke, ma onye na-enupu isi na-etinye onwe ya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Dịka ọdụm na-agbọ ụja maọbụ nne bịa na-achụ mmadụ otu a ka onye ọchịchị ọjọọ nke na-achị ndị na-enweghị ike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bụ naanị eze na-amaghị ihe ga-akpagbu ndị ya; ma eze ga-achị ogologo oge bụ eze kpọrọ iri ngarị asị.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Obi ogbu mmadụ ga na-ama ya ikpe ruo ala mmụọ. Ka onye ọbụla ghara inyere ya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Onye na-eje ije na-enweghị ịta ụta ka a na-echebe, ma onye ụzọ ya gbagọrọ agbagọ ga-adaba nʼolulu.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na-arụ ala ubi ya ga-enwe nri nʼebe ọ bara ụba, ma onye na-agbaso ihe efu dị iche iche, ụbịam ga-eju ya afọ.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Onye ọbụla nke kwesiri ntụkwasị obi ga-enweta ọtụtụ ngọzị, ma nwoke ahụ na-achọ ịbụ ọgaranya ngwangwa aghaghị inweta ntaramahụhụ.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Ile mmadụ anya nʼihu nʼoge ikpe jọgburu onwe ya. Ma ụfọdụ ndị ikpe na-eme ihe na-ezighị ezi, ọ bụladị, nʼihi iberibe nri.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 aka ntagide ọ na-anụ ọkụ nʼobi ịghọ ọgaranya amaghị na ụkpa nọ na-eche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Onye ọbụla na-abara mmadụ mba, nʼikpeazụ ga-enweta amara karịa onye ahụ na-aja mmadụ ibe ya mma ire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Nwoke na-ezu nne na nna ya ohi ma na-asịkwa, “Olee ihe ọjọọ dị na ya?” Onye dị otu a bụ nnọọ enyi ndị mbibi.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Ndị oke ọchịchọ na-akpali ise okwu, ma ndị na-atụkwasị Onyenwe anyị obi na-enwe ọganihu.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Nwoke ahụ na-atụkwasị onwe ya obi bụ onye nzuzu! Ma ndị na-agbaso amamihe Chineke, aka adịghị akpa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Ọ bụrụ na i nye ogbenye, a ga-egboro gị mkpa gị. Ma ọbụbụ ọnụ dịrị ndị ahụ na-ekpuchi anya ha nʼebe ndị ogbenye nọ.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Mgbe ndị ajọ omume na-aga nʼihu, ndị ezi omume na-ezo onwe ha, ma mgbe ha nʼala nʼiyi, ndị ezi omume nʼaba ụba.</w:t>
      </w:r>
    </w:p>
    <w:p>
      <w:pPr>
        <w:pStyle w:val="Heading2"/>
      </w:pPr>
      <w:r>
        <w:rPr>
          <w:lang w:val="ig_NG" w:bidi="ig_NG"/>
        </w:rPr>
        <w:t>Ilu 29:1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Onye a na-abara mba mgbe niile ma ọ naghị anata ndụmọdụ, nʼotu ntabi anya ka a ga-etipịa ya, ọ gaghị ekulikwa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Mgbe ndị ezi omume nọ nʼọchịchị, ndị a na-achị na-aṅụrị ọṅụ, ma ha na-asụ ude mgbe onye ajọ omume na-achị.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Nwoke hụrụ amamihe nʼanya na-eme ka nna ṅụrịa, ma onye bụ enyi ụmụ nwanyị akwụna, na-ala akụnụba ya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Eze na-achị nʼeziokwu na-ewetara obodo ya ọganihu, ma nke na-achọ ngarị na-ala ya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Onye ahụ ji ire ụtọ na-aja onye agbataobi ya mma bụ ọnya ka ọ na-esiri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bụ onye ajọ omume siri ọnya ka ọnya ahụ na-ama. Ma ndị ezi omume na-anọrọ onwe ha na-agụ egwu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Onye ezi omume na-etinye anya nʼihe banyere ikpe ziri ezi nke ndị ogbenye, ma ụdị echiche ahụ adịghị abata ndị ajọ omume nʼobi.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Ndị nzuzu na-amalite ọgụ ebe niile, ma ndị nwere uche na-agbalịsị ike ime ka udo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bụrụ na onye maara ihe esoro onye nzuzu gaa nʼụlọikpe, onye nzuzu ga-ewe iwe ọkụ, mee mkpọtụ, kwaa emo ma udo agaghị adị.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Ndị ndụ ha na-ebi bụ ime ihe ike na-akpọ onye eziokwu asị, ha na-achọsikwa ike ụzọ ha ga-esi gbuo onye ndụ ya ziri ezi.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nzuzu na-egosi oke iwe ya, ma onye nwere uche na-ejide onwe ya na-emekwa ka mmụọ ya dajụọ.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 bụrụ na onye na-achị achị aṅaa ntị nʼokwu ụgha, ndị niile na-ejere ya ozi ga-aghọ ndị ajọ omume.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Ogbenye na ọgaranya bụ otu na nke a: ọ bụ Onyenwe anyị na-eme ka ha jiri anya ha na-ahụ ụzọ.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bụrụ na eze esite nʼizi ezi kpee ndị ogbenye ikpe, a ga-eme ka ocheeze ya guzosie ike ruo mgbe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Ịba mba na iti nwantakịrị ihe na-enye aka mee ka ọ bụrụ ezi nwa, ma nwantakịrị a na-adịghị adụ ọdụ na-eme nne ya ihe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Mgbe ndị na-emebi iwu na-aga nʼihu, njehie na-aba ụba nʼetiti ndị a na-achị achị, ma ndị ezi omume ga-eguzo hụ ọdịda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Dọọ nwa gị aka na ntị, ndụ ya ga-enye obi gị udo na ọṅụ. Ọ gaghị emekwa ka ihere mee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Obodo na-adịghị atụ egwu Chineke bụ obodo na-adịghị agazi nʼusoro, ma ọṅụ na-adịrị obodo ahụ na-edebe ihe Onyenwe anyị nyere nʼiwu.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Ọ bụghị naanị okwu ọnụ ka e ji adọ ndị na-eje ozi aka na ntị, nʼihi na ha nwere ike ghọta ma ha ga-ajụ ime ihe ị chọrọ.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Olileanya dịrị onye nzuzu karịa onye ahụ na-adịghị echezi echiche tupu o kwuo okwu.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Ị malite na mbụ na-emezi onye na-ejere gị ozi, ọ ga-emesịa chọọ ka i meere ya dịka nwa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Onye na-ewe iwe na-akpali ọgụ, onye na-ewe iwe ọkụ na-eme ọtụtụ mmehie.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Nganga mmadụ na-eme ka ọ daa, ma mmadụ ahụ dị umeala nʼobi ga-eweta nsọpụrụ.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Ndị ọbụla na-enyere ndị ohi aka bụ ndị iro nke ndụ ha, a na-edu ha nʼịṅụ iyi, ma ha adịghị agba akaebe.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Ịtụ egwu mmadụ bụ ihe ịma nʼọnya, ma onye ọbụla na-atụkwasị Onyenwe anyị obi na-anọ nʼudo.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Ị chọrọ ikpe ziri ezi? Elela onye ikpe anya nʼihu, kama gwa Onyenwe anyị maka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Onye ezi omume na-akpọ ajọ omume asị; ndị na-emebi iwu na-akpọ onye ndụ ya ziri ezi asị.</w:t>
      </w:r>
    </w:p>
    <w:p>
      <w:pPr>
        <w:pStyle w:val="Heading2"/>
      </w:pPr>
      <w:r>
        <w:rPr>
          <w:lang w:val="ig_NG" w:bidi="ig_NG"/>
        </w:rPr>
        <w:t>Ilu 30:1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a bụ okwu Agọ, nwa Jake, onye Masa, Okwu si nʼọnụ nwoke a zigaara Itiel na Ukal: “Ike agwụla m, Chineke ma a pụrụ imeri.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Nʼezie, abụ m onye nzuzu karịa mmadụ ọbụla; Enweghị m ụdị nghọta ahụ mmadụ na-enwe.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Amụtabeghị m amamihe, maọbụ ruo ịmata maka Onye Nsọ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Olee onye na-arịgo nʼeluigwe na-arịdatakwa? Onye ka ọ bụ, bụ onye jikọtara ifufe nʼaka ya? Onye kwa weere akwa kechikọtaa osimiri niile nʼaka ya? Onye hiwere oke nsọtụ ụwa niile? Onye ka ọ bụ? Ọ bụrụ na ị ma onye ọ bụ, gịnị bụ aha ya? Gịnịkwa bụ aha nwa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“Okwu ọnụ Chineke niile bụ ihe anụchara anụcha, Ọ bụ ọta nye ndị na-agbaba nʼime ya izere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Atụkwasịla ihe ọbụla nʼokwu ya, ka ọ ghara ịbara gị mba, ka ị gharakwa ịghọ onye ụgha.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“O Onyenwe anyị, naanị ihe abụọ ka m na-arịọ gị tupu m nwụọ; ajụkwala imere m ha: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Nke mbụ, mee ka okwu efu na okwu ụgha dị anya nʼebe m nọ. Nke abụọ, e nyela m ọnọdụ ogbenye maọbụ ọnọdụ ọgaranya, kama nye m naanị nri ga-ezuru m kwa ụbọchị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Nʼihi na, ọ bụrụ na m aghọọ ọgaranya, ma eleghị anya, afọ ga-eju m, jubiga m oke, ruo na m ga-asị na m achọkwaghị gị ma kwuokwa si, ‘Onye ka Onyenwe anyị bụ?’ Ọ bụrụkwa na m adaa ogbenye, ma eleghị anya, aga m ezu ohi, site nʼụzọ dị otu a, wetara aha nsọ gị Chineke, ihe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“Ekwujọla ohu nʼihu nna ya ukwu, ka ọ ghara ịbụ gị ọnụ, ikpe amaa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“Ọ dị ndị na-akọcha nna ha, ha adịghị agọzikwa nne ha;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Ọgbọ ndị dị ọcha nʼanya nke onwe ha ma asapụbeghị isisi nʼunyi ha ruru.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dị ndị anya ha dị nʼelu, ndị ile anya ha jupụtara na nlelị.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Ndị eze ha niile bụ mma agha ịkịrị eze ha bụkwa mma maka irichapụ ndị ogbenye site nʼụwa na ndị nọ nʼụkọ site nʼetiti mmadụ.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“Etu nwere ụmụ nwanyị abụọ ndị na-eti, ‘Nye, nye.’ “Ọ dị ụzọ ihe atọ nke afọ na-adịghị eju. E, anọ dị na-adịghị asị, ‘O zuola.’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Ala ili, akpanwa nwanyị na-adịghị atụ ime, ala nke mmiri na-adịghị eju afọ, na ọkụ nke na-adịghị asị, ‘O zuola.’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“Onye ahụ na-akwa nna ya emo, nke na-akpọkwa irubere nne ya isi asị, ugolọma ga-atụrụ mkpụrụ anya ya, udele ga-erikwa anụ ahụ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“Ọ dị ihe atọ na-agbagwoju m anya, apụghị m ịghọta ha; mbaa, ha dị anọ!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Otu ugo si efegharị na mbara eluigwe; otu agwọ si akpụ nʼelu nkume, otu ụgbọ mmiri si achọta ụzọ ya nʼoke osimiri; na otu ịhụnanya si eto nʼetiti nwoke na nwaagbọghọ.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“Nke bụ ụzọ nwanyị na-akwa iko, Ọ na-eri ma hichaa ọnụ ya, na-asị, ‘E meghị m ajọ ihe ọbụla.’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“Ọ dị ihe atọ na-eme ka ụwa maa jijiji, nʼokpuru ihe anọ nke ọ na-apụghị ịnagide,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Ohu ghọrọ eze, onye nzuzu ihe na-agara nke ọma,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nwanyị obi ilu mesịrị lụta dị, na odibo nwanyị ghọrọ nwunye nna ya ukwu.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“Ihe anọ dị nke dị nta nʼelu ụwa, ma ha maa ihe nke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Ndanda bụ ndị na-enweghị ume, ma ha na-akpakọta nri ha, dozie nke ha ga-eri nʼoge oyi.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Ewi nkume bụ ndị na-adịghị ike, ma ha na-echebe onwe ha site nʼibi nʼọgba nkume.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Igurube enweghị eze, ma ha na-aga nʼigwe nʼahịrị nʼahịrị.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Ngwere dị mfe iji aka jide ya, ma ị ga-achọta ha ọ bụladị nʼụlọ ndị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“Ha dị ihe atọ na-ejegharị nʼụwa nʼọnọdụ ịdị oke ebube, mbaa, ha dị anọ: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Ọdụm, eze ụmụ anụmanụ. Ọ naghị atụ onye ọbụla egwu,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na oke ọkụkọ na-ejegharị ejegharị, na mkpi, na eze ndị agha ya gbara gburugburu.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32</w:t>
      </w:r>
      <w:r>
        <w:rPr>
          <w:lang w:val="ig_NG" w:bidi="ig_NG"/>
        </w:rPr>
        <w:t xml:space="preserve"> “Ọ bụrụ na i meela ihe nzuzu site nʼifuli onwe gị elu maọbụ zube nzube ọjọọ, anyala isi nʼihi ya, were aka gị kpuchie ọnụ gị nʼihere.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33</w:t>
      </w:r>
      <w:r>
        <w:rPr>
          <w:lang w:val="ig_NG" w:bidi="ig_NG"/>
        </w:rPr>
        <w:t xml:space="preserve"> A pịaa mmiri ara ehi a na-ewepụta mmanụ ara ehi; iti mmadụ aka nʼimi na-akpata ịgba ọbara, otu a kwa ikpali iwe na-eweta ise okwu.”</w:t>
      </w:r>
    </w:p>
    <w:p>
      <w:pPr>
        <w:pStyle w:val="Heading2"/>
      </w:pPr>
      <w:r>
        <w:rPr>
          <w:lang w:val="ig_NG" w:bidi="ig_NG"/>
        </w:rPr>
        <w:t>Ilu 31:1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a bụ okwu si nʼọnụ Lemuel, eze Masa. Ha bụ okwu ndị ahụ nne eze Lemuel kuziri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Gee ntị, nwa m, gee ntị, nwa nke afọ m. Gee ntị, nwa m, nwa nke ọziza ekpere m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Enyela ụmụ nwanyị ike gị, enyekwela ịdị ike gị nʼaka ndị nʼala ndị eze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Lemuel nwa m, ọ bụghị ihe kwesiri ekwesi na ndị eze ga-aṅụ mmanya. O kwesikwaghị ka agụụ ịṅụ mmanya bụrụ ihe ga na-agụ ndị eze.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Ka ha ghara ịṅụbiga mmanya oke si otu a chefuo ikpe ikpe ziri ezi dịka iwu kwuru. Ka ha gharakwa isite nʼịṅụbiga mmanya oke napụ ndị a na-emegbu emegbu ikpe ziri ezi ha kwesiri inweta.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Ndị e kwesiri inye mmanya bụ ndị ahụ na-ala nʼiyi, ndị ahụ nọ nʼọnọdụ oke ihe mgbu nke 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Ka ha ṅụọ chefuo ọnọdụ ọjọọ ha, ka ha gharakwa icheta ọnọdụ nhụju anya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Jisie ike kwuchite ọnụ ndị ahụ na-enweghị ike ikwuru ọnụ onwe ha; kwuchitekwa ọnụ ndị niile ọnọdụ ha dị ala.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Kwusie okwu ike, kpeekwa ikpe ziri ezi. Gbooro ndị ogbenye na ndị mkpa na-akpa ọgụ site nʼaka ndị na-emegbu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Nwanyị nwere ugwu onye ga-achọtali ya? Ọ dị oke ọnụ karịa nkume rubi.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Di nwanyị dị otu a na-atụkwasị obi ya niile nʼime ya, ọ dịghị ihe dị mkpa nke na-akọ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Ihe nwanyị dị otu a na-ewetara di ya bụ naanị ihe ọma. Ihe ọjọọ ọbụla adịghị esi nʼaka ya abịakwasị di ya ụbọchị niile nke ndụ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na-ahọrọ ajị anụ na flakisi jiri ya na-arụ ọrụ na-atọ aka ya ụtọ.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na-esite nʼebe dị anya na-ebubata ihe oriri nʼụlọ ya dịka a ga-asị na ọ bụ ụgbọ mmiri.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Tupu chi abọzie, nwanyị a esitelarị nʼihe ndina bilie kwadooro ezinaụlọ ya ihe oriri, ma debekwara odibo ndị inyom na-ejere ya ozi oke ihe oriri nke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Ọ na-apụ nyochapụta ịdị mma ala ubi, ma zụpụta ya. Ọ bụ ego ọ rụpụtara nʼonwe ya ka o ji arụ ọrụ ubi vaịnị.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Ike ịrụ ọrụ adịghị agwụ ya. Ọ dị nnọọ ike, bụrụkwa onye na-arụpụta ihe dị iche iche.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 na-elezi anya hụ na ihe ahịa o mepụtara dị ezi oke ọnụahịa; ọ bụ nke a mere o ji na-arụ ọrụ ruo nʼime ime abalị.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Nʼọbụaka ya ka o jidere osisi ịtụ ogho akwa; mkpịsịaka ya na-ejidesikwa ozele e ji na-ekwe akwa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Ọ na-agbasapụ aka inyere ndị ogbenye na ndị mkpa na-akpa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Udu mmiri maọbụ oge oke oyi adịghị eche ya uche nʼihi na ndị niile nọ nʼezinaụlọ ya nwere uwe ha ga-eji chụọ oyi.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Ọ na-akpa akwa a na-agbasa nʼelu ihe ndina, ma ya onwe ya na-eyikwa uwe e ji ezi akwa ọcha na akwa odo odo dụọ.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23</w:t>
      </w:r>
      <w:r>
        <w:rPr>
          <w:lang w:val="ig_NG" w:bidi="ig_NG"/>
        </w:rPr>
        <w:t xml:space="preserve"> Di ya bụ onye a na-asọpụrụ nʼọnụ ụzọ ama obodo ebe ọ na-ewere ọnọdụ nʼetiti ndị okenye nke ala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24</w:t>
      </w:r>
      <w:r>
        <w:rPr>
          <w:lang w:val="ig_NG" w:bidi="ig_NG"/>
        </w:rPr>
        <w:t xml:space="preserve"> Ọ na-akpa ma na-adụkwa akwa dị iche iche, ya na ihe ike nʼukwu, ndị ọ na-eresi ndị ahịa ndị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25</w:t>
      </w:r>
      <w:r>
        <w:rPr>
          <w:lang w:val="ig_NG" w:bidi="ig_NG"/>
        </w:rPr>
        <w:t xml:space="preserve"> Ọ bụ nwanyị dị ike, onye a na-asọpụrụ asọpụrụ. Ụjọ adịghị atụkwa ya maka ihe ga-eme nʼoge dị nʼihu.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26</w:t>
      </w:r>
      <w:r>
        <w:rPr>
          <w:lang w:val="ig_NG" w:bidi="ig_NG"/>
        </w:rPr>
        <w:t xml:space="preserve"> Ọ na-eji amamihe na-ekwu okwu ntụziaka kwesiri dịkwa nʼire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27</w:t>
      </w:r>
      <w:r>
        <w:rPr>
          <w:lang w:val="ig_NG" w:bidi="ig_NG"/>
        </w:rPr>
        <w:t xml:space="preserve"> Ọ na-etinye uche nʼihe niile banyere ezinaụlọ ya, ọ naghị arụ ọrụ umengwụ.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28</w:t>
      </w:r>
      <w:r>
        <w:rPr>
          <w:lang w:val="ig_NG" w:bidi="ig_NG"/>
        </w:rPr>
        <w:t xml:space="preserve"> Ụmụ ya na-ebili gọzie ya; otu a kwa di ya ga-eto ya ezi otuto.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29</w:t>
      </w:r>
      <w:r>
        <w:rPr>
          <w:lang w:val="ig_NG" w:bidi="ig_NG"/>
        </w:rPr>
        <w:t xml:space="preserve"> Ọ ga-asị; “E nwere ọtụtụ ndị inyom ndị bụ ezi nwunye nye di ha, ma gị onwe gị kachasị ha niile mma.”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30</w:t>
      </w:r>
      <w:r>
        <w:rPr>
          <w:lang w:val="ig_NG" w:bidi="ig_NG"/>
        </w:rPr>
        <w:t xml:space="preserve"> Ịma mma nke elu ahụ adịghị egosi ihe mmadụ bụ, nʼihi na ịma mma adịghị adịgide ogologo oge. Ma nwanyị ọbụla nke na-atụ egwu Onyenwe anyị bụ onye e kwesiri ito.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31</w:t>
      </w:r>
      <w:r>
        <w:rPr>
          <w:lang w:val="ig_NG" w:bidi="ig_NG"/>
        </w:rPr>
        <w:t xml:space="preserve"> E kwesiri ito ya nʼihi ọrụ ọma niile nke aka ya rụpụtara. Ka ọrụ ya niile wetara ya otuto nʼọnụ ụzọ ama nke obodo.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