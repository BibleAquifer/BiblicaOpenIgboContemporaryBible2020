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Onye Nkuzi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Okwu onye ozizi, nwa Devid, onye bụ eze na Jerusalem.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Ihe efu, ihe niile bụ ihe efu ka onye ozizi na-ekwu. Ihe na-enweghị isi ka ihe niile bụ. Ihe niile bụ nnọọ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Olee uru mmadụ na-enweta site na ndọgbu niile ọ na-adọgbu onwe ya nʼọrụ nʼokpuru anyanwụ?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Otu ọgbọ laa, ọgbọ ọzọ abịa, ma ụwa na-adịgide ruo ebighị ebi.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Anyanwụ na-awa, na-adakwa, ma mee ngwangwa laghachi ebe o si awapụta.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Ifufe na-efe gaa na ndịda; feekwa gburugburu gaa nʼugwu, ọ na-efegharị gburugburu ebe niile; na-efe na-enweghịkwa nsọtụ.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Mmiri dị nʼiyi niile na-asọbanye nʼoke osimiri ma oke osimiri ejughị eju. Emesịakwa, mmiri ndị a na-alọghachi nʼiyi ndị a, malitekwa ịsọkwa na-aga nʼosimiri.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Ihe niile nọ na-adọgbu onwe ha nʼọrụ; ọnụ apụghị ịkọ ụdị ike ọgwụgwụ dịnụ. Otu ọbụla anyị si lee anya, afọ adịghị eju anya anyị. Afọ adịghịkwa eju ntị anyị ịnụ ihe, na ige ntị.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Ihe ọbụla nke dịrịla na mbụ ga-adịkwa ọzọ. Ihe ndị mmadụ mere nʼoge gara aga ka a ga-emekwa ọzọ. Ọ dịkwaghị ihe ọhụrụ ọbụla dị nʼokpuru anyanwụ.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Ọ dị ihe enwere ike ikwu sị, “Lee, ihe a bụ ihe ọhụrụ”? Ọ bụ ihe dịịrị nʼoge gara aga, nʼoge ndị garalarị tupu oge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Anaghị echeta ndị mgbe ochie, otu aka ahụ kwa, ọgbọ na-abịa abịa ndị ga-eso ha agakwaghị echeta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Mụ onwe m bụ onye nkuzi, bụrịị eze Izrel nʼime Jerusalem.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Ekpebiri m, were onwe m nye, iji amamihe nnyochapụta ihe m nwere ike ịmata banyere ihe niile a na-eme nʼime ụwa. Olee ụdị ibu arọ bụ nke a, nke Chineke bokwasịrị ụmụ mmadụ?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Enyochaala m ihe niile a na-eme nʼụwa chọpụta na ha enweghị isi. Ọ dị ka mmadụ ịchụgharị ifufe.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Ihe gbagọrọ agbagọ, apụghị ime ya ka ọ dizie. Ihe na-ezughị ezu, enweghị ike ịgụta ha ọnụ.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Echere m nʼime obi m sị, “Lee anya! Aghọọla m onye ukwu, bụrụ onye maara ihe karịa ndị eze niile chịrịla na Jerusalem. Enweela m amamihe nʼebe ọ dị ukwu, babigakwa ụba oke nʼihe ọmụma.”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Nʼihi ya, agbalịsiri m ike ịmụta ihe dị iche nʼetiti ihe ọmụma, na ịyị ara na nzuzu. Ma ihe m chọpụtara bụ na ọ baghị uru. Ọ dị ka itufu oge ịchọ ụzọ ijide ifufe.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Nʼihi na mgbe amamihe na-aba ụba, mgbe ahụ ka iwe na ọnụma na-ejupụta, oke ihe ọmụma na-ewetakwa oke ihe mgbu.</w:t>
      </w:r>
    </w:p>
    <w:p>
      <w:pPr>
        <w:pStyle w:val="Heading2"/>
      </w:pPr>
      <w:r>
        <w:rPr>
          <w:lang w:val="ig_NG" w:bidi="ig_NG"/>
        </w:rPr>
        <w:t>Onye Nkuzi 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Echere m nʼime obi m sị, Ugbu a, aga m eji ihe na-enye obi aṅụrị nwaa gị site otu a chọpụta ihe dị mma, ma nke a bụkwa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“Ọchị,” ka m sịrị na “ọ bụ ihe nzuzu. Ikpori ndụ, uru gịnị ka ọ bara?”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Echere m nʼobi ụtọ m ga-esite nʼịṅụ mmanya. Agbasokwara m ụzọ ibi ndụ nzuzu ma obi m nọ nnọọ na-edu m site nʼamamihe. Olileanya m bụ na m ga-esi otu a chọta ụzọ kachasị mma ndị mmadụ nwere ike iji bie mkpụmkpụ ndụ ha nʼụwa.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Arụpụtara m ọtụtụ ihe dị iche iche, ewuru m ụlọ nye onwe m ma nweekwa ubi vaịnị.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Ewuru m ubi a gbara ogige ebe izuike, ma kụọkwa osisi na-amị mkpụrụ dị iche iche nʼime ha,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wuore onwe m ọdọ mmiri ebe a ga-esi na-agba ubi m niile mmiri.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Agbatara m ndị ohu nwoke na nwanyị, nweekwa ndị ohu ọzọ a mụrụ nʼụlọ m. Enwekwara m ọtụtụ igwe ehi na anụ ụlọ karịa eze niile ndị bu m ụzọ chịa na Jerusalem.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Achịkọtara m ọlaọcha na ọlaedo nye onwe m, na akụnụba nke ọtụtụ ndị eze na-achị ala ha na-atụtara m. E nwetakwara m nye onwe m ndị ikom na ndị inyom ndị na-abụ abụ. Enwekwara ndị iko nwanyị nʼebe ọ bara ụba. Ihe ụtọ niile ndị na-amasị obi nwa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E, aghọrọ m onye dị ukwuu karịa eze niile ndị burula m ụzọ chịa na Jerusalem. Ma nʼime ihe ndị a niile, anya doro m, ihe niile ka m ji amamihe tulee.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Ihe ọbụla m chọrọ, ka m na-ewere; egbochighị m onwe m aṅụrị ọbụla. Obi m ṅụrịrị ọṅụ site nʼọrụ niile, nke a bụkwa oke m ketara na ndọgbu niile m dọgburu onwe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Mgbe m tulere ihe banyere ihe ndị a niile m tinyetụrụ aka, otu m si dọgbuo onwe m nʼọrụ banyere ha, mkpebi m bụ na ha niile bụ ihe efu, dịka ịchọ ijide ifufe. Nʼezie, ihe niile bụ ihe efu, ha abakwaghị 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Atụgharịrị m bido ịmụ ihe banyere amamihe, na ịyị ara na nzuzu. Olee ihe ọzọ nke onye ga-anọchi anya eze ga-eme, karịa ihe ndị ahụ e merela na mbụ?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Achọpụtara m na amamihe dị mma karịa nzuzu, dịka ìhè si dị mma karịa ọchịchịrị.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Nʼihi na onye maara ihe na-ahụ ụzọ ma isi kpuru onye nzuzu. Ma achọpụtakwara m na otu ihe ndaba na-adabara onye amamihe na onye nzuzu.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Agwara m onwe m okwu sị, “Dịka onye nzuzu ga-anwụ, otu ahụ kwa ka m ga-anwụ. Gịnị bụ uru amamihe m niile bara?” Ekwuru m nʼobi m sị, “Ihe a bụkwa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Nʼihi na onye maara ihe na onye nzuzu bụ ndị a na-agaghị echeta ihe banyere ogologo oge dị nʼihu. Nʼụbọchị ndị na-abịa nʼihu, a gaghị echeta ha. Onye amamihe na onye nzuzu aghaghị ịnwụ.”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Ya mere, akpọrọ m ịdị ndụ asị, nʼihi na ọrụ a na-arụ nʼokpuru anyanwụ wutere m. Ihe efu ka ọ bụ; ọ dị ka ịchụgharị ifufe.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Ihe niile m gbalịrị ịrụpụta ka m kpọrọ asị, nʼihi na amaara m na emesịa, aga m ahapụrụ ha onye ọzọ na-abịa nʼazụ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Onye maara ma ọ ga-abụ onye maara ihe ma ọ ga-abụkwanụ onye nzuzu? Ma ihe niile m ji amamihe ǹka m na ike m rụpụta nʼokpuru anyanwụ ga-abụ nke ya! Ihe a bụ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Ya mere, o wutere m nʼobi na m dọgburu onwe m nʼọrụ nʼokpuru anyanwụ.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Nʼihi na mmadụ nwere ike jiri amamihe, na ihe ọmụma na ǹka dọgbuo onwe ya nʼọrụ, emesịa, ha ahapụrụ onye na-enweghị mgbe ọ rụrụ ọrụ ọbụla ihe ndị ahụ niile. Nke a bụkwa ihe efu, na oke ihe ndakwasị.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Gịnị bụ uru mmadụ na-enweta na ndọgbu niile ọ na-adọgbu onwe ya nʼọrụ nʼokpuru anyanwụ?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Nʼihi nʼụbọchị ha niile jupụtara naanị nʼihe mgbu na iru ụjụ, ọ bụladị nʼabalị, obi ha anaghị ezu ike. Ihe ndị a bụkwa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Nʼihi ya, ekpebiri m na ọ dịghị ihe ọzọ ga-abara mmadụ uru karịakwa naanị ịnọdụ ala rie nri, ṅụọkwa ihe ma chọta ojuju afọ nʼọrụ ya. Achọpụtakwara m na ọ bụladị nke a si nʼaka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Ọ dịghị onye pụrụ iri maọbụ ṅụọ ma o siteghị na Chineke?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Nʼihi na ndị na-eme ihe na-atọ ya ụtọ, ka Chineke na-enye amamihe na ihe ọmụma, na ọṅụ; ma ọ na-enye onye mmehie ọrụ ịkpakọta na ịchịkọba akụnụba nke ọ ga-enyefe nʼaka onye ahụ ihe ya dị Chineke mma. Nke a bụkwa ihe efu; ịchụso ifufe.</w:t>
      </w:r>
    </w:p>
    <w:p>
      <w:pPr>
        <w:pStyle w:val="Heading2"/>
      </w:pPr>
      <w:r>
        <w:rPr>
          <w:lang w:val="ig_NG" w:bidi="ig_NG"/>
        </w:rPr>
        <w:t>Onye Nkuzi 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Ihe ọbụla nwere oge; mgbe dịkwara ihe ọbụla a na-eme eme nʼeluigwe.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Oge ịmụ nwa na oge ịnwụ anwụ, oge ịkụ ihe na oge ihopu,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oge igbu egbu; na oge ịgwọ ọrịa, oge itikpọ na oge iwuzi ewuzi,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oge ịkwa akwa, na oge ịchị ọchị, oge iru ụjụ na oge ite egwu,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oge ikposa nkume na oge ịchịkọta nkume, oge ịbakụ na oge ịkwụsị ịbakụ,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oge ịchọ ihe, na oge ntufu, oge ịchịkọba, na oge ichifusi,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oge ndọwasị, na oge ndụkọta, oge ịgba nkịtị, na oge ikwu okwu,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oge ịhụnanya na oge ịkpọ asị, oge ibu agha, na oge ime udo.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Gịnị bụ nnọọ ihe mmadụ na-enweta site na ndọgbu niile nke nʼọrụ niile ọ na-arụ?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Ahụla m ibu arọ nke Chineke bokwasịrị ndị mmadụ e kere 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 meela ka ihe niile maa mma nʼoge nke ya. O tinyekwala ebighị ebi nʼime obi ndị mmadụ; ma o nweghị ka mmadụ ghọta ọrụ Chineke site na mmalite ruo nʼọgwụgwụ.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Nʼihi ya, ekpebiri m na ihe dịịrị mmadụ ịchọ bụ obi ụtọ na inwe aṅụrị na ndụ ya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Ihe ọzọ bụ ka mmadụ rie, ṅụọ, ma nwee afọ ojuju na ndọgbu niile ọ na-adọgbu onwe ya, nʼihi na ha bụ onyinye si nʼaka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Amaara m na ihe niile Chineke mere na-adịgidekwa. O nweghị ihe apụrụ itinye na ya, o nweghịkwa ihe apụrụ iwepụkwa site na ya. Chineke na-eme nke a ka ndị mmadụ tụọ egwu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Ihe ọbụla dị ugbu a, adịlarị na mgbe ochie, ihe ọbụla gaje ịdị dịlarị na mbụ. Chineke na-eme ka ihe niile mere na mgbe gara aga megharịakwa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Ọzọkwa, achọpụtara m otu ihe nʼokpuru anyanwụ, na ọnọdụ ezi ikpe naanị mmebi iwu jupụtara, nʼebe e kwesiri inwe ikpe ziri ezi ị ga-achọpụta na ihe ọjọọ dịkwa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A gwara m onwe m, “Chineke ga-ekpe, ndị ezi omume na ndị ajọ omume ikpe, nʼihi na a ga-enwe oge maka ihe ọbụla a na-eme eme, oge dịkwa maka ikpe ọrụ niile nke mmadụ ikpe.”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Echere m nʼobi sị, “Ebe mmadụ nọ, Chineke na-anwale ya, ka mmadụ mata na ha dị ka anụmanụ.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Nʼihi na ihe na-eche mmadụ na anụmanụ bụ otu. Ha abụọ na-eku ume, ha abụọ na-anwụkwa anwụ. Ọ dịghị ihe mmadụ ji karịa anụmanụ. Ihe niile bụ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Ha niile na-alaghachi nʼotu ebe; ọ bụ nʼaja ka ha si pụta, ebe ahụ kwa ka ha ga-alaghachi.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Onye pụrụ iguzo gbaa akaebe na mmụọ mmadụ na-ala nʼelu ma nke anụmanụ na-ala nʼaja?”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Nʼihi ya, ahụrụ m na ọ dịghị ihe ọzọ ụmụ mmadụ kwesiri ime karịakwa inwe ọṅụ nʼọrụ ha, nʼihi na nke ahụ bụ oke ha nʼebe a. Onye ga-eme ka ha bịaghachi hụ ihe ga-eme nʼazụ ha?</w:t>
      </w:r>
    </w:p>
    <w:p>
      <w:pPr>
        <w:pStyle w:val="Heading2"/>
      </w:pPr>
      <w:r>
        <w:rPr>
          <w:lang w:val="ig_NG" w:bidi="ig_NG"/>
        </w:rPr>
        <w:t>Onye Nkuzi 4:1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Ọzọ, ahụrụ m mmegbu na obi ilu niile dị nʼokpuru anyanwụ, anya mmiri akwa ndị a na-emegbu emegbu, ma ọ dịkwaghị ndị nkasiobi ha nwere, ma ike dị nʼaka ndị mmegbu a, ma ha enwekwaghị ndị nkasiobi.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Nʼihi ya, ekwuru m, na ndị nwụrụ anwụ, bụ ndị nwụrụ anwụ mgbe gara aga, ka ndị dị ndụ mma, bụ ndị nke dị ndụ ruo ugbu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Ma ọ dị mma karịa ha abụọ bụ onye ahụ a na-amụbeghị, onye na-ahụbeghị ihe ọjọọ nke dị nʼokpuru anyanwụ.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Achọpụtakwara m na ihe mere ndị mmadụ ji na-adọgbu onwe ha nʼọrụ bụ nʼihi anya ụfụ ha nwere nʼebe ihe ndị agbataobi ha dị. Nke a bụ ihe efu, ịchụso ifufe.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nzuzu na-afanye aka abụọ nʼapata, na-eri anụ ahụ onwe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 ka mma inwe ihe ntakịrị na obi udo, karịa mmadụ inweju akụ site nʼịdọgbu onwe ya nʼọrụ, nke bụ naanị ịchụso ifufe.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dịkwa ihe ọzọ m hụrụ nʼokpuru anyanwụ bụ naanị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dị otu nwoke nke naanị ya nọ, o nweghị nwa, o nwekwaghị ụmụnne. Mgbe niile, ọ na-adọgbu onwe ya nʼọrụ, ma nke a emeghị ka afọ ju ya nʼakụnụba o nwere. Ọ jụrụ sị, “Ọ bụ nʼihi onye ka m ji adọgbu onwe m nʼọrụ,” “nʼihi gịnị ka m ji anapụ onwe m ihe obi aṅụrị?” Ihe nke a enweghị isi, ihe efu na-eweta obi mgbawa ka ha 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Mmadụ abụọ ka mma karịa otu onye, nʼihi na ha ga-arụpụta ọtụtụ ihe: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Otu onye nʼime ha daa, onye nke ọzọ ga-apalite ya. Ma mgbe ọ bụ naanị otu onye, onye ga-apalite ya? Ọ nọ nʼime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Ọzọ, ọ bụrụ na mmadụ abụọ edinakọ, ahụ ga-ekpokwa ha ọkụ, ma olee otu onye naanị ya dina ga-esi nweta okpomọkụ?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bụ ezie na e nwere ike merie onye naanị ya guzo, ma mmadụ abụọ pụrụ iguzo zọọ onwe ha. Ụdọ e ji eriri atọ tụkọta nʼotu, adịghị adọbi ya ngwangwa.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Ọ ka mma ịbụ nwantakịrị na onye ogbenye nwere nghọta karịa ịbụ agadi bụ eze ndị nzuzu, onye na-adịghị aṅa ntị na ndụmọdụ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Nwata dị otu a, ma eleghị anya, ọ ga-esi nʼụlọ mkpọrọ pụta bụrụ eze, ma ọ bụkwanụ na a mụrụ ya ogbenye nʼalaeze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Ahụrụ m na mmadụ niile ndị bi nʼokpuru anyanwụ na-eso nwantakịrị ahụ onye nọchiri anya eze.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A pụghị ịgụta ndị dịnyere ya, ma ndị ga-esota nʼazụ agaghị enwe ọṅụ nʼebe onye nọchiri eze ahụ nọ. Ọzọkwa, nke a bụ ihe efu, naanị ịchụso ifufe.</w:t>
      </w:r>
    </w:p>
    <w:p>
      <w:pPr>
        <w:pStyle w:val="Heading2"/>
      </w:pPr>
      <w:r>
        <w:rPr>
          <w:lang w:val="ig_NG" w:bidi="ig_NG"/>
        </w:rPr>
        <w:t>Onye Nkuzi 5:1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Mgbe ị na-aba nʼụlọ ukwu Chineke, lezie anya. Meghee ntị gị nke ọma, karịa ịchụ aja onyinye nke ndị nzuzu, ndị na-amaghị na ha na-eme ihe ọjọọ.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Abụla onye na-eme ọsịịsọ ikwu okwu maọbụ ime ngwangwa nʼime echiche obi gị, maọbụ ikwe Chineke nkwa ọnụ efu. Nʼihi na Chineke nọ nʼeluigwe ma naanị nʼụwa ka ị nọ, nʼihi ya ka okwu ọnụ gị dị ole na ole.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Dị ka ọtụtụ nchekasị si eweta ị rọọ nrọ, otu a ka okwu onye nzuzu si dị mgbe ọtụtụ okwu dị ya nʼọnụ.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Nʼihi ya, mgbe ị na-ekwe Chineke nkwa, atụfula oge imezu ihe ahụ, nʼihi na ihe banyere ndị nzuzu adịghị atọ Chineke ụtọ. Mezuo nkwa niile i kwere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Ọ ka mma na ị gbara nkịtị karịa na ị ga-ekwe nkwa ma ị gaghị emezu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Ekwela ka ọnụ gị duba gị na mmehie. Azọkwala onwe gị site nʼịgwa onyeozi Chineke, “na i kwere nkwa a na-amaghị ama.” Nʼihi gịnị ka Chineke ga-eji wee iwe nʼihi ihe ị kwuru, ma bibiekwa ọrụ aka gị?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Aga m eme, aga m eme, ma e meghị ya bụ naanị okwu efu. Ya mere, tụọ egwu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bụrụ na ị hụ ebe a na-emegbu ndị ogbenye, na-anapụkwa ha ihe ruru ha site nʼikpe ikpe na-ezighị ezi na mpaghara obodo a na-achị achị, ya ejula gị anya, nʼihi na onyeisi ọbụla nwere onye na-atụrụ ya. Ndịisi na-atụ iwu nwekwara ndị kachasị ha elu. Otu a kwa, ọ dịkwa ndị dị elu karịa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Mgbe ihe nnweta si nʼala ubi bara ụba, ọ na-abara onye ọbụla uru; ọ na-abakwara eze nʼonwe ya 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Onye ọbụla hụrụ ego nʼanya, ọ gaghị eju ya afọ. Onye ọbụla hụrụ akụnụba nʼanya adịghị enwe afọ ojuju nʼihe ọbụla. Nke a bụkwa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Akụ na-abawanye, ndị na-eri ya na-abawanyekwa. Olee uru ha bara nye onyenwe ha karịa iji anya ya abụọ na-ele ha?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Onye na-arụsị ọrụ ike na-arahụ ụra nke ọma, ma o riri nri nta ma o rikwaranụ nke dị ukwuu, ma oke iriju afọ onye ọgaranya anaghị ekwe ya rahụ ụra.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Ahụrụ m ihe ọjọọ ọzọ nʼokpuru anyanwụ, mmadụ debere akụnụba ruo mgbe o wetara ya ihe mgbu,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ma akụnụba ndị ahụ bụ ihe furu site nʼọdachi nke bụ na mgbe ha mụtara ụmụ, o nwekwaghị ihe fọdụrụ ụmụ ahụ iketa.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Dịka mmadụ si gbara ọtọ site nʼafọ nne ya bata nʼụwa, otu a ka anyị ga-esi hapụ ya. O nweghị ihe ọ ga-ebu pụọ site na ndọgbu niile ọ dọgburu onwe ya nʼọrụ.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Ma nke a bụ ihe ọjọọ nke na-egbu mgbu nʼobi. Mmadụ na-ala dịka o siri bịa. Gịnị bụ uru ya, mgbe ọ na-adọgbu onwe ya nʼọrụ nye ifufe?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Ụbọchị ndụ ya niile, ọ na-eri ihe nʼọchịchịrị, site oke mgbagwoju anya, na nsogbu na iwe.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Ma achọpụtara m na ọ bụ ihe dị mma na ihe kwesiri omume, ka nwoke rie ihe ma ṅụọkwa ihe ọṅụṅụ Ka ọ chọtakwa afọ ojuju nʼime ndọgbu niile nke ọrụ ọ ruru nʼokpuru anyanwụ, nʼoge mkpụmkpụ ndụ nke Chineke nyere ya. Nʼihi na nke a bụ oke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Ọzọkwa, ọ bụrụ na Chineke enye mmadụ akụnụba na ihe nweta, ma nyekwa ya ike ọ ga-eji kporie ndụ nʼime ihe ndị a, ya nabata nke a dị ka oke ya ma were ọṅụ rụọ ọrụ ya. Ha bụ onyinye si nʼaka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Ebe ọ bụ na Chineke enyela ya obi ụtọ, ụbọchị ndụ ya ekwesighị iwetara ya oke echiche.</w:t>
      </w:r>
    </w:p>
    <w:p>
      <w:pPr>
        <w:pStyle w:val="Heading2"/>
      </w:pPr>
      <w:r>
        <w:rPr>
          <w:lang w:val="ig_NG" w:bidi="ig_NG"/>
        </w:rPr>
        <w:t>Onye Nkuzi 6:1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 dị ihe ọjọọ ọzọ nke m hụrụ nʼokpuru anyanwụ, nke na-anyịdo ụmụ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Chineke na-enye mmadụ akụnụba, na ihe nnweta, na nsọpụrụ, na-emekwa ka ha nwee ihe niile ha chọrọ, ma ọ dịghị enye ha ike ịnụ ụtọ ha; ma onye ọzọ na-anụ ụtọ ha. Nke a bụ ihe efu, bụrụkwa ihe jọgburu onwe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Mmadụ nwere ike mụta narị ụmụ, o nwekwara ike nwee ndụ ogologo ruo agadi, ma ọ bụrụ na o nweghị ike ịnụ ụtọ akụnụba ya, ọ bụrụkwa na o nwetaghị ụdị olili ruru ya, ana m asị, na nwa nwụrụ nʼafọ dị mma karịa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Ọbịbịa ya e nweghị isi, nʼọchịchịrị ka ọ na-ala, ọ bụkwa ọchịchịrị ka e kpuchiri aha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Ọ bụ ezie na ọ gaghị ahụ ihe anwụ anya, ọ makwaghị ihe ọbụla, o nwere izuike karịa nwoke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A sịkwarị na o biri ndụ puku afọ, okpukpu abụọ, ma ọ nụghị ụtọ akụnụba ya. Ọ bụghị nʼotu ebe ka ha niile na-ala?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Ndọgbu niile mmadụ na-adọgbu onwe ya nʼọrụ bụ ka o rijuo afọ, ma o nweghị onye na-enweta ihe na-ezuru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Olee ụzọ onye maara ihe si dị mma karịa onye nzuzu? Gịnị bụ uru dịịrị onye ogbenye na ọ maara otu e si akpa ezi agwa nʼihu ndị dị ndụ?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Ihe eji anya hụ ka mma karịa oke ọchịchọ! Nke a bụkwa ihe efu na ịchụso ifufe.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Ihe ọbụla dị ugbu a, ka akpọrọ aha na mgbe gara aga. Amakwaara ihe mmadụ bụ, mmadụ ọbụla apụghị ịlụso onye ka ya ike ọgụ.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Okwu na-aba ụba, nghọta na-adị nta. O nwere uru nke a bara?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Onye mara ihe dịrị mmadụ mma na ndụ, nʼụbọchị ole na ole nke na-abaghị uru o nwere ịgabiga ndụ a dịka onyinyo? Onye pụrụ ịgwa ya ihe ga-eme nʼokpuru anyanwụ, mgbe ọ nwụsịrị?</w:t>
      </w:r>
    </w:p>
    <w:p>
      <w:pPr>
        <w:pStyle w:val="Heading2"/>
      </w:pPr>
      <w:r>
        <w:rPr>
          <w:lang w:val="ig_NG" w:bidi="ig_NG"/>
        </w:rPr>
        <w:t>Onye Nkuzi 7:1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Ezi aha ka mma karịa mmanụ isi ụtọ. Ụbọchị mmadụ nwụrụ ka ụbọchị a mụrụ ya mma.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Ọ kaara gị mma ije nʼebe a na-eru ụjụ karịa ebe a na-eri na-aṅụ. Nʼihi na ọnwụ dịịrị mmadụ ọbụla; ndị dị ndụ kwesiri iburu nke a nʼobi.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Iru ụjụ ka ịchị ọchị mma, ihu gbarụrụ agbarụ na-enyere obi aka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Onye maara ihe na-eche echiche banyere ọnwụ, ma onye nzuzu na-eche naanị banyere ikpori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Ọ ka mma ige ntị nye mba onye maara ihe karịa ịṅa ntị nʼabụ ndị na-enweghị uche na-abụ.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Ọchị onye nzuzu dị ka mkpọtụ nke ogwu na-ere ọkụ na-eme nʼokpuru ite. Ihe a bụkwa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Iji anya ike nara mmadụ ihe na-eme ka onye mara ihe ghọọ onye nzuzu, iri ngarị na-emerụ obi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Ọgwụgwụ ihe ọbụla dị mma karịa mmalite ya! Ogologo ntachiobi dị mma karịa mpako!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Abụla onye na-ewe iwe ọsịịsọ, nʼihi na iwe bụ oke ndị nzuzu.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Asịla, “Gịnị mere ụbọchị gara aga ji dị mma karịa ụbọchị ndị a?” Nʼihi na ọ bụghị amamihe ị jụ ajụjụ dị otu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Amamihe dịka ihe nketa, bụ ihe dị mma. Ọ na-abara uru nye ndị na-ahụ anyanwụ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Amamihe bụ ndo dịka ego si bụrụkwa ndo, ma ụzọ ihe ọmụma ji dị mma karịa bụ nke a: Amamihe na-echebe ndụ ndị nwere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Chee echiche banyere ihe Chineke na-eme. Mmadụ ọ pụrụ ime ka ọ dịzie adịzie, bụ ihe Chineke mere ka ọ gbagọọ agbagọ?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Mgbe ihe na-agara gị nke ọma, ṅụrịa ọṅụ, nʼihi ọ dịrị gị mma, ma mgbe mmekpa ahụ batara, mata nke ọma na Chineke onye na-enye ọnọdụ ọma makwa ihe banyere ọnọdụ ọjọọ. Ya mere, o nweghị onye ọbụla nwere ike ịchọpụta ọdịnihu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Ndụ m nʼụwa a bụ ihe efu, ahụla m ihe abụọ ndị a; onye ezi omume na-anwụ nʼezi omume ya, ma onye na-emebi iwu na-ebi ogologo ndụ na mmebi iwu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Nʼihi ya, abụbigala onye ezi omume oke, emekwala onwe gị onye mabigara ihe oke. Gịnị mere i ji achọ igbu onwe gị?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Abụbigala onye na-emefe ajọ omume oke, abụkwala onye nzuzu! Gịnị ka ị ga-eji nwụọ mgbe oge gị na-erubeghị?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Ọ dị mma ijide otu na-esepụghị aka na nke ọzọ, onye na-atụ egwu Chineke ga-enweta uru nʼime ha abụọ.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Amamihe na-eme ka otu onye dị ike karịa mmadụ iri na-achị otu obodo.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Gbaa ụwa niile gburugburu, ọ dịghị otu onye bụ onye ezi omume, ọ dịghị onye na-eme ihe ziri ezi nke na-adịghị eme mmehie mgbe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Egela ntị nʼihe niile ndị mmadụ na-ekwu, ị pụrụ ịnụ nkọcha nke ohu gị na-akọcha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Gị onwe gị maara na ọtụtụ oge, ị na-akọchakwa ndị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Agbalịsiela m ike inwe nghọta. Ekwuru m sị, “Aga m abụ onye amamihe,” ma nke a karịrị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Amamihe adịghị mfe inweta, ọ dị omimi nke ukwuu; ọ bụ onye pụrụ ịchọpụta ya?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A tụgharịrị uche m ka m ghọta, iledo na ịchọpụta amamihe na atụmatụ otu ihe niile si dị na ịghọtakwa nzuzu nke dị na ajọ omume na ịyị ara nke dị na enweghị uche.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Achọpụtara m na ọ dị ihe dị ilu karịa ọnwụ, ihe ahụ bụ nwanyị. Obi ya dị ka ụgbụ. Otu a kwa, aka o ji ejikụ gị dị ka ụdọ igwe. Onye ahụ na-eme ihe na-atọ Chineke ụtọ na-esi nʼaka ya gbapụ, ma ndị mmehie ka ọ na-enwude nʼọnya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“Lee, Ihe a ka m chọpụtara,” ka onye nkuzi kwuru: “Site nʼịtụkwasị otu ihe nʼelu ibe ya ka m matara isi ihe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Mgbe m ka na-achọ ma achọtaghị m, nʼetiti puku mmadụ ndị ikom, achọtara m otu onye aka ya dị ọcha, ma ọ dịghị otu nwanyị m chọtara nʼetiti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Achọpụtara m naanị nke a, Chineke mere ndị mmadụ ka ha bụrụ ndị ụzọ ha ziri ezi, ma ha atụgharịala chọrọ ọtụtụ ihe nchepụta gawa.”</w:t>
      </w:r>
    </w:p>
    <w:p>
      <w:pPr>
        <w:pStyle w:val="Heading2"/>
      </w:pPr>
      <w:r>
        <w:rPr>
          <w:lang w:val="ig_NG" w:bidi="ig_NG"/>
        </w:rPr>
        <w:t>Onye Nkuzi 8:1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Onye dị ka onye amamihe? Onye maara nkọwa ihe? Amamihe na-enyekwa ihu ya ihe, na-emekwa ka mgbarụ nke ihu ya gbanwee.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Asị m, debe iwu eze, nʼihi iyi ị ṅụrụ nʼihu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Emela ngwangwa isi nʼihu eze pụọ. Akwagidela ihe ọjọọ nʼihi na ọ ga-eme ihe masịrị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Nʼihi na okwu eze nwere ike ọ dịghị onye pụrụ ịjụ ya, Gịnị ka ị na-eme?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na-edebe iwu eze agaghị adaba na nsogbu. Onye maara ihe na-ama mgbe kwesiri na ụzọ kwesiri ime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Ihe niile nwere oge kwesiri ya, ụzọ e si eme ha dịkwa, ọ bụ ezie na nsogbu mmadụ dị ukwuu nʼahụ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Ebe ọ bụ na o nweghị onye mara ihe na-aga ime, onye pụrụ ịgwa ibe ya ihe gaje ime?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dịghị onye nwere ike igbochi mmụọ mmadụ mgbe ọ chọrọ. Ọ dịghị onye nwere ike igbochi ụbọchị ọnwụ ya. Dịka o si sie ike izighachi mmadụ azụ nʼoge agha, otu a ka o si sie ike ajọ omume ịtọghapụ ndị na-eme ihe ọjọọ.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Ihe ndị a niile ka m hụrụ, mgbe m na-atụgharị uche banyere ihe niile a na-eme nʼokpuru anyanwụ. Mgbe ụfọdụ, mmadụ na-emegide ibe ya si otu a wetara onwe ya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Ọzọkwa, ahụrụ m ebe e liri ndị ajọ omume, ndị na-abata na apụkwa site nʼebe dị nsọ, a na-etokwa ha nʼobodo ebe ha mere ihe ndị a. Nke a bụkwa nnọọ ihe na-enweghị isi;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Nʼihi na e nyeghị ntaramahụhụ mmehie mgbe o kwesiri, obi ndị mmadụ na-ejupụta nʼatụmatụ ime mmehie.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Onye ajọ omume nwere ike mee narị mmehie bikwaa ogologo ndụ, ma amara m na ọ ga-adịrị ndị na-atụ egwu Chineke mma karịa, bụ ndị na-atụ egwu nʼihu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Nʼihi na ndị ajọ omume adịghị atụ egwu Chineke, ọ gaghị adịrị ha na mma, ụbọchị ndụ ha agaghị agbatịkwa ogologo dịka onyinyo.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dị ihe ọzọ na-enweghị isi nʼụwa: ndị ezi omume na-anata ntaramahụhụ dịrị ndị na-emebi iwu. Ndị na-emebi iwu na-anata ụgwọ ọrụ ruru ndị ezi omume. Nʼezie, ihe ndị a niile bụ ihe efu, ha enweghị isi.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Ya mere, ana m ekwupụta, na ikpori ezi ndụ dị mma, nʼihi na ọ dịghị ihe ka mma nye mmadụ nʼokpuru anyanwụ, karịa iri, na ịṅụ, na inwe obi ụtọ. Mgbe ahụ ọ ga-enwe obi ụtọ nʼọrụ ọ na-arụ nʼụbọchị niile nke Chineke nyere ya nʼokpuru anyanwụ.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Mgbe m wepụtara obi m ịchọ amamihe na ịghọta ọrụ mmadụ nʼokpuru anyanwụ nke mere na ọ naghị ehi ụra ehihie na abalị,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mgbe ahụ ka m chọpụtara ihe Chineke mere. O nweghị onye pụrụ ịghọta ihe na-aga nʼokpuru anyanwụ. Otu ọbụla mmadụ siri gbalịa o nweghị ike ịchọpụta ihe ọ pụtara. Onye maara ihe pụrụ ị sị na a amatala ya, ma nʼezie ọ maghị ya.</w:t>
      </w:r>
    </w:p>
    <w:p>
      <w:pPr>
        <w:pStyle w:val="Heading2"/>
      </w:pPr>
      <w:r>
        <w:rPr>
          <w:lang w:val="ig_NG" w:bidi="ig_NG"/>
        </w:rPr>
        <w:t>Onye Nkuzi 9:1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Ihe ndị a niile ka m tulere nke ọma nʼobi m, kpebie na ihe ndị ezi omume na ndị maara ihe na-eme dị nʼaka Chineke, ma ọ dịghị onye maara ihe na-echere ha maọbụ ịhụnanya maọbụ ịkpọ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Ihe niile na-adakwasị mmadụ niile nʼotu ụzọ ahụ, ma onye ezi omume ma onye ajọ omume, ezi mmadụ na onye na-abụghị ezi mmadụ, onye dị ọcha na onye na-adịghị ọcha, onye na-achụ aja na onye na-adịghị achụ aja. Dịka ọ dịrị ezi mmadụ, otu a ka ọ dịrị onye mmehie; dịka ọ dịrị ndị na-aṅụ iyi, otu a kwa ka ọ dị nye ndị na-adịghị aṅụ.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Nke a bụkwa ihe ọjọọ na-eme nʼokpuru anyanwụ. Otu ihe ndakwasị dịrị mmadụ niile. Ọzọkwa, obi ụmụ mmadụ jupụtara nʼihe ọjọọ na ịyị ara mgbe ha nọ na ndụ, emesịa ha alakwuru ndị nwụrụ 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Naanị ndị dị ndụ nwere olileanya. Ọ ka mma ịbụ nkịta dị ndụ karịa ịbụ ọdụm nwụrụ 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Nʼihi na ndị dị ndụ maara nke ọma na ha ga-anwụ, ma ndị nwụrụ anwụ amaghị ihe ọbụla; ha enwekwaghị ụgwọ ọrụ ọzọ, nʼihi na ha bụ ndị echefurula echefu.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Ịhụnanya ha, na ịkpọ asị ha, na ekworo ha gabigara mgbe ha nwụrụ. Ha agaghị enwekwa oke nʼihe ọbụla na-eme nʼokpuru anyanwụ.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Ya mere, gaa nʼihu, jiri ọṅụ rie nri gị, jirikwa ọṅụ ṅụọ ihe ọṅụṅụ nʼihi na ọ bụ ugbu a ka Chineke nabatara ọrụ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Yiri akwa dị ọcha mgbe niile, tee mmanụ na-esi isi ụtọ nʼisi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Bie ndụ obi ụtọ, gị na nwunye gị ị hụrụ nʼanya, ụbọchị niile nke ndụ ihe efu gị nke Chineke nyere gị nʼokpuru anyanwụ, nʼihi na nke a bụ oke dịịrị gị na ndụ ndọgbu onwe gị nʼọrụ nʼokpuru anyanwụ.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Ihe ọbụla ị na-eme, were ike gị niile mee ya, nʼihi na ịrụ ọrụ maọbụ iche echiche, maọbụ ihe ọmụma, maọbụ amamihe adịghị nʼala ndị nwụrụ anwụ. Ebe ahụ kwa ka ị na-aga.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Ahụrụ ihe ọzọ nʼokpuru anyanwụ, ọ bụghị ndị nwere ụkwụ ọsọ na-agbata ihe, ọ bụkwaghị onye sikarịrị ike na-emeri nʼagha; ọ bụghị ndị maara ihe ka nri dịrị, ọ bụghị ndị nwere nghọta ka akụnụba dịrị, ọzọkwa, ọ bụghị ndị nka ka amara na-adịrị; kama ọ bụ mgbe na ihe ndaba na-eme ka ihe ndị a dịrị.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Nke ka nke, ọ dịghị mmadụ ọbụla maara mgbe oge ya ga-eru: Ọ dị ka nnụnụ nke mara nʼọnya, maọbụ azụ e jidere nʼụgbụ. Dịka ha, ụmụ mmadụ na-adaba nʼọnya nke ihe ọjọọ mgbe ha na-atụghị anya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Ahụkwara m ihe ọzọ nʼokpuru anyanwụ, nke a bụ ụdị amamihe nke metụrụ m nʼobi nʼebe ọ dị ukwuu.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dị obodo nke naanị mmadụ ole na ole bi nʼime ya, ma otu eze dị ike chịịrị ndị agha ya bịa ibuso obodo nta a agha. Ndị agha ya gbara obodo a gburugburu na-achọ ịkwatu mgbidi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Ma ọ dị otu onye ogbenye bi nʼobodo nta ahụ, onye maara ihe, ọ zọpụtara obodo ahụ site nʼamamihe ya. Ma o nweghị onye chetara ihe banyere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Nke a mere m ji sị, inwe amamihe bara uru karịa ịdị ike, ma ọ bụrụ na onye amamihe ahụ bụ onye ogbenye, a ga-eleda ya anya, a gaghị akpọkwa okwu ya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Okwu nke onye maara ihe na-ekwu na nwayọọ ka a na-anụ, karịa iti mkpu nke onye na-achị achị nʼetiti ndị nzuzu.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Amamihe ka ihe agha niile mma, ma otu onye mmehie na-ala ọtụtụ ezi ihe nʼiyi.</w:t>
      </w:r>
    </w:p>
    <w:p>
      <w:pPr>
        <w:pStyle w:val="Heading2"/>
      </w:pPr>
      <w:r>
        <w:rPr>
          <w:lang w:val="ig_NG" w:bidi="ig_NG"/>
        </w:rPr>
        <w:t>Onye Nkuzi 10:1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Ijiji nwụrụ anwụ ga-eme ka mmanụ isi ụtọ sie isi ọjọọ. Otu a kwa, nzuzu nta pụrụ ime ka amamihe dị ukwuu ghara inwe nsọpụrụ.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Obi onye maara ihe na-eme ka o mee ihe ziri ezi, ma obi onye nzuzu na-eduba ya na mmehie.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Ị ga-ama onye nzuzu site nʼije ụkwụ ya, nʼihi na o maghị ihe. Ọ bụladị onye ọbụla na-achọpụta onye nzuzu ọsịịsọ.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Ọ bụrụ na iwe onye ọchịchị ebilie megide gị, ahapụla ọnọdụ gị, nʼihi na mmụọ dị nwayọọ ga-eme ka mmehie ukwu dị iche iche dajụọ.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Ọ dịkwa ihe ọjọọ ọzọ m hụrụ nʼokpuru anyanwụ, dịka njehie nke ndị eze na ndị na-achị achị na-ejehie.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Ahụrụ m ka ndị nzuzu na-enweta ọkwa dị elu, ma ndị ọgaranya adịghị enweta ọnọdụ ruuru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Ahụla m ka ohu na-agba ịnyịnya, ma ụmụ eze ji ụkwụ na-aga dịka ụmụ ohu.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Onye gwuru olulu ga-adaba nʼime ya! Onye na-etida mgbidi ka agwọ ga-atagbu.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 na-arụ ọrụ nʼebe a na-awa nkume ka nkume ga-adakwasị. Onye na-awa nkụ nọ nʼize ndụ site na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Ọ bụrụ na anyụike adịghị nkọ, ọ bụrụkwa na-amụghị ihu ya amụ, a ga-etinye ike karịa, ma ịma eme ihe na-eme ka ihe gazie agazi.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Ọ bụrụ na agwọ ataa mmadụ tupu e kechie ya ọnụ, ọ dịkwaghị uru ọ bara na e kechiri ya ọnụ.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Okwu onye maara ihe na-ejupụta nʼamara, ma okwu onye nzuzu na-eduba ya nʼịla nʼiyi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Nʼihi na mmalite okwu ya bụ nzuzu, ọgwụgwụ okwu ya bụkwa naanị mmebi iwu na ịyị 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Onye nzuzu na-ekwu ọtụtụ okwu. Ma o nweghị onye ma ihe na-aga ime, onye pụrụ ịgwa ya ihe gaje ime mgbe ọ nwụrụ?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Ọrụ nke ndị nzuzu na-agwụ ya ike, ha makwaghị ụzọ ijeru obodo.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Ahụhụ ga-adịrị ala nke eze ya bụ nwantakịrị, nke ndị na-achị achị bụ ndị na-akpọ oriri nʼụtụtụ.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Ngọzị na-adịrị ala ahụ nke eze ya bụ onye a na-asọpụrụ, nke ụmụ eze ya na-eri ihe mgbe o kwesiri nʼihi inweta ike, ọ bụghị maka ịṅụbiga mmanya oke.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Ọ bụ umengwụ na-eme ka ụlọ hie mmiri; ọ bụkwa umengwụ na-eme ka elu ụlọ malite ize eze.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Ịkpọ oriri na-eweta ọnụ ọchị, mmanya na-enye obi ụtọ, ma ego bụ ọsịsa nye ihe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Akọchala eze, ọ bụladị nʼechiche obi gị; maọbụ bụọ ọgaranya ọnụ nʼime ụlọ ndina gị, nʼihi na anụ ufe nọ nʼelu nwere ike buru okwu gị nwa nnụnụ nwere nku ga-akọ ihe i kwuru.</w:t>
      </w:r>
    </w:p>
    <w:p>
      <w:pPr>
        <w:pStyle w:val="Heading2"/>
      </w:pPr>
      <w:r>
        <w:rPr>
          <w:lang w:val="ig_NG" w:bidi="ig_NG"/>
        </w:rPr>
        <w:t>Onye Nkuzi 11:1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Gbasapụ aka gị nʼinye onyinye nʼihi na mgbe ọtụtụ ụbọchị gasịrị ị ga-anata ụgwọ ọrụ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Kee akụ gị ụzọ asaa maọbụ ụzọ asatọ nʼihi na ị maghị ụdị ihe ndaba ọjọọ nwere ike ịbịakwasị gị nʼobodo.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Mgbe eluigwe rujiri, mmiri ga-ezo; mgbe osisi dara, maọbụ nʼugwu maọbụ na ndịda, ebe ahụ ka ọ na-atọgbọ.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Onye na-ele ikuku anya agaghị akụ mkpụrụ ọbụla, onye na-ele igwe ojii anya agaghị ewe ihe ubi.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Dịka mmadụ na-apụghị ịmata ụzọ ikuku si aga maọbụ otu ndụ ọhụrụ si ebido nʼime afọ nwanyị dị ime, otu a ka o si dịrị ma mmadụ apụghị ịghọta ọrụ Chineke, onye mere ihe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Ghaa mkpụrụ gị nʼụtụtụ, esepụkwala aka nʼanyasị, nʼihi na ị maghị nke ga-eto, maọbụ nke a maọbụ nke ọzọ, ha niile nwere ike too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Ìhè dị ụtọ, ọ na-amasịkwa anya ịhụ ìhè anyanwụ.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bụrụ na mmadụ adị ndụ ọtụtụ afọ, ya ṅụrịa nʼime ihe niile, ma ya cheta ụbọchị ọchịchịrị ga-adị ọtụtụ. Ihe niile ndị na-abịa bụ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Nwa okorobịa, ọ bụ ihe oke ọṅụ na ị bụ okorobịa. Ya mere, ka obi gị nye gị ọṅụ nʼụbọchị niile nke okorobịa gị. Mee ihe niile ị chọrọ ime; gbasookwa ihe niile nke anya gị na-ahụ. Kama, ghọtakwa nke a, na ị ghaghị ịza ajụjụ nʼihu Chineke nʼihi ihe niile i mere.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Ya mere, wezuga nchegbu site nʼobi, wezugakwa nsogbu nke ahụ gị, nʼihi na okorobịa na ịdị ike bụ ihe efu.</w:t>
      </w:r>
    </w:p>
    <w:p>
      <w:pPr>
        <w:pStyle w:val="Heading2"/>
      </w:pPr>
      <w:r>
        <w:rPr>
          <w:lang w:val="ig_NG" w:bidi="ig_NG"/>
        </w:rPr>
        <w:t>Onye Nkuzi 12:1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Ya mere, cheta Onye kere gị mgbe ị ka bụ okorobịa, tupu ụbọchị ọjọọ ndị ahụ abịa, na mgbe afọ aka abịarubeghị mgbe ị ga-asị, “Ha anaghị atọkwa m ụtọ.”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Tupu anyanwụ na ìhè, ọnwa na kpakpando ga-agba ọchịchịrị, na nlọghachi igwe ojii mgbe mmiri zosiri.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Mgbe ndị na-echebe ụlọ ga-ama jijiji, mgbe ndị dimkpa nwoke ga-ehulata, mgbe ndị na-akwọ ihe kwụsịrị maka ha dị ole na ole, mgbe ndị na-elepụ anya site nʼoghere ga-ebido ịgba ọchịchịrị,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mgbe e mechiri ọnụ ụzọ nke pụrụ nʼokporoụzọ, mgbe olu ịkwọ nri ga-adị ala, mgbe ụda olu abụ ụmụ nnụnụ ga-akpọte ndị mmadụ, ma abụ ha niile na-ala ala,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mgbe ndị mmadụ ga-atụ egwu ebe dị elu; na ihe egwu nke okporoụzọ, mgbe osisi alụmọnd ga-ama ifuru mgbe ụkpana ga na-adọkpụ onwe ya nʼụzọ, agụụ ihe ọbụla ga-akwụsịkwa. Mgbe ahụ, ndị mmadụ ga-ala ụlọ ebighị ebi ya, ndị na-akwa akwa ga na-agagharị nʼokporoụzọ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E, cheta ya, tupu e gbubie ụdọ ọlaọcha ahụ, tupu e tiwaa ọkwa ọlaedo, tupu ite adawaa nʼisi iyi, tupu e tijie ụkwụ igwe olulu mmiri.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Mgbe ahụ, anụ ahụ anyị ga-alaghachi nʼaja ebe o si pụta; mmụọ anyị ga-alaghachikwuru Chineke onye nyere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“Ihe efu! Ihe efu!” ka onye ozizi kwuru. “Ihe niile bụ ihe efu!”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bụghị naanị nʼonye ozizi ahụ bụ onye maara ihe, o jegharịrị na-ezi ndị mmadụ ihe ọ maara. Ọ tụgharịrị uche chọpụta ọtụtụ ilu, detuokwa ha nʼusoro.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Onye ozizi chọpụtara okwu ndị dabanyere nʼusoro, ihe o depụtara bụ ihe ziri ezi na eziokwu.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Okwu ọnụ nke onye maara ihe dị ka ndụdụ e ji achụ ehi. Nchịkọta okwu amamihe ndị a dị ka ǹtu a kumiri nke ọma, nke onye na-azụ atụrụ nyere.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Ma nwa m nwoke lezie anya, atụkwasịla ihe ọzọ nʼelu ihe ndị a. Akwụkwọ a na-ede ede enweghị ọgwụgwụ, ọtụtụ mmụta na-agwụ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Ugbu a anụla ihe ndị a niile, ma nụrụ ihe bụ nkwubi okwu: Tụọ egwu Chineke, debekwa iwu ya niile, nʼihi na nke a bụ ọrụ niile dịrị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Nʼihi na Chineke ga-ekpe ọrụ ọbụla ikpe, ya na ihe nzuzo anyị niile, ma ha dị mma ma ha dị njọ.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