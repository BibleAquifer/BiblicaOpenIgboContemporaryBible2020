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Biblica® Baịbụlụ Nsọ nʼIgbo Ndị Ugbu a nke dịrị onye ọbụla ịgụ (Bible)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Biblica® Baịbụlụ Nsọ nʼIgbo Ndị Ugbu a nke dịrị onye ọbụla ịgụ (Bible)</w:t>
      </w:r>
      <w:r>
        <w:rPr>
          <w:lang w:val="ig_NG" w:bidi="ig_NG"/>
        </w:rPr>
        <w:t xml:space="preserve"> © 1980, 1988, 2019, 2020 </w:t>
      </w:r>
      <w:hyperlink r:id="rId13">
        <w:r>
          <w:rPr>
            <w:lang w:val="ig_NG" w:bidi="ig_NG"/>
          </w:rPr>
          <w:rPr>
            <w:color w:val="0000EE"/>
            <w:u w:val="single"/>
          </w:rPr>
          <w:t>Biblica, Inc</w:t>
        </w:r>
      </w:hyperlink>
      <w:r>
        <w:rPr>
          <w:lang w:val="ig_NG" w:bidi="ig_NG"/>
        </w:rPr>
        <w:t xml:space="preserve">, licensed under a </w:t>
      </w:r>
      <w:hyperlink r:id="rId14">
        <w:r>
          <w:rPr>
            <w:lang w:val="ig_NG" w:bidi="ig_NG"/>
          </w:rPr>
          <w:rPr>
            <w:color w:val="0000EE"/>
            <w:u w:val="single"/>
          </w:rPr>
          <w:t>CC BY-SA 4.0</w:t>
        </w:r>
      </w:hyperlink>
      <w:r>
        <w:rPr>
          <w:lang w:val="ig_NG" w:bidi="ig_NG"/>
        </w:rPr>
        <w:t>.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Biblica® Baịbụlụ Nsọ nʼIgbo Ndị Ugbu a nke dịrị onye ọbụla ịgụ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g_NG" w:bidi="ig_NG"/>
        </w:rPr>
        <w:t>Akwa 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Lee ka obodo ahụ nke ndị ya dị ọtụtụ si bụrụ ebe tọgbọrọ nʼefu! Lee ka o si ghọọ nwanyị di ya nwụrụ, bụ obodo ahụ a maara aha ya nʼetiti mba niile. Lee ka onye naara abụ eze nwanyị nʼetiti ala niile a na-achị achị si ghọọ ohu.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Ọ na-akwasị akwa ike nʼabalị, anya mmiri na-asọdakwa na nti ya, nʼetiti ndị ahụ niile hụrụ ya nʼanya, ọ dịghị onye na-akasị ya obi. Ndị enyi ya niile aghọgbuola ya; ha niile aghọọla ndị iro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Juda ejeela biri nʼala ọzọ, mgbe o siri nʼọnọdụ mweda nʼala na ndọgbu nʼọrụ pụta. Ọ na-ebi nʼetiti mba dị iche iche, ma ọ chọtaghị ebe izuike ọbụla. Nʼetiti nhụju anya ya ndị niile na-achụ ya ọsọ achụkwutela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Okporoụzọ niile e si eje Zayọn na-eru ụjụ, nʼihi na ọ dịghị onye na-abịakwa na mmemme ndị ahụ a kara aka. Ọnụ ụzọ ama ya niile atọgbọrọla nʼefu, ndị nchụaja ya na-asụ ude, ụmụ agbọghọ nọ nʼọnọdụ mwute, ya onwe ya nọkwa nʼọnọdụ dị ilu.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Ndị iro ya aghọọla ndị na-achị ya; ndị iro ya nọ nʼahụ udo. Nʼihi na Onyenwe anyị emekpaala ya ahụ, nʼihi ịba ụba nke njehie ya niile. E burula ụmụntakịrị ya bulaa mba ọzọ, dịka ndị a dọtara nʼagha.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Ịma mma niile esitela nʼahụ ada Zayọn pụọ. Ụmụ eze ya dị ka ele nke na-enweghị ike ịchọta ebe ịta nri. Nʼihi adịghị ike ha, ha esitela nʼihu ndị na-achụ ha ọsọ gbalaga.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Nʼụbọchị ndị ahụ niile e wedara ya nʼala, Jerusalem echetala akụ ndị ahụ niile bụ nke ya na mgbe ochie. Jerusalem echetala ha nʼụbọchị ndị ahụ niile ọ na-awagharị. Mgbe ndị ya dabara nʼaka ndị iro ya, o nweghị onye inyeaka ha hụrụ. Nʼoge ahụ, ndị iro ya hụrụ ọnọdụ ya, chịa ya ọchị.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Jerusalem emehiela nke ukwu, nʼezie, ọ ghọọla ihe rụrụ arụ. Ndị ahụ niile na-asọpụrụ ya na mbụ elelịala ya anya, nʼihi na ha ahụla ọtọ ya. Ya onwe ya kwa na-asụ ude, ma chigharịakwa azụ.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Ịrụ arụ ya pụtara ihe, ọ bụladị nʼuwe ya. Ọ dịkwaghị mgbe o chere echiche banyere ihe dị na-eche ya nʼoge dị nʼihu. Lee ka o si daa, dasie ike, ma ọ dịghị onye bịara kasịe ya obi. “Onyenwe anyị, lee nsogbu m niile. Lee ka ndị iro si merie m.”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Onye iro agbasaala aka ya chịkọtaa akụ ya niile. O ji anya ya hụ ka mba ndị ọzọ dị iche iche si bata ebe nsọ ya. Ndị ahụ na-ekwesighị ịbata bụ ndị batara nʼebe nzukọ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Ndị ya niile na-asụ ude mgbe ha na-achọ ihe ha ga-eri. Ha na-ewere ihe ha nwere nye nʼihi oriri, ime ka ha nwee ike dịrị ndụ. “Onyenwe anyị, lee, ma tuleekwa ihe ndị a niile, nʼihi na abụrụla m onye a na-elelị.”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“Ọ bụ na ọ dịghị emetụ unu nʼobi, unu ndị niile na-esi ebe a na-agafe? Legharịanụ anya unu ka unu hụrụ. O nwere ahụhụ dịka ahụhụ m, nke e mere ka ọ bịakwasị m, bụ nke Onyenwe anyị mere ka ọ bịakwasị m, nʼụbọchị ọ na-ewe iwe ya dị ọkụ?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“O si nʼelu zite ọkụ, e, o zitere ọkụ nke na-ere nʼime ọkpụkpụ m. Ọ gbasara ụgbụ nʼebe ụkwụ m ga-esi gafee, meekwa ka m laghachi azụ. O mere ka m bụrụ ihe tọgbọrọ nʼefu, onye na-ada mba ogologo ụbọchị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“Ọ na-eleru anya na mmehie m niile; jiri aka ya na-akpa ha dịka ụdọ. A nyakwasịla ya nʼolu m. Onyenwe anyị emeela ka ike gwụsịa m. O werela m nyefee nʼaka ndị ahụ m na-apụghị iguzogide.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“Onyenwe anyị ajụla ndị niile bụ dike nʼagha nọ nʼetiti m. Ọ kpọkuola usuu ndị agha ka ha bịa buo agha megide m, ka ha bịa gwepịa ụmụ okorobịa m niile. Nʼebe ịzọcha mkpụrụ vaịnị ya ka Onyenwe anyị zọchara ada Juda na-amaghị nwoke.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“Ọ bụ nke a mere m ji akwa akwa. Ọ bụ ya mekwara anya mmiri ji ju m anya. O nweghị onye nkasiobi ọbụla nọ m nso; o nwekwaghị onye ga-akpọghachi mkpụrụobi m. Ụmụ m atọgbọla nʼefu, nʼihi na onye iro emeriela.”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Lee ka Zayọn si gbasapụ aka ya ma o nweghị onye nkasiobi o nwere. Onyenwe anyị enyela iwu banyere Jekọb na ndị agbataobi ya ga-aghọ ndị iro ya. Jerusalem aghọkwaala ihe rụrụ arụ nʼetiti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“Ma Onyenwe anyị bụ onye ezi omume. Ọ bụ mụ onwe m nupuru isi nʼiwu ya. Geenụ ntị unu ndị niile, leenụ anya nʼụdị ahụhụ dakwasịrị m. A dọtala ụmụ okorobịa na ụmụ agbọghọbịa m niile nʼagha buru ha jee mba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“Akpọkuru m ndị mụ na ha dị na mma, ma ha ghọgburu m. Ndị nchụaja m na ndị okenye m nwụrụ nʼime obodo mgbe ha nọ na-achọta nri ha ga-eji debe onwe ha ndụ.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“Lee, Onyenwe anyị, ka m si bụrụ onye ahụhụ dị ukwuu dakwasịrị. Ime anụ ahụ m na-anụ ọkụ, obi m kwa enweghị izuike nʼime m nʼihi na onye nnupu isi dị ukwuu ka m bụ. Nʼezi, ọ bụ mma agha ka a ga-eji mee ka mmadụ gbara aka nwa. Ma nʼime ụlọ, ọ bụ naanị ọnwụ dị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“Ndị mmadụ anụla olu ịsụ ude m, ma o nweghị onye bịara ịkasị m obi. Ndị iro m niile anụla akụkọ ihe ọjọọ dakwasịrị m, ma ha na-aṅụrịkwa ọṅụ nʼihi ihe i mere ka ọ bịakwasị m. Mee ka ụbọchị ahụ i kara aka bịa, nke ga-eme ka ha dịrị ka m dị.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“Kwere ka ihe ọjọọ niile ha na-eme bịa nʼihu gị. Mesokwa ha mmeso dịka i si mesoo m nʼihi mmehie niile nke m. Nʼihi na ịsụ ude m dị ọtụtụ, ana m adakwa mba nʼobi m.”</w:t>
      </w:r>
    </w:p>
    <w:p>
      <w:pPr>
        <w:pStyle w:val="Heading2"/>
      </w:pPr>
      <w:r>
        <w:rPr>
          <w:lang w:val="ig_NG" w:bidi="ig_NG"/>
        </w:rPr>
        <w:t>Akwa 2:1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Lee ka Onyenwe anyị si jiri igwe ojii nke iwe ya kpuchie ada Zayọn! O sitela nʼeluigwe tụda ịma mma Izrel nʼala, o chetakwaghị ebe mgbakwasị ụkwụ ya, nʼụbọchị iwe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Onyenwe anyị elodala ebe obibi niile nke Jekọb; na-enweghịkwa ọmịiko nʼebe ọ nọ. O sitela nʼoke iwe ya dọdasịa ebe niile e wusiri ike nke ada Juda. Ọ wedala alaeze ya na ndị ụmụ eze ya nʼala, mee ka ha gharakwa ị nwee nsọpụrụ.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O sitela nʼoke iwe ya bipụ ike niile Izrel nwere. O seghachiri aka nri ya, mgbe ndị iro ha na-abịa nso. O nwukwara dịka ọkụ na-enwusi ike nʼetiti Jekọb; si otu a rechapụ ihe niile dị gburugburu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 kweela ụta ya, jide ya nʼaka nri ya, dịka onye iro. Dịka onye iro kwa o gbuola ndị ahụ niile mara mma ile anya; ọ wụpụla iwe ya, dịka ọ bụ ọkụ, nʼelu ụlọ ada Zayọn.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Onyenwe anyị dị ka onye iro, o lomichaala Izrel. O lomichaala ụlọeze ya niile, bibiekwa ebe ya niile e wusiri ike. O meela ka iru ụjụ na ịkwa akwa mụbaara ada Juda.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O meela ka ebe obibi ya tọgbọrọ nʼefu, dịka ubi a gbara ogige; o bibiela ebe nzukọ ya niile. Onyenwe anyị emeela ka Zayọn chezọọ ime mmemme ya a kara aka, na idebe ụbọchị izuike ọbụla nsọ. Site nʼoke iwe ya, ọ jụla eze na onye nchụaja.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Onyenwe anyị ajụla ebe ịchụ aja ya gbakụta ebe nsọ ya azụ. O werela mgbidi niile nke ụlọeze ya nyefee nʼaka onye iro; ha emeela ka olu ha daa ụda nʼime ụlọ Onyenwe anyị dịka nʼụbọchị mmemme a kara aka.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Onyenwe anyị ekpebiela ibibi mgbidi gbara ada Zayọn gburugburu. O setịpụrụ ihe ọtụtụ; o sepụkwaghị aka ya na ibibi ya. O mere ka mkputamkpu aja na mgbidi ruo ụjụ, meekwa ka ha richapụsịa.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Ọnụ ụzọ ama ya niile emikpuola nʼala; ọ gbajiela mkpọrọ niile e ji akpọchi ha, laakwa ha nʼiyi. A dọtala eze ya na ụmụ eze ya nʼagha, buru ha jee mba ọzọ. Iwu adịghịkwa, otu a, ndị amụma ya enwekwaghị ike ịhụ ọhụ site nʼebe Onyenwe anyị nọ.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Ndị okenye ada Zayọn nọ ọdụ nʼala, dere duu. Ha ekpokwasịla aja nʼisi ha; ha eyikwasịkwala onwe ha uwe mkpe. Ụmụ agbọghọ Jerusalem na-amaghị nwoke ehulatala isi ha nʼala.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Ike agwụla anya m nʼihi ịkwa akwa, ime ime ahụ m na-anụ ọkụ. Obi m dị ka ihe a wụpụrụ nʼala, nʼihi na e bibiela ndị m, nʼihi na ụmụntakịrị na ụmụ a mụrụ ọhụrụ na-ada mba nʼokporoụzọ nke obodo.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Ha na-ebere nne ha akwa na-asị, “Olee ebe ọka na mmanya dị?” Mgbe ha na-ada mba dịka ndị e merụrụ ahụ nʼokporoụzọ obodo, mgbe ọnwụ ji nwayọọ na-eripịasị ndụ ha nʼaka nne ha ku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Gịnị ka m nwere ike ikwu banyere gị? Gịnị ka m ga-eji tụnyere gị, gị ada Jerusalem? Gịnị ka m ga-asị na i yiri, nke ga-enyere m aka ịmata otu m ga-esi kasịe gị obi, gị ada Zayọn na-amaghị nwoke? Ọnya dị gị nʼahụ miri emi, dịka ịdị omimi nke osimiri. Onye pụrụ ịgwọ gị?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Ọhụ niile ndị amụma gị hụrụ bụ ọhụ ụgha na ọhụ na-enweghị isi. Ha ekpugheghị mmehie gị, igbochi ndọta nʼagha nke a dọtara gị. Kama ihe ha hụtaara gị bụ ihe ụgha na nduhie.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Ndị niile si nʼebe ị nọ na-agafe na-akụrụ gị aka ha; ha na-efufe isi ha, jirikwa ada Jerusalem na-eme ihe ọchị. Ha na-ajụ ajụjụ na-asị, “Nke a ọ bụ obodo ahụ a na-akpọ ebe mabigara mma oke, ọṅụ nke ụwa niile?”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Ndị iro gị niile na-emeghepụ ọnụ ha megide gị; ha na-achị gị ọchị, na-atara gị ikekere eze. Ha na-ekwu na-asị, “Anyị eloola ya. Nke a bụ ụbọchị ahụ anyị na-ele anya ya. Anyị adịrịla ndụ hụ ya.”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Onyenwe anyị emeela ihe o zubere ime. O mezuola ihe o kwuru na ọ ghaghị ime site nʼoge gara aga. Ọ kwatuola gị, na-enweghị ọmịiko ọbụla. O meela ka ndị iro gị ṅụrịa ọṅụ nʼahụ gị; o meekwala ka e bulie ike nke ndị iro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Obi ndị mmadụ na-etiku Onyenwe anyị. Gị, mgbidi niile nke ada Zayọn, ka anya mmiri gị na-asọpụta dịka osimiri ehihie na abalị niile, enyekwala onwe gị izuike, enyekwala anya gị izuike.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Bilie, kwaa akwa nʼabalị, nʼoge mmalite nche abalị. Wụpụta ihe dị gị nʼobi nʼihu Onyenwe anyị dịka ọ bụ mmiri. Welie aka unu elu nye Onyenwe anyị nʼihi ụmụntakịrị ndị a, ndị na-ada nʼihi agụụ nʼisi okporoụzọ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“Lee anya, Onyenwe anyị, ma tụgharịa uche gị. Onye ka i sirila otu a mesoo mmeso? O kwesiri ka ndị bụ nne rie ụmụ ha, bụ ụmụ nke ha mụrụ? O kwesiri ka e gbuo onye nchụaja na onye amụma nʼime ebe dị nsọ nke Onyenwe anyị?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“Ụmụ okorobịa na ndị okenye dinakọrọ nʼotu ebe, nʼuzuzu nke okporoụzọ. E jirila mma agha gbuo ụmụ okorobịa m na ụmụ agbọghọ m. I gbuola ha nʼụbọchị iwe gị; i gburu ha jụ inwe ọmịiko nʼahụ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“Dịka i si akpọ oku ka a bịa nʼụbọchị oriri, otu a ka i si kpọkọta ihe egwu niile ka ha bịakwasị m nʼakụkụ niile. Nʼụbọchị nke iwe Onyenwe anyị ọ dịghị onye gbapụrụ ọsọ, ọ dịkwaghị onye fọdụrụ ndụ; ndị m lekọtara, zụlitekwa ka ndị iro m lara nʼiyi.”</w:t>
      </w:r>
    </w:p>
    <w:p>
      <w:pPr>
        <w:pStyle w:val="Heading2"/>
      </w:pPr>
      <w:r>
        <w:rPr>
          <w:lang w:val="ig_NG" w:bidi="ig_NG"/>
        </w:rPr>
        <w:t>Akwa 3:1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Abụ m onye hụrụla ahụhụ site na mkpara igwe nke nrubiga oke nke iwe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O sitela nʼihu ya chụpụ m, mee ka m jegharịa nʼọchịchịrị kama nʼìhè.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Nʼezie, ọ tụgharịala aka ya megide m, mgbe mgbe, ogologo ụbọchị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 meela ka akpụkpọ ahụ na anụ ahụ m fịkpọọ, ọ nyajisiela ọkpụkpụ di m nʼahụ.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 busola m agha, jiri ihe ilu na oke mkpagbu gbaa m gburugburu.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O meela ka m biri nʼọchịchịrị dịka ndị nwụrụ anwụ kemgbe oge gara aga.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 gbachibidola m ogige, ime ka m ghara ịgbapụ; o jirila ụdọ igwe dị arọ mee ka m ghara ijegharị.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na-eme ka ekpere m hapụ irute ya, ọ bụladị mgbe m kpọkuru ya ka o nyere m aka.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 jirila nkume a wara awa gbachie ụzọ m niile, o meela ka okporoụzọ m gbagọọ agbagọ.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Dịka anụ ọhịa bịa nke makpu na-eche nche, na dịka ọdụm nke na-ezo onwe ya,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o sitela nʼokporoụzọ dọkpụrụ m dọbisie m ahụ, hapụ m na-enweghị onye inyeaka.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Ọ dọọla ụta ya mee m ka m bụrụ onye àkụ ya ga-agbata.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 ji àkụ nke si nʼakpa àkụ ya gbapuo m obi.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Aghọrọ m ihe ọchị nye ndị m niile; ha ji abụ na-akwa m emo ogologo ụbọchị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O meela ka ihe niile na-elu ilu ju m afọ, meekwa ka m ṅụjuo oluilu afọ.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O meela ka m jiri okwute tajisie eze m, o kponyekwala m ntụ nʼọnụ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Enweghị m udo, echezọkwaala m ihe ọganihu bụ.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Nʼihi ya, ana m ekwu, “Ịma mma m ọbụla adịghịkwa. Agaghị m enwetakwa ihe ndị ahụ m lere anya na m ga-esi nʼaka Onyenwe anyị nweta.”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Ana m echeta ahụhụ m, na mwagharị m, ya na ihe ilu na oluilu.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Mgbe m na-echeta ya, obi m na-ada mba nʼime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Ma ọ dị ihe m na-echeta nʼobi m nke na-eme ka m nwee olileanya.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Ọ bụ nʼihi ịhụnanya dị ukwuu nke Onyenwe anyị na-emeghị ka anyị gwụsịa, nʼihi na obi ebere ya adịghị agwụ agwụ.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Ha na-adị ọhụrụ ụtụtụ niile; ikwesi ntụkwasị obi gị bụ ihe kwudosiri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Mkpụrụobi m na-ekwu, “Onyenwe anyị bụ oke m, nʼihi ya, aga m enwe nchekwube na ya.”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Onyenwe anyị dị mma nʼebe ndị olileanya ha dị nʼime ya, e, nʼebe obi ahụ dị, nke na-achọsi ya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Ọ bụ ihe dị mma iji nwayọọ chere nzọpụta nke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Ọ bụ ihe dị mma ka mmadụ buru ibu arọ dịrị ya mgbe ọ bụ okorobịa.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Ya nọrọkwa duu naanị ya, nʼihi na ọ bụ Onyenwe anyị bokwasịrị ya ibu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Ya tinye ihu ya nʼaja, nʼihi na olileanya nwere ike dịrị.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Ya cheziere onye ahụ chọrọ iti ya ihe ntị ya, ya kwerekwa ka ihe ihere ju ya afọ.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Nʼihi na Onyenwe anyị adịghị ajụ onye ọbụla ruo mgbe ebighị ebi.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Ọ bụ ezie na ọ na-eme ka mmekpa ahụ bịa, ma ọ na-emesịakwa gosi obi ebere ya, nʼihi na ịhụnanya ya, nke na-adịghị agwụ agwụ, dị ukwuu.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33</w:t>
      </w:r>
      <w:r>
        <w:rPr>
          <w:lang w:val="ig_NG" w:bidi="ig_NG"/>
        </w:rPr>
        <w:t xml:space="preserve"> Nʼihi na ọ naghị elezi anya eweta ahụhụ, maọbụ mee ka ụmụ mmadụ nọọ na mmekpa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34</w:t>
      </w:r>
      <w:r>
        <w:rPr>
          <w:lang w:val="ig_NG" w:bidi="ig_NG"/>
        </w:rPr>
        <w:t xml:space="preserve"> Iji ụkwụ zọgbuo ndị mkpọrọ nọ nʼala ahụ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35</w:t>
      </w:r>
      <w:r>
        <w:rPr>
          <w:lang w:val="ig_NG" w:bidi="ig_NG"/>
        </w:rPr>
        <w:t xml:space="preserve"> ime ka ihe ruru mmadụ hapụ iru ya aka nʼihu Onye kachasị ihe niile elu,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36</w:t>
      </w:r>
      <w:r>
        <w:rPr>
          <w:lang w:val="ig_NG" w:bidi="ig_NG"/>
        </w:rPr>
        <w:t xml:space="preserve"> ime ka ikpe ziri ezi ghara irute mmadụ. Ọ bụ na Onyenwe anyị agaghị ahụ ihe ndị 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37</w:t>
      </w:r>
      <w:r>
        <w:rPr>
          <w:lang w:val="ig_NG" w:bidi="ig_NG"/>
        </w:rPr>
        <w:t xml:space="preserve"> Onye pụrụ ikwu okwu mekwa ka ọ dị ire ma ọ bụrụ na Onyenwe anyị enyeghị iwu ka ọ dị otu ahụ?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38</w:t>
      </w:r>
      <w:r>
        <w:rPr>
          <w:lang w:val="ig_NG" w:bidi="ig_NG"/>
        </w:rPr>
        <w:t xml:space="preserve"> Ọ bụghị site nʼọnụ Onye kachasị ihe niile elu ka ihe ọma na ihe ọjọọ si abịa?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39</w:t>
      </w:r>
      <w:r>
        <w:rPr>
          <w:lang w:val="ig_NG" w:bidi="ig_NG"/>
        </w:rPr>
        <w:t xml:space="preserve"> Gịnị mere mmadụ dị ndụ ga-eji tamuo ntamu mgbe ọ na-ahụ ahụhụ nʼihi mmehie ya?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40</w:t>
      </w:r>
      <w:r>
        <w:rPr>
          <w:lang w:val="ig_NG" w:bidi="ig_NG"/>
        </w:rPr>
        <w:t xml:space="preserve"> Ka anyị nyochaanụ ụzọ anyị nwapụta ya. Ka anyị lọghachikwutenụ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41</w:t>
      </w:r>
      <w:r>
        <w:rPr>
          <w:lang w:val="ig_NG" w:bidi="ig_NG"/>
        </w:rPr>
        <w:t xml:space="preserve"> Ka anyị welie aka anyị abụọ na obi anyị elu nye Chineke nọ nʼeluigwe, sị: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42</w:t>
      </w:r>
      <w:r>
        <w:rPr>
          <w:lang w:val="ig_NG" w:bidi="ig_NG"/>
        </w:rPr>
        <w:t xml:space="preserve"> “Anyị emehiela, nupu isi, ma ị gbagharabeghị.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43</w:t>
      </w:r>
      <w:r>
        <w:rPr>
          <w:lang w:val="ig_NG" w:bidi="ig_NG"/>
        </w:rPr>
        <w:t xml:space="preserve"> “I jirila iwe kpuchie onwe gị, si otu a chụọ anyị ọsọ. I gbuola anyị, jụ imere anyị ebere.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44</w:t>
      </w:r>
      <w:r>
        <w:rPr>
          <w:lang w:val="ig_NG" w:bidi="ig_NG"/>
        </w:rPr>
        <w:t xml:space="preserve"> I jiri igwe ojii kpuchie onwe gị ka ekpere anyị ghara irute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45</w:t>
      </w:r>
      <w:r>
        <w:rPr>
          <w:lang w:val="ig_NG" w:bidi="ig_NG"/>
        </w:rPr>
        <w:t xml:space="preserve"> I meela ka anyị ghọọ unyi na ihe a zachapụrụ azachapụ nʼetiti mba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46</w:t>
      </w:r>
      <w:r>
        <w:rPr>
          <w:lang w:val="ig_NG" w:bidi="ig_NG"/>
        </w:rPr>
        <w:t xml:space="preserve"> “Ndị iro anyị niile asaghepụla ọnụ ha megide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47</w:t>
      </w:r>
      <w:r>
        <w:rPr>
          <w:lang w:val="ig_NG" w:bidi="ig_NG"/>
        </w:rPr>
        <w:t xml:space="preserve"> Anyị ahụọla ahụhụ site nʼoke ihe egwu na ihe ndaba dị iche iche, na mbibi na ịla nʼiyi.”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48</w:t>
      </w:r>
      <w:r>
        <w:rPr>
          <w:lang w:val="ig_NG" w:bidi="ig_NG"/>
        </w:rPr>
        <w:t xml:space="preserve"> Anya mmiri nke dịka iyi na-asọ asọ si nʼanya m na-asọpụta nʼihi ndị m a lara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49</w:t>
      </w:r>
      <w:r>
        <w:rPr>
          <w:lang w:val="ig_NG" w:bidi="ig_NG"/>
        </w:rPr>
        <w:t xml:space="preserve"> Anya mmiri si m nʼanya ga-anọgide na-asọpụta na-akwụsịghị akwụsị,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50</w:t>
      </w:r>
      <w:r>
        <w:rPr>
          <w:lang w:val="ig_NG" w:bidi="ig_NG"/>
        </w:rPr>
        <w:t xml:space="preserve"> tutu ruo mgbe Onyenwe anyị ga-esite nʼeluigwe ledata anya ma 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51</w:t>
      </w:r>
      <w:r>
        <w:rPr>
          <w:lang w:val="ig_NG" w:bidi="ig_NG"/>
        </w:rPr>
        <w:t xml:space="preserve"> Ihe anya m na-ahụ na-ewetara mkpụrụobi m ihe mgbu, nʼihi ọnọdụ nke ndị inyom niile nọ nʼime obodo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52</w:t>
      </w:r>
      <w:r>
        <w:rPr>
          <w:lang w:val="ig_NG" w:bidi="ig_NG"/>
        </w:rPr>
        <w:t xml:space="preserve"> Ndị ahụ mere onwe ha ndị iro m, ndị m na-emeghị ihe ọjọọ ọbụla, na-achụ m ọsọ dịka m bụ nnụnụ.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53</w:t>
      </w:r>
      <w:r>
        <w:rPr>
          <w:lang w:val="ig_NG" w:bidi="ig_NG"/>
        </w:rPr>
        <w:t xml:space="preserve"> Ha gbalịrị ime ka m nwụọ nʼime olulu site nʼịtụ m nkume.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54</w:t>
      </w:r>
      <w:r>
        <w:rPr>
          <w:lang w:val="ig_NG" w:bidi="ig_NG"/>
        </w:rPr>
        <w:t xml:space="preserve"> Mmiri kpuchiri m isi, echere m na-efuola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55</w:t>
      </w:r>
      <w:r>
        <w:rPr>
          <w:lang w:val="ig_NG" w:bidi="ig_NG"/>
        </w:rPr>
        <w:t xml:space="preserve"> Esitere m na nsọtụ olulu ahụ kpọkuo aha gị, gị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56</w:t>
      </w:r>
      <w:r>
        <w:rPr>
          <w:lang w:val="ig_NG" w:bidi="ig_NG"/>
        </w:rPr>
        <w:t xml:space="preserve"> Ị nụrụ arịrịọ m rịọrọ gị, “Biko, emechila ntị gị. Nụrụ arịrịọ inyeaka nke m na-arịọ gị.”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57</w:t>
      </w:r>
      <w:r>
        <w:rPr>
          <w:lang w:val="ig_NG" w:bidi="ig_NG"/>
        </w:rPr>
        <w:t xml:space="preserve"> Ị bịara nso mgbe m kpọkuru gị. Ị sịrị, “Atụla egwu.”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58</w:t>
      </w:r>
      <w:r>
        <w:rPr>
          <w:lang w:val="ig_NG" w:bidi="ig_NG"/>
        </w:rPr>
        <w:t xml:space="preserve"> Gị onwe gị, Onyenwe anyị, kpechitere ọnụ m, gị gbapụtara ndụ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59</w:t>
      </w:r>
      <w:r>
        <w:rPr>
          <w:lang w:val="ig_NG" w:bidi="ig_NG"/>
        </w:rPr>
        <w:t xml:space="preserve"> Onyenwe anyị, ị hụla ihe ọjọọ ha mere m. Kpechitere m ọnụ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60</w:t>
      </w:r>
      <w:r>
        <w:rPr>
          <w:lang w:val="ig_NG" w:bidi="ig_NG"/>
        </w:rPr>
        <w:t xml:space="preserve"> Ị hụla ịbọ ọbọ ha niile na nzube niile ha na-ezube megide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61</w:t>
      </w:r>
      <w:r>
        <w:rPr>
          <w:lang w:val="ig_NG" w:bidi="ig_NG"/>
        </w:rPr>
        <w:t xml:space="preserve"> Onyenwe anyị, ị nụla nkọcha niile ha na-akọcha m na nzube niile ha na-ezube megide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62</w:t>
      </w:r>
      <w:r>
        <w:rPr>
          <w:lang w:val="ig_NG" w:bidi="ig_NG"/>
        </w:rPr>
        <w:t xml:space="preserve"> Ị na-anụ izu na ntamu nke ndị iro m megide m ogologo ụbọchị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63</w:t>
      </w:r>
      <w:r>
        <w:rPr>
          <w:lang w:val="ig_NG" w:bidi="ig_NG"/>
        </w:rPr>
        <w:t xml:space="preserve"> Lee ha! Ha na-akọcha m mgbe ha guzoro ọtọ, na-akọcha m mgbe ha nọdụrụ ala. Ha ji abụ na-akọcha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64</w:t>
      </w:r>
      <w:r>
        <w:rPr>
          <w:lang w:val="ig_NG" w:bidi="ig_NG"/>
        </w:rPr>
        <w:t xml:space="preserve"> Onyenwe anyị, biko, kwụghachi ha ihe ruuru ha, nʼihi ihe niile aka ha rụpụtara.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65</w:t>
      </w:r>
      <w:r>
        <w:rPr>
          <w:lang w:val="ig_NG" w:bidi="ig_NG"/>
        </w:rPr>
        <w:t xml:space="preserve"> Jiri ihe mkpudo kpuchie obi ha. Meekwa ka ịbụ ọnụ gị dịkwasị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66</w:t>
      </w:r>
      <w:r>
        <w:rPr>
          <w:lang w:val="ig_NG" w:bidi="ig_NG"/>
        </w:rPr>
        <w:t xml:space="preserve"> Site nʼiwe gị chụọ ha ọsọ. Laakwa ha nʼiyi nʼiwe gị, ka ha ghara ịdịkwa nʼokpuru eluigwe nke Onyenwe anyị ọzọ.</w:t>
      </w:r>
    </w:p>
    <w:p>
      <w:pPr>
        <w:pStyle w:val="Heading2"/>
      </w:pPr>
      <w:r>
        <w:rPr>
          <w:lang w:val="ig_NG" w:bidi="ig_NG"/>
        </w:rPr>
        <w:t>Akwa 4:1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Lee ka ọlaedo si chuo echu. Lee ka ọlaedo makarịsịrị mma si gbanwee ghọọ ihe na-amakwaghị mma. Nkume niile dị oke ọnụahịa nke ebe nsọ bụ ndị a ghasara nʼisi okporoụzọ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Lee ka ụmụ ndị ikom Zayọn dị oke ọnụahịa, ndị dị oke ọnụahịa na mbụ dịka ọlaedo a nụchara anụcha, si dịrị ugbu a dịka ite aja nke ọkpụ ite kpụrụ.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Ọ bụladị ụmụ nkịta ọhịa na-eji ara ha azụ ụmụ ha, ma ndị a aghọọla ndị na-enweghị obi ebere; ha aghọọla enyi nnụnụ nke na-ebi nʼọzara.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Lee na ire nwa ọhụrụ na-arapara nʼakpo ọnụ ya nʼihi akpịrị ịkpọ nkụ. Ụmụntakịrị na-arịọkwa ka e nye ha nri, ma o nweghị onye na-enye ha nri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Ndị ahụ naara eri ihe ụtọ dị iche iche tọgbọrọ nʼefu ugbu a nʼokporoụzọ. Ndị ahụ a zụrụ iyi uwe uhie uhie nọ ugbu a na-edina nʼebe a na-ekpofu ahịhịa.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Ahụhụ dịịrị ndị m dị ukwuu karịa ahụhụ nke bịakwasịrị Sọdọm. Nʼihi na ọ bụ nʼotu ntabi anya ka a kwatụrụ ya. Ọ dịkwaghị onye bịara nyere ya aka.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Ụmụ ndị eze ha na-egbuke karịa akụmmiri igwe, ha na-acha ọcha chakarịa mmiri ara ehi. Anụ ahụ ha na-akwọ mụrụmụrụ dịka nkume rubi dị oke ọnụahịa; ha makwara mma ile anya dịka nkume safaia, bụ nkume dị oke ọnụahịa.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Ma ugbu a, ha na-eji nji karịa unyi. A naghị amatakwa ha ma a hụ ha nʼezi. Anụ ahụ ha araparala nʼọkpụkpụ ha; ọ kpọnwụọla dịka a ga-asị na ọ bụ osisi kpọrọ nkụ.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Ọnọdụ ndị e ji mma agha gbuo ka mma karịa ọnọdụ ndị nwụrụ site nʼụnwụ, ndị agụụ gụgburu, ndị ji nwayọọ nwayọọ nwụọ nʼihi nri nke na-adịghị nʼubi.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Aka ha ka ndị inyom ndị ahụ nwere obi ebere ji gbuo ụmụ ha, sie ha. Ụmụ ha ghọọrọ ha nri nʼoge ahụ a lara ndị m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Onyenwe anyị emeela ka nrubiga oke nke iwe ya pụta ìhè; ọ wụpụla iwe ya dị ọkụ. O sunyela ọkụ na Zayọn, nke rechapụrụ ntọala ya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Ndị eze nke ụwa ekwetaghị; otu a kwa, ndị ụwa niile ekwetakwaghị na ndị iro nwere ike si nʼọnụ ụzọ ama banye nʼime Jerusalem.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Ma ihe ndị a mere nʼihi mmehie ndị amụma ya, na nʼihi ajọ omume nke ndị nchụaja ya, ndị wụsiri ọbara ndị ezi omume nọ nʼetiti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Ugbu a, ha na-asọ isi nʼokporoụzọ niile, dịka ndị kpuru ìsì. Ha ejirila ọbara merụọ onwe ha. O nwekwaghị onye na-agbalị ịbịaru ha nso ịmetụ uwe ha aka.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Ndị mmadụ na-eti mkpu na-asị ha, “Sitenụ nʼebe anyị nọ wezuga onwe unu! Unu rụrụ arụ! Wezuganụ onwe unu, unu emetụkwala anyị aka!” Mgbe ha gbapụrụ ọsọ bido na-awagharị, ndị nọ na mba dị iche iche na-asị ha, “O kwesighị ka ha nọrọkwa nʼebe 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Onyenwe anyị nʼonwe ya achụsaala ha. Ọ gaghị agụnyekwa ha. Ọ dịkwaghị ndị na-asọpụrụ onye nchụaja, ọ dịkwaghị ndị na-emere ndị okenye amara.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Nke ka nke, anya agbaala anyị ọchịchịrị, ebe anyị nọ na-elepụ anya nʼefu maka enyemaka. Ọ bụ site nʼụlọ elu nche ka anyị nọ na-elepụ anya, na-ele anya maka ọbịbịa mba ahụ na-enweghị ike bịa zọpụta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Ndị mmadụ na-esogharị anyị ebe niile anyị jere, nʼihi ya anyị enweghị ike jegharịakwa nʼokporoụzọ anyị. Ọgwụgwụ anyị adịla nso, a pụkwara ịgụta ụbọchị ole fọdụụrụ anyị, tupu ọgwụgwụ anyị eruo.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Ndị na-achụ anyị ọsọ na-agbasi ọsọ ike karịa ugo na-efe na mbara eluigwe. Ha chụgharịrị anyị nʼelu ugwu niile, nọrọkwa nʼọzara zoo onwe ha na-eche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Ume ndụ anyị, nke Onyenwe anyị tere mmanụ, ka ha jidere nʼọnya ha. Anyị naara eche na anyị ga-ebi nʼokpuru ndo ya, nʼetiti mba dị iche iche.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Ṅụrịa ọṅụ, ka obi tọkwaa gị ụtọ, gị ada Edọm, onye nke bi nʼala Uz. Ma a ga-emesịakwa nye gị iko ahụ. Ị ga-esitekwa na ya ṅụọ ihe ọṅụṅụ ṅụjụbiga afọ oke. A ga-agbakwa gị ọtọ.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Gị ada Zayọn, ahụhụ gị agwụsịala; Ọ gaghị emekwa ka i jee biri ogologo oge na mba ọzọ. Kama, ọ ga-ata gị ahụhụ nʼihi mmehie gị, gị, ada Edọm, kpugheekwa ajọ omume gị niile.</w:t>
      </w:r>
    </w:p>
    <w:p>
      <w:pPr>
        <w:pStyle w:val="Heading2"/>
      </w:pPr>
      <w:r>
        <w:rPr>
          <w:lang w:val="ig_NG" w:bidi="ig_NG"/>
        </w:rPr>
        <w:t>Akwa 5:1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Onyenwe anyị, biko, cheta ihe niile dakwasịrị anyị; leekwa anya ka ị hụrụ ọnọdụ ihere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E werela ihe nketa anyị nyefee ndị ọbịa nʼaka, werekwa ebe obibi anyị nyefee nʼaka ndị mba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Anyị aghọọla ụmụ mgbei, na ndị na-enweghị nna. Nne anyị ha dị ka ndị inyom di ha nwụrụ.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Anyị na-akwụ ụgwọ nʼihi mmiri anyị na-aṅụ. Ọ bụkwa ego ka anyị ji azụ nkụ.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Agbanyeghị na anyị nya yoku nʼolu, anyị bụ ndị a na-adọgbu nʼọrụ, ike agwụla anyị, enyeghị anyị izuike.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Anyị weere onwe anyị nyefee ndị Ijipt na ndị Asịrịa nʼaka nʼihi inweta nri ga-ezuru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Nna anyị ha mehiere, ma ha anwụọla. Ma ọ bụ anyị na-anata ntaramahụhụ kwesiri ịbụ nke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Ndị bụ ohu na-achị anyị. Ọ dịghị onye anyị nwere nke ga-anapụta anyị site nʼaka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Anyị ji ndụ anyị nʼaka mgbe anyị na-achọ inweta ihe anyị ga-eri, nʼihi mma agha nke dị nʼọzara.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Anụ ahụ anyị dị ọkụ dịka ite ọkụ, na-amakwa jijiji nʼihi agụụ.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Emerụọla ndị inyom dị na Zayọn, ha na ụmụ agbọghọ na-amaghị nwoke niile dị nʼobodo dị iche iche nke Juda.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Akwụgbuola ụmụ eze site nʼikegide aka ha nʼelu; a dịghị enyekwa ndị okenye nsọpụrụ.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Ụmụ okorobịa na-adọgbu onwe ha nʼọrụ na nkume ịkwọ nri, ụmụntakịrị ndị nwoke na-asụkwa ngọngọ nʼokpuru ọtụtụ nkụ.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Ndị okenye adịghịkwa anọ nʼọnụ ụzọ ama, ụmụ okorobịa akwụsịkwala ịkpọ ụbọ akwara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Ọṅụ adịghịkwa nʼobi anyị; ite egwu anyị aghọọlara anyị ịnọ ọnọdụ iru ụjụ.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Okpueze esitela nʼisi anyị dapụ. Ahụhụ dịrị anyị nʼihi na anyị emehiela.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Nʼihi nke a, obi anyị na-ada mba, nʼihi ihe ndị a ka anya anyị na-agba ọchịchịrị.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Nʼihi ugwu Zayọn nke tọgbọrọ nʼefu, nke ghọrọ ebe nkịta ọhịa na-akpagharị.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Gị, Onyenwe anyị, na-abụ eze ruo mgbe ebighị ebi. Ocheeze gị na-adịgide site nʼọgbọ ruo nʼọgbọ.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Gịnị mere i ji na-echezọ anyị kpamkpam? Gịnị mere i ji gbakụta anyị azụ ogologo ụbọchị ndị a niile?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Mee ka anyị lọghachikwute gị, Onyenwe anyị, ka anyị si otu a lọtakwa; gbanwee ụbọchị anyị ka ọ dị ọhụrụ dịka na mgbe ochie,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ma ọ bụghị na ị jụla anyị kpamkpam na-eweso anyị iwe nke ukwu.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