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  <w:t>Resource: Biblica® Baịbụlụ Nsọ nʼIgbo Ndị Ugbu a nke dịrị onye ọbụla ịgụ (Bible)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b/>
          <w:lang w:val="ig_NG" w:bidi="ig_NG"/>
        </w:rPr>
        <w:t>Biblica® Baịbụlụ Nsọ nʼIgbo Ndị Ugbu a nke dịrị onye ọbụla ịgụ (Bible)</w:t>
      </w:r>
      <w:r>
        <w:rPr>
          <w:lang w:val="ig_NG" w:bidi="ig_NG"/>
        </w:rPr>
        <w:t xml:space="preserve"> © 1980, 1988, 2019, 2020 </w:t>
      </w:r>
      <w:hyperlink r:id="rId13">
        <w:r>
          <w:rPr>
            <w:lang w:val="ig_NG" w:bidi="ig_NG"/>
          </w:rPr>
          <w:rPr>
            <w:color w:val="0000EE"/>
            <w:u w:val="single"/>
          </w:rPr>
          <w:t>Biblica, Inc</w:t>
        </w:r>
      </w:hyperlink>
      <w:r>
        <w:rPr>
          <w:lang w:val="ig_NG" w:bidi="ig_NG"/>
        </w:rPr>
        <w:t xml:space="preserve">, licensed under a </w:t>
      </w:r>
      <w:hyperlink r:id="rId14">
        <w:r>
          <w:rPr>
            <w:lang w:val="ig_NG" w:bidi="ig_NG"/>
          </w:rPr>
          <w:rPr>
            <w:color w:val="0000EE"/>
            <w:u w:val="single"/>
          </w:rPr>
          <w:t>CC BY-SA 4.0</w:t>
        </w:r>
      </w:hyperlink>
      <w:r>
        <w:rPr>
          <w:lang w:val="ig_NG" w:bidi="ig_NG"/>
        </w:rPr>
        <w:t>.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pStyle w:val="Heading1"/>
      </w:pPr>
      <w:r>
        <w:rPr>
          <w:lang w:val="ig_NG" w:bidi="ig_NG"/>
        </w:rPr>
        <w:t>Biblica® Baịbụlụ Nsọ nʼIgbo Ndị Ugbu a nke dịrị onye ọbụla ịgụ (Bible)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lang w:val="ig_NG" w:bidi="ig_NG"/>
        </w:rPr>
        <w:t xml:space="preserve"> 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g_NG" w:bidi="ig_NG"/>
        </w:rPr>
        <w:t>Obadaia 1:1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Ọhụ nke Ọbadaya hụrụ. Otu a ka Onye kachasị ihe niile elu, bụ Onyenwe anyị na-ekwu banyere Edọm. Anyị anụla ozi si nʼọnụ Onyenwe anyị, e zipụla onyeozi ka ọ gaa mba niile dị iche iche zie ha ozi, sị, “Bilikwanụ ka anyị gaa buo agha megide ya.”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“Lee, aga m eme ka ị dị nta nʼetiti mba dị iche iche; ị ga-abụ ihe a na-elelị anya nke ukwuu.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Nganga nke obi gị eduhiela gị, gị onye bi na mgbawa niile nke nkume dị elu, onye ebe obibi ya dị nʼebe dị oke elu. Gị onye na-ekwu nʼime obi ya, ‘Onye ga-akpụdata m nʼala?’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A sịkwarị na i felie elu dịka ugo, ọ bụrụkwa na ị kpaa akwụ gị nʼetiti kpakpando, aga m esite nʼebe ahụ kpụdata gị nʼala.” Otu a ka Onyenwe anyị kwubiri.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“Ọ bụrụ na ndị ohi abịakwute gị, e, ọ bụrụ na ndị na-apụnara mmadụ ihe abịakwute gị nʼetiti abalị, lee, ụdị mbibi na-echere ịdakwasị gị! Ọ bụghị naanị ihe ha chọrọ ka ha ga-ezuru? Ọ bụrụ na ndị na-aghọ mkpụrụ vaịnị abịakwute gị, ọ bụ na ha agaghị ahapụrụ gị mkpụrụ ole na ole?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Ma lee ka e si nyochapụtachaa ebe niile Ịsọ debere akụ ya, lekwaa ka e si chịkọrọ akụ ya niile bụ nke zoro ezo!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Ndị enyi gị niile aghọgbuola gị, nwee ike imegide gị, ndị gị na ha na-adị na mma achụrụla gị ruo nʼoke ala; ndị gị na ha na-erikọ nri gị ga-esiri gị ọnya igbudu, ma ị gaghị achọpụta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“Nʼụbọchị ahụ,” otu a ka Onyenwe anyị kwubiri ya, “ọ bụ na mụ agaghị ala ndị oke amamihe niile nọ nʼEdọm nʼiyi, bụ ndị nwere mmụọ nghọta nọ nʼugwu Ịsọ?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Ndị gị bụ dike nʼagha, o Teman, ka ụjọ ga-eri. Onye ọbụlakwa nọ nʼugwu Ịsọ niile, ka a ga-egbuda nʼagha.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Nʼihi na i gbuola ma mesokwa nwanne gị bụ Jekọb ihe ike. Ihere ga-ekpuchi gị; a ga-alakwa gị nʼiyi ruo mgbe ebighị ebi.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Nʼụbọchị ahụ, ị nọọrọ onwe gị, na-ele ndị ọbịa ka ha na-akwakọrọcha akụnụba ya, sitekwa nʼọnụ ụzọ ama ya gafee fee nza iji kerie Jerusalem. Ị dịkwa ka otu onye nʼime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Ma ị garaghị eleda nwanne gị anya nʼụbọchị nsogbu ya, ị garaghị aṅụ ndị Juda nʼụbọchị ahụ e bibiri ha. Ị garaghị anyara ha isi nʼụbọchị ahụ ha nọ na nsogbu.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I kwesighị isite nʼọnụ ụzọ ama ndị m zọọ ije nʼụbọchị ha nọ na nsogbu, o zighị ezi na i ga-enwe obi aṅụrị nʼoge ihe ọjọọ bịakwasịrị ha, nʼụbọchị ha nọ na nsogbu, maọbụ jiri aka ike pụnara ha akụ ha nʼụbọchị nsogbu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I kwesighị ịnọchi na ngalaba ụzọ igbu ndị na-agbapụ ọsọ ndụ, maọbụ were ndị ha fọdụrụ ndụ nyefee ha nʼaka ndị iro ha, nʼụbọchị nsogbu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“Ụbọchị nke Onyenwe anyị dị nso nye mba niile. Dịka i si mee ndị ọzọ, otu ahụ ka a ga-eme gị; ihe i metara ga-adị gị nʼisi.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Dịka i si site nʼugwu nsọ m ṅụọ ihe ọṅụṅụ otu a ka mba niile gbara gị gburugburu ga-esi ṅụọ ma na-adagharị. Ha ga-aṅụ, ṅụọ, ma ọ gaghị adị ha ka o nwere ihe ha na-aṅụ.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Ma nʼugwu Zayọn ndị gbara ọsọ ndụ ga-afọdụ, ọ ga-adị nsọ, ụlọ Jekọb ga-enwetakwa ihe nketa ha ọzọ.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Ụlọ Jekọb ga-abụ ọkụ, ụlọ Josef ga-abụkwa ire ọkụ: ma ụlọ Ịsọ ga-aghọkwa ukwu ọka. Ha ga-esunyekwa ha ọkụ ma rechapụ ya. Ọ dịkwaghị ndị ga-afọdụ ndụ site nʼụlọ Ịsọ.” Onyenwe anyị ekwuola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Mgbe ahụ, ndị bi na Negev ga-ebichi nʼugwu ugwu Ịsọ, ndị si na Shefela ga-enwekọta ala ndị Filistia. Ha ga-anọchi ala ubi niile nke ndị Ifrem na nke Sameria. Ndị Benjamin ga-enwetakwa Gilead.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Ụmụ Izrel gbara ọsọ ndụ gaa na Hala, ga-enweta, bido nʼala Fonisia ruo Zarefat. Ndị ahụ e mere ka ha si Jerusalem gaa biri na Sefarad, ga-enwetakwa obodo niile nke Negeb.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Ndị nnapụta ga-agbago nʼugwu Zayọn maka ịchị ugwu Ịsọ niile. Mgbe ahụ alaeze niile ga-abụkwa nke Onyenwe anyị.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g_N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