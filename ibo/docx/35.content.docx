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Habakuk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Nke a bụ ozi Habakuk onye amụma natara.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Onyenwe anyị, ruo ole mgbe ka m ga-anọgide na-eti mkpu ma ị dịghị ege ntị? Ruo ole mgbe ka m ga na-etiku gị na-asị, “Ihe ike, ihe ike!” ma ị dịghị azọpụta?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Nʼihi gịnị ka i ji eme m ka m na-ahụ ihe ọjọọ? Gịnị mere i ji anagide mmegbu? Mbibi na ihe ike dị nʼihu m, na ịlụ ọgụ, na esemokwu jupụtakwara ebe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Nʼihi ya, iwu na-ada mba, ikpe ziri ezi adịghị agakwa nʼihu. Ndị ajọ mmadụ na-agba ndị ezi omume gburugburu, nke mere ka ikpe ziri ezi ghọọ ihe gbagọrọ agbagọ.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“Legide mba niile anya, ka i hụ. Lee, ka o ju gị anya nke ukwuu. Nʼihi na agaje m ime ihe nʼụbọchị ndụ unu, nke unu na-agaghị ekwenye, ọ bụladị ma akọọrọ unu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Nʼihi na lee, agaje m ime ka ndị Kaldịa bilie, bụ mba ahụ na-adịghị eme ebere, na ndị na-eme ngwangwa. Ha bụ ndị na-ebu agha na-ejegharị na mba niile, ndị na-esite nʼaka ike na-enweta ebe obibi nke na-abụghị nke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Ha bụ mba a na-atụ ụjọ, na ndị dịkwa egwu. Ha bụ iwu nye onwe ha, ihe ha tụpụtara ka ha na-eme. Ọ bụ onwe ha ka ha na-ebuli elu.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Ịnyịnya ha nwere ụkwụ nkọ karịa agụ. Ha na-akpa ike karịa nkịta ọhịa nke na-ejegharị nʼanyasị. Ndị ịnyịnya agha ha na-awụ ọsọ, ndị ha na-agba ịnyịnya na-esitekwa ebe dị anya na-abịa. Dịka ugo nke na-efedata i buru nri ọ ga-eri.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Ha niile na-abịa ime ihe ike. Ha ji ọsọ na-abịa dịka oke ifufe nke ọzara. Ha na-abịa ịchịkọta ndị a dọtara nʼagha dịka ha bụ uzuzu.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Ha na-akwa ndị eze emo, jirikwa ndịisi ọchịchị na-eme ihe ọchị. Ha na-achị ebe niile e wusiri ike ọchị, na-ekpokọtakwa aja nʼazụ mgbidi niile ịlụta ha nʼagha.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Mgbe ahụ, ha na-esi nʼebe ahụ gabiga dịka ifufe, na-agabigakwa ndị mehierenụ, bụrụkwa ndị ikpe mara, ndị ike ha bụ chi ha.”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Onyenwe anyị, Ọ bụ na ị dịghị site mgbe niile ebighị ebi? Chineke m, na Onye Nsọ m, Ị gaghị anwụ. Gị, Onyenwe anyị, họpụtara ha maka ikpe ikpe. Gị, oke nkume m, emeela ka ha bụrụ ndị ga-enweta 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Ma anya gị dị ọcha nke ukwuu, na ọ dịghị elekwasị ajọ ihe anya; ị naghị anabatakwa mmegbu. Ma gịnị mere i ji gba ndị aghụghọ nkịtị? Gịnị mere i ji gba nkịtị mgbe ndị ajọ omume na-eloda ndị bụ ndị ezi omume karịa ha?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I meela ndị mmadụ ka ha dịrị ka azụ nke osimiri, e, dịka anụ na-akpụ akpụ nke oke osimiri, nke na-enweghị onye na-achị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Onye iro nke ajọ omume juru obi, na-eji nko ya na-egbu ha. Ọ na-ejikwa nko ụgbụ ya na-ejide ha. Ọ na-achịkọta ha nʼụgbụ ya, si otu a na-aṅụrị ọṅụ, ma na-etegharịkwa egwu ọṅụ.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Nʼihi nke a, ọ na-achụ aja na-esurekwa ihe nsure ọkụ na-esi isi ụtọ nye ụgbụ ya, nʼihi na ọ bụ ụgbụ ya na-eme ka ọ na-ebi ezi ndụ, na-erikwa nri kachasị mma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Ọ ga-aga nʼihu mgbe niile na-awụpụ ihe o ji ụgbụ ya gbute na-ala mba niile nʼiyi, dịka o si masị ya, na-egosighị obi ebere ọbụla?</w:t>
      </w:r>
    </w:p>
    <w:p>
      <w:pPr>
        <w:pStyle w:val="Heading2"/>
      </w:pPr>
      <w:r>
        <w:rPr>
          <w:lang w:val="ig_NG" w:bidi="ig_NG"/>
        </w:rPr>
        <w:t>Habakuk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Aga m arịgoro nʼelu ebe nche m, guzo onwe m nʼebe nchekwa ahụ. Aga m echerekwa ịhụ ihe ọ ga-agwa m, na ihe m ga-asa, banyere mkpesa ndị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Mgbe ahụ Onyenwe anyị zara m sị, “Dee ọhụ ahụ nʼelu mbadamba nkume e ji ede ihe. Depụta ya nke ọma, ka onye na-agba ọsọ nwee ike ịgụ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Nʼihi na e nwere ọhụ nke ga-adị ruo oge a kara aka, ọ na-ekwu banyere oge ọgwụgwụ, Ọ gaghị abụkwa ụgha. Ọ bụrụ na ọ dịka mmezu ya adịghị abịaru ọsịịsọ, chere mmezu ya, nʼihi na ọ ga-emesịa mezuo, ọ gaghị anọ tee aka.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“Lee, onye iro na-afụli onwe ya elu; ọchịchọ ya ezikwaghị ezi ma onye ezi omume ga-esite nʼokwukwe ya dị ndụ.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Nʼezie, mmanya na-eduhie ya ụzọ, onye jupụtara na nganga, na-adịghị enwe ezumike. Ebe ọ bụ na o nwere anya ukwu dịka ala mmụọ, ọ gaghị enwekwa afọ ojuju dịka ọnwụ. Nʼihi na ọ na-achịkọta mba niile nye onwe ya, ọ na-adọtakwa ọtụtụ ndị mmadụ nʼagha.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“Ndị a niile ha agaghị eji ịkwa emo na nkọcha sị ya, “ ‘Ahụhụ dịrị onye ahụ na-atụkọta ihe e zutere nʼohi, ruo ole mgbe ka ị ga-anọ na-eme onwe gị ọgaranya site nʼịnara ndị mmadụ ụgwọ nʼike?’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bụ na ndị i ji ụgwọ agaghị abịakwasị gị na mberede? Ọ bụ na ha agaghị eteta nʼụra, mee gị ka ị maa jijiji? Mgbe ahụ ka ha ga-eji gị mee ihe ha chọrọ.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Nʼihi na ị kwakọtala akụ nke ọtụtụ mba dị iche iche, ndị ahụ fọdụrụ ga-abịakwa kwakọrọ ihe niile i nwere. Nʼihi na ị wụsịala ọbara ndị mmadụ, i bibiela ọtụtụ ala na obodo na ndị niile bi nʼime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“Ahụhụ na-adịrị onye ahụ na-ewu ụlọ ya site nʼuru ọjọọ, nke na-ewukwasị akwụ ya nʼebe dị elu, nʼihi ịgbanarị mbibi nke ga-abịa.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 sitela nʼizuzu ọjọọ gị mee ka mbibi bịakwasị ọtụtụ mmadụ, sị otu a tufuo ndụ gị, ma wetakwara ezinaụlọ gị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Ọ bụladị nkume ahụ e ji wuo mgbidi ga-eti mkpu megide gị. Osisi e ji doo elu ụlọ ga-etikwa mkpu akwa za nkume ndị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“Ahụhụ dịrị onye ahụ na-eji ọbara ewu obodo, nke na-ejikwa ajọ omume eme ka obodo ahụ guzosie ike.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bụ na ọ bụghị uche Onyenwe anyị, Onye pụrụ ime ihe niile, na ndọgbu nʼọrụ niile nke mmadụ bụ na nkịtị, ihe e ji afụnwu ọkụ, na oke ọrụ niile nke mba dị iche iche bụ ihe lara nʼiyi?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ụwa niile ga-ejupụta na ihe ọmụma nke ebube Onyenwe anyị, dịka mmiri si ekpuchi oke osimiri.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“Ahụhụ dịrị onye ahụ na-enye onye agbataobi ya mmanya, nke na-anọgide na-agbanyere ya mmanya tutu ruo mgbe mmanya bidoro igbu ya, ka o si otu a hụ ọtọ ya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Ihere ga-anọchi otuto na nsọpụrụ i nwere. Ṅụọ ka ị bụrụ onye mmanya na-egbu. Nʼihi na iko dị nʼaka nri Onyenwe anyị na-abịakwute gị. Ihere ga-anọchikwa anya otuto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Ihe ike ahụ i mere Lebanọn ga-abịakwasịkwa gị. Mbibi i bibiri anụmanụ dị iche iche ga-emekwa ka egwu ju gị obi. Nʼihi na ị wụsịala ọbara ọtụtụ mmadụ, bibie ala na obodo dị iche iche, bibiekwa ndị niile bi nʼime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“Gịnị bụ uru arụsị bara ebe ọ bụ aka mmadụ kpụrụ ya? Kedụ uru igwe a kpụrụ akpụ bara, bụ nke na-ekwu okwu ụgha? Nʼihi na onye na-atụkwasị ha obi na-atụkwasị obi ya nʼihe ahụ aka ya rụpụtara, nʼihi na ọ bụ arụsị na-enweghị ike ikwu okwu ka o mere.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Ahụhụ dịrị onye ahụ na-agwa osisi okwu sị, ‘Dịrị ndụ.’ Ma ọ bụ nkume nke na-apụghị ikwu okwu, ‘Teta nʼụra.’ O nwere ike izi mmadụ ihe? Lee, ọ bụ ihe eji ọlaọcha na ọlaedo machie, ma ọ dịghị nkuume ọbụla dị nʼime ya.”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Ma Onyenwe anyị nọ nʼime ụlọnsọ ukwu ya. Ya mere, ka ụwa niile dere duu nʼihu ya.</w:t>
      </w:r>
    </w:p>
    <w:p>
      <w:pPr>
        <w:pStyle w:val="Heading2"/>
      </w:pPr>
      <w:r>
        <w:rPr>
          <w:lang w:val="ig_NG" w:bidi="ig_NG"/>
        </w:rPr>
        <w:t>Habakuk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Nke a bụ ekpere Habakuk onye amụma kpere. Ọ dị nʼusoro Shiginot. Nke a bụ ihe o kwuru.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Onyenwe anyị anụla m ihe niile e kwuru banyere ude gị. Ịdị ukwuu nke ọrụ gị niile na-emekwa ka m dere duu nʼegwu nʼihu gị, Onyenwe anyị. Mekwaa ya ọzọ nʼoge nke anyị, mekwaa ka anụ akụkọ ya nʼọgbọ anyị. Nʼoke iwe gị chetakwa ebere.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Chineke si na Teman bịa, Onye Nsọ ahụ sikwa nʼugwu Paran. Sela Ebube ya na-ekpuchi eluigwe, otuto ya jupụtakwara nʼụwa.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Ịma mma ya na-achapụta dịka ihe anyanwụ ụtụtụ, ihe na-enwupụta site nʼaka ya, ọ bụkwa nʼebe ahụ ka e zoro ike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Nʼihu ya ka ajọ ọrịa na-efe efe na-aga, oke mbibi na-esokwa ya nʼazụ.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O guzoro ọtọ yọgharịa ụwa; o lere anya, mee ka mba niile maa jijiji. Ugwu ukwu ochie ahụ niile dara, ugwu nta ochie ndị ahụ dakwara. Nʼihi na ụzọ ya ga-adịgide ruo mgbe niile ebighị ebi.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Ahụrụ m ụlọ ikwu nke Kushan ka ha nọ ọnọdụ ụbọchị ọjọọ, na ebe obibi ndị Midia ka ha nọ na oke ahụ ụfụ.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 osimiri, ka gị bụ Onyenwe anyị were iwe megide? Ọnụma gị, ọ dị ukwuu megide iyi niile? Oke iwe gị ọ bụ megide oke osimiri mgbe ị nọkwasịrị nʼelu ịnyịnya gị, nakwa nʼelu ụgbọ ịnyịnya ị wetara ndị nke gị mmeri?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I kpughepụrụ ụta gị, kpọọ oku ka a chịtara gị ọtụtụ àkụ. Sela I ji osimiri dị iche iche kewaa ụwa.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Mgbe ugwu niile hụrụ gị ha nyagharịrị onwe ha nʼihi ihe mgbu bịakwasịrị ha. Oke mmiri ozuzo gabigakwara. Ogbu mmiri mere ka olu ya daa ụda, buliekwa ebili mmiri elu.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Anyanwụ na ọnwa guzokwara duu na mbara eluigwe, mgbe ha hụrụ ihe nke àkụ gị, mgbe ha hụrụ amụma nke ùbe gị gburu.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I sitere nʼọnụma gị zọgharịa ije nʼụwa, sitekwa nʼiwe gị zọchaa mba dị iche iche dịka ọka.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Ị pụtara ịzọpụta ndị gị, ịzọpụta onye ahụ i tere mmanụ. Ị zọpịara isi onyendu nke ala ajọ omume ahụ, gbawa ya ọtọ site nʼisi ruo nʼụkwụ.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Ọ bụ ùbe ya ka i ji mawaa ya isi, mgbe ndị dike nʼagha ya bịara dịka oke ifufe ịchụsa anyị, mgbe ha si nʼobi ụtọ ha chee na ha na-aga iripịa ndị ogbenye e wedara nʼala, bụ ndị na-ezo onwe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Ị chịrịla ịnyịnya gị zọọ ije nʼoke osimiri, kpagharịa mmiri ukwu ndị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Amara m jijiji nʼobi m mgbe m nụrụ ihe ndị a niile, egbugbere ọnụ m abụọ kụkọtara nʼegwu, ọkpụkpụ dị m nʼahụ malitere ire ure, mee ka ụkwụ m maa jijiji. Ma aga m eji ndidi chere ụbọchị ọjọọ ahụ nke ga-abịakwasị ndị ahụ na-abịa ibuso anyị agha.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A sịkwarị na osisi fiig amaghị ifuru, na ọ dịghị mkpụrụ dị nʼosisi vaịnị, a sịkwa na mkpụrụ osisi oliv ebilata na ala ubi niile emepụtaghị ihe oriri, a sịkwa na ọ dịghị atụrụ dị nʼọgba anụ, na ọ dịkwaghị ehi nọ nʼụlọ anụmanụ,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mụ onwe m ga-anọgide na-aṅụrị ọṅụ nʼime Onyenwe anyị. Aga m etegharịkwa egwu ọṅụ nʼime Chineke Onye nzọpụta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Onye kachasị ihe niile elu, bụ Onyenwe anyị bụ ike m, ọ na-eme ụkwụ m abụọ ka ha dịka nke ele. Ọ na-emekwa ka m zọọ ije nʼebe niile dị elu. Nke a dịrị onyeisi abụ, nʼụbọ akwara m dị iche iche.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