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  <w:t>Resource: Biblica® Baịbụlụ Nsọ nʼIgbo Ndị Ugbu a nke dịrị onye ọbụla ịgụ (Bible)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b/>
          <w:lang w:val="ig_NG" w:bidi="ig_NG"/>
        </w:rPr>
        <w:t>Biblica® Baịbụlụ Nsọ nʼIgbo Ndị Ugbu a nke dịrị onye ọbụla ịgụ (Bible)</w:t>
      </w:r>
      <w:r>
        <w:rPr>
          <w:lang w:val="ig_NG" w:bidi="ig_NG"/>
        </w:rPr>
        <w:t xml:space="preserve"> © 1980, 1988, 2019, 2020 </w:t>
      </w:r>
      <w:hyperlink r:id="rId13">
        <w:r>
          <w:rPr>
            <w:lang w:val="ig_NG" w:bidi="ig_NG"/>
          </w:rPr>
          <w:rPr>
            <w:color w:val="0000EE"/>
            <w:u w:val="single"/>
          </w:rPr>
          <w:t>Biblica, Inc</w:t>
        </w:r>
      </w:hyperlink>
      <w:r>
        <w:rPr>
          <w:lang w:val="ig_NG" w:bidi="ig_NG"/>
        </w:rPr>
        <w:t xml:space="preserve">, licensed under a </w:t>
      </w:r>
      <w:hyperlink r:id="rId14">
        <w:r>
          <w:rPr>
            <w:lang w:val="ig_NG" w:bidi="ig_NG"/>
          </w:rPr>
          <w:rPr>
            <w:color w:val="0000EE"/>
            <w:u w:val="single"/>
          </w:rPr>
          <w:t>CC BY-SA 4.0</w:t>
        </w:r>
      </w:hyperlink>
      <w:r>
        <w:rPr>
          <w:lang w:val="ig_NG" w:bidi="ig_NG"/>
        </w:rPr>
        <w:t>.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pStyle w:val="Heading1"/>
      </w:pPr>
      <w:r>
        <w:rPr>
          <w:lang w:val="ig_NG" w:bidi="ig_NG"/>
        </w:rPr>
        <w:t>Biblica® Baịbụlụ Nsọ nʼIgbo Ndị Ugbu a nke dịrị onye ọbụla ịgụ (Bible)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g_NG" w:bidi="ig_NG"/>
        </w:rPr>
      </w:r>
    </w:p>
    <w:p>
      <w:pPr>
        <w:pStyle w:val="Heading2"/>
      </w:pP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lang w:val="ig_NG" w:bidi="ig_NG"/>
        </w:rPr>
        <w:t xml:space="preserve"> </w:t>
      </w:r>
      <w:r>
        <w:rPr>
          <w:lang w:val="ig_NG" w:bidi="ig_NG"/>
        </w:rPr>
      </w:r>
      <w:r>
        <w:rPr>
          <w:lang w:val="ig_NG" w:bidi="ig_N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g_NG" w:bidi="ig_NG"/>
        </w:rPr>
        <w:t>Zefanaia 1:1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Okwu Onyenwe anyị nke rutere Zefanaya, nwa Kushi, nwa nwa Gedaliya, bụ nwa Amaraya. Amaraya bụ nwa Hezekaya. Ozi a bịara nʼoge Josaya nwa Amọn, bụ eze Juda.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“Aga m azachapụ ihe niile site nʼelu ụwa,” Otu a ka Onyenwe anyị kwubiri.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“Aga m azachapụ mmadụ na anụmanụ. Aga m azachapụ ụmụ anụ ufe niile nke dị nʼeluigwe, zachapụkwa azụ niile nke dị nʼosimiri, na arụsị niile dị iche iche nke na-eme ka ndị ajọ mmadụ sụọ ngọngọ.” “Mgbe m kpochapụrụ mmadụ niile site nʼelu ụwa,” otu a ka Onyenwe anyị kwubiri.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“Aga m esetipụ aka m megide Juda, megidekwa ndị niile bi na Jerusalem. Aga m ebipụkwa ndị niile na-efe Baal fọdụrụ nʼebe a, na aha ndị nchụaja arụsị niile, ma ndị nchụaja niile na-ekpere arụsị,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bụ ndị ahụ niile na-anọ nʼelu ụlọ ha na-akpọ isiala nye ọnwa na kpakpando, ha na ndị ahụ niile na-akpọrọ Onyenwe anyị isiala, na-eji aha ya nʼaṅụ iyi, ma na-ejikwa Milkọm na-aṅụ iyi,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na ndị ahụ niile na-alaghachi azụ site nʼiso Onyenwe anyị, na ndị ahụ na-adịghị achọ Onyenwe anyị, maọbụ jụta ase site nʼaka ya.”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Dere duu nʼihu Onye kachasị ihe niile elu, bụ Onyenwe anyị nʼihi na ụbọchị ikpe ya ahụ dị egwu na-abịa nso. Onyenwe anyị ejikerela ịchụ aja; o doola ndị ọ kpọrọ oriri nsọ.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“Nʼụbọchị ịchụ aja nke Onyenwe anyị ahụ, aga m ata ndịisi niile na ụmụ eze niile, na ndị niile na-eyi uwe e si na mba ọzọ bubata ahụhụ.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Nʼụbọchị ahụ, aga m ata ha ahụhụ bụ ndị niile na-adịghị azọ ụkwụ nʼọnụ ụzọ mbata, ndị ji ihe ike na aghụghọ na-emejupụta ụlọ arụsị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“Nʼụbọchị ahụ,” otu a ka Onyenwe anyị kwubiri ya, “olu iti mkpu akwa ga-esite nʼỌnụ Ụzọ Ama Azụ daa, mkpu nke ịkwasi akwa ike ga-ada site nʼebe obibi ọhụrụ ahụ, na ụzụ oke ntiwa site nʼugwu nta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Kwasienụ akwa ike unu ndị niile bi nʼakụkụ ebe ahịa dị; nʼihi na a ga-egbuchapụ ndị ahịa unu niile. Ndị niile na-eji ọlaọcha azụ ahịa ka a ga-ebibi.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Nʼoge ahụ, aga m eji oriọna nyobanyechaa anya nʼakụkụ niile nke Jerusalem. Aga m ata ndị ahụ niile na-anọ nʼahụ dị jụụ ahụhụ, bụ ndị ahụ dọọrọ dịka ike mmanya a ṅụfọdụrụ aṅụfọ, ndị na-eche nʼobi ha sị, ‘O nweghị ihe Onyenwe anyị ga-eme anyị, maọbụ ihe ọma, maọbụ ihe ọjọọ.’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Akụ ha ga-abụ ihe a kwakọrọ nʼike, a ga-akwatukwa ụlọ ha niile. Ọ bụ ezie na ha ga-ewu ụlọ, ma ha agaghị ebi nʼime ha; ọ bụ ezie na ha ga-akọ ubi vaịnị, ma ha agaghị aṅụ mmanya si na ha.”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Oke ụbọchị Onyenwe anyị na-abịa nso, ọ na-abịakwa ọsịịsọ. Gee ntị! Iti mkpu akwa nke ụbọchị Onyenwe anyị ga-adị ilu nke ukwuu. A ga-anụkwa ụzụ ndị bụ dike nʼagha nʼebe ahụ.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Ụbọchị ahụ ga-abụ ụbọchị ọnụma, ụbọchị ahụhụ na mkpagbu, ụbọchị nsogbu na mbibi, ụbọchị ọchịchịrị na oke obi ọjọọ, ụbọchị igwe ojii, na oke ọchịchịrị,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ụbọchị opi ike na iti mkpu agha imegide obodo niile e wusiri ike, na imegide akụkụ ụlọ elu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“Aga m eme ka oke nhụju anya bịakwasị ndị mmadụ, mee ka ha jegharịa dịka ndị kpuru ìsì, nʼihi na ha emehiela megide Onyenwe anyị. A ga-awụsịkwa ọbara ha dịka uzuzu, tufukwaa anụ ahụ ha dịka nsị anụ.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Ọlaọcha na ọlaedo ha agaghị azọpụta ha nʼụbọchị ọnụma nke Onyenwe anyị ahụ.” A ga-erechapụ ụwa niile site nʼọkụ ekworo ya, nʼihi na ọ bụ na mberede ka ọ ga-eme ka ndị niile bi nʼụwa gwụsịa.</w:t>
      </w:r>
    </w:p>
    <w:p>
      <w:pPr>
        <w:pStyle w:val="Heading2"/>
      </w:pPr>
      <w:r>
        <w:rPr>
          <w:lang w:val="ig_NG" w:bidi="ig_NG"/>
        </w:rPr>
        <w:t>Zefanaia 2:1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Chịkọtaanụ onwe unu, e, chịkọtaanụ onwe unu, unu ndị mba ihe ihere dịrị.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Tupu ụkpụrụ ahụ ewere ọnọdụ, a chịpụ ụbọchị ahụ dịka igbugbo ọka nke ikuku na-ebufu, tupu iwe ọkụ Onyenwe anyị abịakwasị gị, tupu ụbọchị ọnụma nke Onyenwe anyị abịakwasị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Chọọnụ Onyenwe anyị, unu ndị niile dị umeala nʼobi nọ nʼala ahụ, unu bụ ndị na-eme ihe o nyere nʼiwu. Gbasoonụ ezi omume, gbasoonụ ịdị umeala nʼobi, ma eleghị anya, a ga-echebe unu nʼụbọchị iwe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Nʼihi na o nwekwaghị ndị ga-ebi nʼobodo Gaza, obodo Ashkelọn ga-atọgbọrọ nʼefu. Nʼetiti ehihie ka a ga-ekpochapụ ndị niile bi nʼAshdọd; a ga-ehopukwa Ekrọn.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Ahụhụ dịrị unu ndị bi nʼakụkụ oke osimiri, unu bụ ndị Keret; okwu Onyenwe anyị na-emegide unu, Kenan, ala ndị Filistia. Ọ sịrị, “Aga m ala gị nʼiyi, ruo na ọ dịghị onye ga-afọdụ ndụ nʼime gị.”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Ala nke dị nʼakụkụ oke osimiri ahụ, ga-aghọ ebe ahịhịa jupụtara nye ndị ọzụzụ atụrụ na ọgba igwe ewu na atụrụ.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Ala nke dị nʼakụkụ oke osimiri ga-aghọ ala nke ndị ahụ fọdụrụ na Juda, ebe ha ga-achọtara anụ ụlọ ha ahịhịa. Ha ga-anọkwa nʼụlọ ndị Ashkelọn nke tọgbọrọ nʼefu, dinaa ala zuru ike nʼoge uhuruchi. Onyenwe anyị Chineke ha ga-elekọta ha, mekwaa ka ha nwetaghachi ihe nketa ha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“Anụla m okwu ọjọọ niile, nke ndị Moab, na ịkwa emo niile nke ndị Amọn, nụkwa ịbasị mba ike ha megide ndị nke m na-anya isi na ha ga-ewere ala ha.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Nʼihi ya, dịka m na-adị ndụ,” otu a ka Onyenwe anyị, Onye pụrụ ime ihe niile, bụ Chineke Izrel, kwubiri ya, “aghaghị m ime ka Moab dịrị ka Sọdọm, mekwaa ka Amọn dịka Gọmọra. Ha ga-aghọ ala ebe ahịhịa na-adụ ogwu ogwu na-eru, ebe olulu nnu jupụtara, na ebe tọgbọrọ nʼefu ruo mgbe ebighị ebi. Ndị m, ndị fọdụrụ ga-akwakọrọ akụnụba ha, ndị fọdụrụ ndụ na mba m ga-eketa ala ha.”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Ihe ndị a bụ ụgwọ ọrụ ha ga-anata nʼihi ịnya isi ha, na nʼihi nkọcha na ịkwa emo ha megide ndị nke Onyenwe anyị, Onye pụrụ ime ihe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Onye dị egwu ka Onyenwe anyị ga-abụ nʼebe ha nọ, mgbe ọ lara chi niile nke ụwa nʼiyi. Mba niile dị nʼebe dị anya ga-akpọ isiala nye ya, onye ọbụla nʼala nke aka ya nʼụwa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“Unu ndị Itiopia, a ghaghị iji mma agha gbuo unu.”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Ọ ga-esetipụ aka ya megide ndị bi nʼakụkụ ugwu, laa Asịrịa nʼiyi. Ninive ga-aghọ ebe tọgbọrọ nʼefu, ọ ga-aghọkwa ala kpọrọ nkụ, dịka ọzara.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Igwe anụmanụ dị iche iche na igwe ehi ga-amakpu nʼebe ahụ, ha na ihe e kere eke dị iche iche. Ikwighịkwighị nke ọzara na okwolo ga-anọ ọnọdụ abalị nʼisi ogidi ya niile ahụ. Ụda olu ha ka a ga-anụ site na mpio-ikuku, mkpọmkpọ aja ga-adị na mbata nke ọnụ ụzọ niile, ibo ọnụ ụzọ niile e ji osisi sida mee ga-egherekwa oghe.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Nke a bụ obodo ukwu ahụ, nke na-aṅụrị ọṅụ oriri, nke na-ebikwa na-enweghị ihe egwu ọbụla; nke na-asị onwe ya, “Ọ bụ mụ onwe m! Ọ dịghị onye ọzọ ma ewezuga m.” Ma ugbu a, lee otu o si bụrụ ebe tọgbọrọ nʼefu; lee ka o si bụrụ ebe ụmụ anụ ọhịa bi. Onye ọbụla si nʼakụkụ ya na-agafe aghaghị ịma ọsụ, ma fufekwaa isi ya.</w:t>
      </w:r>
    </w:p>
    <w:p>
      <w:pPr>
        <w:pStyle w:val="Heading2"/>
      </w:pPr>
      <w:r>
        <w:rPr>
          <w:lang w:val="ig_NG" w:bidi="ig_NG"/>
        </w:rPr>
        <w:t>Zefanaia 3:1</w:t>
      </w:r>
      <w:r>
        <w:rPr>
          <w:lang w:val="ig_NG" w:bidi="ig_NG"/>
        </w:rPr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</w:t>
      </w:r>
      <w:r>
        <w:rPr>
          <w:lang w:val="ig_NG" w:bidi="ig_NG"/>
        </w:rPr>
        <w:t xml:space="preserve"> Ahụhụ dịrị obodo ahụ ndị mmegbu, na ndị na-enupu isi, na ndị rụrụ arụ jupụtara nʼime ya.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</w:t>
      </w:r>
      <w:r>
        <w:rPr>
          <w:lang w:val="ig_NG" w:bidi="ig_NG"/>
        </w:rPr>
        <w:t xml:space="preserve"> Ọ naghị ege onye ọbụla ntị, ọ dịghị anabata ịdọ aka na ntị. Ọ dịghị atụkwasị Onyenwe anyị obi, ọ dịkwaghị abịakwute Chineke ya nso.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3</w:t>
      </w:r>
      <w:r>
        <w:rPr>
          <w:lang w:val="ig_NG" w:bidi="ig_NG"/>
        </w:rPr>
        <w:t xml:space="preserve"> Ndịisi nọ nʼetiti ya dịka ọdụm na-agbọ ụja, ndị ọkaikpe ya dịka nkịta ọhịa na-achụ nta anyasị, nke ihe ọ chụtara na nta adịghị anọ tutu chi abọọ.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4</w:t>
      </w:r>
      <w:r>
        <w:rPr>
          <w:lang w:val="ig_NG" w:bidi="ig_NG"/>
        </w:rPr>
        <w:t xml:space="preserve"> Ndị amụma ya bụ ndị ndu rụrụ arụ, ha bụkwa ndị aghụghọ. Ndị nchụaja ya na-emerụ ebe nsọ na-ejikwa ike emebi iwu.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5</w:t>
      </w:r>
      <w:r>
        <w:rPr>
          <w:lang w:val="ig_NG" w:bidi="ig_NG"/>
        </w:rPr>
        <w:t xml:space="preserve"> Ma Onyenwe anyị, onye nọ nʼetiti ya bụ onye ezi omume. Ọ nakwaghị eme ihe ọjọọ. Ụtụtụ niile ka ọ na-eme ka ikpe ziri ezi ya pụta ìhè; ụbọchị ọbụla ọ naghị ahapụ igosi ya, ma ndị ajọ omume enweghị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6</w:t>
      </w:r>
      <w:r>
        <w:rPr>
          <w:lang w:val="ig_NG" w:bidi="ig_NG"/>
        </w:rPr>
        <w:t xml:space="preserve"> “Egbuchapụla m mba niile dị iche iche, kwatukwaa ebe ha niile e wusiri ike. Ahapụla m okporoụzọ ha ka ọ bụrụ ihe a gbahapụrụ agbahapụ, ọ dịkwaghị onye na-esi na ha agabiga. A laala obodo ha niile nʼiyi, ọ dịkwaghị onye fọdụrụ, ọ bụladị otu onye.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7</w:t>
      </w:r>
      <w:r>
        <w:rPr>
          <w:lang w:val="ig_NG" w:bidi="ig_NG"/>
        </w:rPr>
        <w:t xml:space="preserve"> Asịrị m, banyere Jerusalem, ‘Nʼezie, ị ga-atụ egwu m, ma nabatakwa ntụziaka.’ Mgbe ahụ, agaghị ebibi ebe mgbaba ya, ma ọ bụkwanụ ntaramahụhụ m niile agaghị abịakwasịkwa ya. Ma otu ọ dị, ọ nụrụ ha ọkụ nʼobi ịga nʼihu mee omume rụrụ arụ nʼihe niile bụ nke ha mere.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8</w:t>
      </w:r>
      <w:r>
        <w:rPr>
          <w:lang w:val="ig_NG" w:bidi="ig_NG"/>
        </w:rPr>
        <w:t xml:space="preserve"> Nʼihi nke a, cherenụ m,” otu a ka Onyenwe anyị kwubiri, “nʼụbọchị ahụ m ga-ebili ịgba akaebe. Mkpebi m bụ ịchịkọta mba niile dị iche iche, na ịkpọkọta alaeze niile, ịwụkwasị ha oke iwe m, ọ bụladị ọnụma niile nke iwe m. Ọkụ, nke iwe si nʼekworo m, ka a ga-eji rechapụ ụwa niile.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9</w:t>
      </w:r>
      <w:r>
        <w:rPr>
          <w:lang w:val="ig_NG" w:bidi="ig_NG"/>
        </w:rPr>
        <w:t xml:space="preserve"> “Mgbe ahụ, aga m anụcha egbugbere ọnụ ndị niile dị iche iche mee ka ọ bụrụ ihe dị ọcha, ka ha niile nwee ike ịkpọku aha Onyenwe anyị, ma jikọta aka fekwaa ya ofufe.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10</w:t>
      </w:r>
      <w:r>
        <w:rPr>
          <w:lang w:val="ig_NG" w:bidi="ig_NG"/>
        </w:rPr>
        <w:t xml:space="preserve"> Site nʼofe osimiri niile nke Kush, bụ ndị m a chụsasịrị achụsasị, ndị na-akpọ isiala nye m, ga-ewetara m onyinye dị iche iche.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11</w:t>
      </w:r>
      <w:r>
        <w:rPr>
          <w:lang w:val="ig_NG" w:bidi="ig_NG"/>
        </w:rPr>
        <w:t xml:space="preserve"> Nʼụbọchị ahụ, gị bụ Jerusalem, agaghị eme ka ihere mee gị, nʼihi omume njehie niile i jere megide m, nʼihi na aga m esite nʼetiti gị wezuga ndị gị niile na-aṅụrị ọṅụ na mpako ha. A gaghị ahụkwa ndị na-afụli onwe ha elu nʼugwu nsọ 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12</w:t>
      </w:r>
      <w:r>
        <w:rPr>
          <w:lang w:val="ig_NG" w:bidi="ig_NG"/>
        </w:rPr>
        <w:t xml:space="preserve"> Ma aga m eme ka ndị dị nwayọọ nʼobi, na ndị dị umeala nʼobi fọdụ nʼetiti ndị Izrel, ha ga-agbabakwa nʼaha Onyenwe anyị.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13</w:t>
      </w:r>
      <w:r>
        <w:rPr>
          <w:lang w:val="ig_NG" w:bidi="ig_NG"/>
        </w:rPr>
        <w:t xml:space="preserve"> Ha agaghị emekwa ihe ọjọọ, ha agaghị ekwu okwu ụgha. Ire na-ekwu okwu aghụghọ agaghị adịkwa nʼọnụ ha. Ha ga-akpa nri ma dinakwa ala, ọ dịkwaghị onye ga-eme ka ha tụọ egwu.”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14</w:t>
      </w:r>
      <w:r>
        <w:rPr>
          <w:lang w:val="ig_NG" w:bidi="ig_NG"/>
        </w:rPr>
        <w:t xml:space="preserve"> Bụọ abụ, gị nwaada Zayọn; tie mkpu, gị Izrel. Ṅụrịa ọṅụ, e, jiri obi gị niile ṅụrịa ọṅụ, gị nwaada Jerusalem.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15</w:t>
      </w:r>
      <w:r>
        <w:rPr>
          <w:lang w:val="ig_NG" w:bidi="ig_NG"/>
        </w:rPr>
        <w:t xml:space="preserve"> Nʼihi na Onyenwe anyị ewezugala ahụhụ dịrị gị, chụghachikwa ndị iro gị azụ. Onyenwe anyị, onye bụ Eze Izrel, nọ nʼetiti gị. Ị gaghị atụkwa egwu ihe ọjọọ ọzọ.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16</w:t>
      </w:r>
      <w:r>
        <w:rPr>
          <w:lang w:val="ig_NG" w:bidi="ig_NG"/>
        </w:rPr>
        <w:t xml:space="preserve"> Nʼụbọchị ahụ, ihe a ga-agwa Jerusalem ga-abụ, “Atụla egwu, gị Zayọn, ekwela ka aka gị daa mba.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17</w:t>
      </w:r>
      <w:r>
        <w:rPr>
          <w:lang w:val="ig_NG" w:bidi="ig_NG"/>
        </w:rPr>
        <w:t xml:space="preserve"> Onyenwe anyị bụ Chineke gị nọ nʼetiti gị, ọ bụ Dike nʼagha nke na-enye mmeri. Ọ ga-eji ọṅụ nwee mmasị na ahụ gị; nʼihi ịhụnanya ya, ọ gaghị abakwara gị mba, kama ọ ga-eji oke iti mkpu abụ ṅụrịa ọṅụ nʼebe ị nọ.”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18</w:t>
      </w:r>
      <w:r>
        <w:rPr>
          <w:lang w:val="ig_NG" w:bidi="ig_NG"/>
        </w:rPr>
        <w:t xml:space="preserve"> “Nʼụbọchị mmemme a kara aka, aga m ewepụrụ gị ọdachi iru ụjụ, nke bụ ibu arụ na ihe ịta ụta dịrị gị.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19</w:t>
      </w:r>
      <w:r>
        <w:rPr>
          <w:lang w:val="ig_NG" w:bidi="ig_NG"/>
        </w:rPr>
        <w:t xml:space="preserve"> Nʼoge ahụ, aga m emesi ndị ahụ niile na-emegbu gị ike. Aga m azọpụta ndị ụkwụ rụrụ, chịkọtakwa ndị niile e mere ka ha gaa biri nʼala ndị ọzọ. Aga m agbanwe ihere ha ka ọ bụrụ ihe otuto nʼihe na-ewu ewu nʼụwa ebe ha natara ihere.</w:t>
      </w:r>
    </w:p>
    <w:p>
      <w:pPr/>
      <w:r>
        <w:rPr>
          <w:lang w:val="ig_NG" w:bidi="ig_NG"/>
        </w:rPr>
      </w:r>
      <w:r>
        <w:rPr>
          <w:vertAlign w:val="superscript"/>
          <w:lang w:val="ig_NG" w:bidi="ig_NG"/>
        </w:rPr>
        <w:t>20</w:t>
      </w:r>
      <w:r>
        <w:rPr>
          <w:lang w:val="ig_NG" w:bidi="ig_NG"/>
        </w:rPr>
        <w:t xml:space="preserve"> Nʼoge ahụ, aga m akpọlata unu nʼụlọ; mgbe m ga-akpọkọta unu ọnụ. Aga m eme ka unu na-ewu ewu ka unu nwekwaa otuto nʼetiti mmadụ niile bi nʼụwa, mgbe m ga-eweghachi ihe ọma unu nʼihu anya unu.” Ka Onyenwe anyị kwuru.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g_N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