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Ndị Efesọs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Akwụkwọ ozi a sitere nʼaka mụ onwe m bụ Pọl, onye Chineke họpụtara ịbụ onyeozi Jisọs Kraịst. Ọ bụ unu ndị nsọ bi nʼEfesọs, unu bụ ndị kwesiri ntụkwasị obi nʼime Kraịst Jisọs, ka m na-edere ya: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Ka amara na udo nke sitere na Chineke Nna anyị, na Onyenwe anyị Jisọs Kraịst dịrị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Ka otuto dịrị Chineke, na Nna Onyenwe anyị Jisọs Kraịst, bụ onye gọziri anyị site nʼinye anyị ngọzị niile nke ime mmụọ nke si nʼebe niile nke eluigwe nʼime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Dịka o si họpụta anyị nʼime Kraịst tupu a tọọ ntọala ụwa, ka anyị bụrụ ndị dị nsọ na ndị na-enweghị ịta ụta nʼihu ya nʼịhụnanya.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 kpebiri ime anyị ụmụ ya site nʼihi Kraịst Jisọs. Ma o mekwara ihe ndị a niile nʼihi na ọ tọrọ ya ụtọ nʼobi, bụrụkwa ihe o zubere ime.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Ka e si otu a too ịdị ebube nke amara ya, nke o ji obi ya niile nye anyị nʼime Onye ahụ ọ hụrụ nʼanya.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Nʼime ya, anyị nwere mgbapụta site nʼọbara ya, bụ mgbaghara nke njehie niile anyị; dị ka ịba ụba nke amara ya si dị,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nke o mere ka ọ babigara anyị ụba oke site nʼamamihe na nghọta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 meela ka anyị mata ihe omimi nzube ya, dị ka o si tọọ ya ụtọ, bụ ihe omimi o zubere ime nʼime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Nke ọ ga-eme ka o mezuo mgbe oge ya niile zuru, nke bụ ịchịkọta ihe niile nʼime ya, bụ ihe ndị dị nʼeluigwe na nʼụwa nʼokpuru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Nʼime Kraịst ka e mere anyị ndị nketa, ndị e bururị ụzọ họpụta na mbụ, dị ka atụmatụ onye ahụ na-arụpụta ihe niile nʼizuoke nke nzube na ebumnuche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Nke mere na anyị, ndị buuru ụzọ nwee olileanya na Kraịst, ga-ebi ndụ nʼotuto nke ebube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Unu bụkwa ndị a gụnyere nʼime Kraịst mgbe unu nụrụ ozi nke eziokwu ahụ bụ oziọma nke nzọpụta. Mgbe unu kwenyere, a kara unu akara nʼime ya bụ akara nke nkwa ahụ bụ Mmụọ Nsọ.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Nke a bụ ihe nketa anyị tutu ruo mgbe a rụzuru ọrụ mgbapụta nke ndị ahụ niile bụ ihe nweta Chineke. Ka e si otu a too ebube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Nʼihi nke a, ebe m nụrụ akụkọ banyere okwukwe unu nʼime Onyenwe anyị Jisọs, nụkwa maka ịhụnanya unu nwere nʼebe ndị nsọ niile nọ,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esepụghị m aka ikele ekele nʼihi unu, mgbe niile m na-echeta unu nʼekpere m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Ana m arịọ Chineke nke Onyenwe anyị Jisọs Kraịst bụ Nna Onyenwe ebube niile, ka o nye unu Mmụọ amamihe na ezi nghọta ka unu nwee ike matazie nke ọma onye ọ bụ,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ka o meghee anya nke ime mmụọ unu ka unu matakwa ụdị olileanya unu nwere nʼihi ọkpụkpọ ọ kpọrọ unu, na akụ, na ihe nketa dị ebube o nwere nʼime ndị nsọ.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Na ịdị ukwuu nke ike ya nke na-enweghị atụ dịrị anyị, bụ ndị kwere ekwe, dịka ịrụsị ọrụ ike nke ike ya si 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Nke ọ rụrụ nʼime Kraịst mgbe o si nʼọnwụ kpọlite ya mee ya ka ọ nọdụ nʼaka nri ya nʼebe niile nke eluigwe.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Ọnọdụ ya dị elu karịa ọchịchị niile, na ikike ọchịchị niile, na ike niile na ịchị isi niile, na aha ọkwa ọchịchị nke e nwere ike inye mmadụ, ọ bụghị naanị nʼọgbọ a, kama ma nʼọgbọ ọzọ na-abịa.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 mere ka ihe niile dị nʼokpuru ya, meekwa ya ka ọ bụrụ onyeisi ihe niile nye nzukọ ya bụ chọọchị.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Nke bụ ahụ ya, ozuzu oke nke onye ahụ na-emejupụta ihe niile nʼụzọ niile.</w:t>
      </w:r>
    </w:p>
    <w:p>
      <w:pPr>
        <w:pStyle w:val="Heading2"/>
      </w:pPr>
      <w:r>
        <w:rPr>
          <w:lang w:val="ig_NG" w:bidi="ig_NG"/>
        </w:rPr>
        <w:t>Ndị Efesọs 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Ma unu onwe unu, unu nwụrụ anwụ site na njehie ụzọ na mmehie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Nke unu biri ndụ nʼime ha mgbe unu na-agbaso ụzọ niile nke ụwa a, na ụzọ onye ọchịchị nke alaeze ikuku, bụ mmụọ ahụ na-arụ ọrụ ugbu a na ndụ ndị ahụ na-enupu isi.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Anyị niile bikwara ndụ anyị nʼetiti ha, nʼoge gara aga, na-emejupụta agụụ nke anụ ahụ mmehie, ma na-agbaso ọchịchọ ya na ebumnuche ya. Nʼihi na site nʼọdịdị anyị, anyị na ndị ọzọ nọ nʼọmụma ikpe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Chineke onye jupụtara nʼobi ebere, maka oke ịhụnanya o nwere nʼebe anyị nọ,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mere ka anyị soro Kraịst dịrị ndụ ọzọ; ọ bụladị mgbe anyị bụ ndị nwụrụ anwụ nʼime ajọ omume. Ọ bụ site nʼamara ya ka e ji zọpụta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 kpọlitere anyị na ya, mee ka anyị nọdụ ọdụ nʼebe niile nke eluigwe nʼime Kraịst Jisọs.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O mere nke a igosi ọgbọ nke na-abịa, ịdị ukwuu nke akụ amara ya, nke o sitere nʼobiọma ya gosi anyị nʼime Kraịst Jisọs.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Nʼihi na ọ bụ site nʼamara ka e ji zọpụta unu site nʼokwukwe. Nke a abụghị ihe unu rụpụtara nʼonwe unu, ọ bụ onyinye nke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 siteghị nʼọrụ, ka onye ọbụla ghara ịnya isi.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Nʼihi na anyị bụ akaọrụ ya, nke o kere nʼime Kraịst Jisọs nʼihi ịrụ ezi ọrụ. Ọ bụ otu a ka Chineke siri kwadoo na anyị kwesiri ibi ndụ ụbọchị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Ya mere, chetanụ na nʼoge gara aga, unu bụ ndị mba ọzọ site nʼọmụmụ nke a mụrụ unu. Chetakwanụ na “ndị e biri ugwu” na-akpọkwa unu “ndị a na-ebighị ugwu” (nʼihi obibi ugwu nʼanụ ahụ nke eji aka bie).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Nʼoge ahụ, ọ dịghị ihe jikọtara unu na Kraịst. E kewapụtara unu site na mmekọrịta nke Izrel, bụrụkwa ndị ọbịa nʼọgbụgba ndụ ahụ, na-enweghị olileanya na-enweghịkwa Chineke nʼime 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Ma ugbu a nʼime Kraịst Jisọs, unu bụ ndị nọ nʼebe dị anya nʼoge gara aga, ka e mere ka unu bịaruo nso site nʼọbara Kraịst nke a wụsiri.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Nʼihi na ya onwe ya bụ udo anyị, o mere ka ụzọ otu abụọ bụrụ otu ihe nʼime ahụ ya, site na ịkwatu mgbidi kewara ha na mgbe ochie, bụ mgbidi nke ịkpọ asị dị nʼetiti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Ọ bụ nʼime anụ ahụ ya ka ọ mere ka iwu ahụ na ụkpụrụ ya niile ghara ịdị ire. Ebumnobi ya bụ i kee nʼime onwe ya otu onye ọhụrụ site na mmadụ abụọ ahụ, si otu a mee ka udo dịrị.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Nʼụzọ dị otu a ka ọ ga-esi kpeziere anyị na Chineke site nʼobe ya, wetakwa nʼisi ngwụcha, iro dị nʼetiti ha abụọ.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Ya mere, ọ bịara kwusaa udo nye unu ndị nọ ebe dị anya na unu ndị nọ nso,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Nʼihi na anyị abụọ sitere nʼaka ya nweta nnabata anyị ịbịa nʼihu Nna site nʼotu Mmụọ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Matakwanụ ugbu a na unu abụkwaghị ndị mba ọzọ na ndị ọbịa. Unu esorola ndị nsọ bụrụ diala na ndị so nʼezinaụlọ Chineke,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nke a rụkwasara nʼelu ntọala nke ndị ozi na ndị amụma, nke Kraịst Jisọs nʼonwe ya bụ nkume isi ntọala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Ọ bụkwa nʼime ya ka a na-ejikọta ụlọ ahụ niile nke ọma, na-aba ụba, too bụrụ ụlọnsọ, nʼime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Onye a na-ewukọkwa unu onwe unu nʼotu nʼime ya, ka unu niile bụrụ ebe obibi Chineke nʼime Mmụọ.</w:t>
      </w:r>
    </w:p>
    <w:p>
      <w:pPr>
        <w:pStyle w:val="Heading2"/>
      </w:pPr>
      <w:r>
        <w:rPr>
          <w:lang w:val="ig_NG" w:bidi="ig_NG"/>
        </w:rPr>
        <w:t>Ndị Efesọs 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 bụ nʼihi nke a ka mụ onwe m bụ Pọl bụ onye mkpọrọ nke Jisọs Kraịst maka unu ndị mba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Nʼihi nʼezie, unu anụla banyere nlekọta nke amara Chineke ahụ nke e nyere m maka ọdịmma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Otu e si kpughee nzube nzuzo ya niile nye m, dị ka m gwara unu ihe banyere ya nʼokwu dị nta nʼakwụkwọ ozi ahụ m detara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Ọ bụrụkwa na unu agụọ akwụkwọ ahụ m deere, unu ga-aghọta ihe m maara banyere ihe omimi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Nke a e meghị ka ụmụ mmadụ mara nʼọgbọ gara aga dị ka Mmụọ Nsọ siri kpugheere ya ndị ozi na ndị amụma ya dị nsọ ugbu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Otu a ka ndị mba ọzọ si soro bụrụ ndị nketa, ndị ga-abụ otu anụ ahụ na ndị ga-eketa nkwa ahụ nʼime Jisọs Kraịst site nʼoziọma.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E mere m ka m bụrụ onyeozi nke oziọma a, dịka onyinye amara nke Chineke si dị, bụ nke e nyere m site nʼịrụ ọrụ nke ike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bụ ezie na mụ bụ onye dịkarịsịrị nta nʼetiti ndị nsọ niile, e nyere m amara nke a, ikwusara ndị mba ọzọ oziọma banyere akụ nke enweghị atụ nke juru nʼime Kraịst,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meekwa ka mmadụ niile hụ ihe bụ atụmatụ nke ihe omimi e zoro nʼime Chineke onye kere ihe niile, ọtụtụ afọ.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Ka ọ ga-abụ site na chọọchị, a ga-eme ka amamihe Chineke nʼụdị dị iche iche bụrụ ihe ọchịchị na ikike niile dị nʼeluigwe ga-amata.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Nke a bụ nʼusoro nke atụmatụ ya dị ebighị ebi, nke e mezuru nʼime Jisọs Kraịst Onyenwe anyị,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bụ onye anyị nwere ntụkwasị obi na obi siri ike ịbịakwute site nʼokwukwe anyị nwere na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Nʼihi nke a, arịọ m ka unu ghara ịda mba maka mkpagbu m nʼihi unu, ha bụ otuto nye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bụ nʼihi nke a ka m na-egbu ikpere m nʼala nʼihu Nna anyị,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onye ezinaụlọ niile dị nʼụwa a na nke dị nʼeluigwe na-esite nʼaka ya enwe aha.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Ekpere m bụ ka o site nʼịba ụba nke otuto ya, nye unu ike na-esite na Mmụọ ya, mee ka unu dị ike nʼime mmụọ unu;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ka Kraịst nwee ike biri nʼobi unu site nʼokwukwe, ka unu ndị gbanyere mgbọrọgwụ guzosiekwa ike nʼịhụnanya.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Ana m arịọkwa, ka unu na ndị nsọ niile nwee ike ịghọta ihe bụ obosara, ogologo, ịdị elu na ịdị omimi,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na ịmatakwa ịhụnanya nke Kraịst nke karịrị amamihe, ka unu jupụtakwa nʼizuoke niile nke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Ugbu a, nye onye ahụ pụrụ imebiga ihe nʼoke karịa ihe niile nke anyị rịọrọ, maọbụ karịa ka anyị pụrụ ichepụta nʼuche anyị, site nʼike ya nke na-arụ ọrụ nʼime anyị,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ọ bụ ya ka otuto dịrị nʼime chọọchị na nʼime Kraịst Jisọs ruo ọgbọ niile nke mgbe niile, ebighị ebi ruo ebighị ebi. Amen.</w:t>
      </w:r>
    </w:p>
    <w:p>
      <w:pPr>
        <w:pStyle w:val="Heading2"/>
      </w:pPr>
      <w:r>
        <w:rPr>
          <w:lang w:val="ig_NG" w:bidi="ig_NG"/>
        </w:rPr>
        <w:t>Ndị Efesọs 4:1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Ya mere, mụ onwe m bụ onye mkpọrọ nke Onyenwe anyị, na-arịọ unu ka unu bie ndụ kwesiri ọkpụkpọ nke a kpọrọ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Werekwanụ obi dị umeala niile na ịdị nwayọọ, na ndidi na-anagide ibe unu nʼịhụnanya.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Nọọnụ nʼudo nʼetiti onwe unu gbalịakwanụ ime ka ịdị nʼotu unu dịgide nʼime Mmụọ Nsọ.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E nwere otu ahụ na otu Mmụọ, dị ka e siri kpọọ unu nʼotu olileanya nke dịịrị ọkpụkpọ a kpọrọ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Otu Onyenwe anyị dị, otu okwukwe na otu baptizim.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 bụkwa naanị otu Chineke dị onye bụ Nna ihe niile na onye na-achị ihe niile, na onye na-arụ ọrụ ya nʼime ihe niile, na-ebikwa nʼime ihe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Ma e nyere onye ọbụla amara dịka oke onyinye nke Kraịst siri 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Nʼihi nke a, e kwuru, “Mgbe ọ rigoro gaa nʼelu, o duuru igwe ndị a dọtara nʼagha, nyekwa ụmụ mmadụ onyinye dị iche iche.”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(E kwuru, “Ọ rigoro,” gịnị ka ọ pụtara ma ọ bụghị na o buru ụzọ rịdaa nʼime ala mmụọ?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Onye ahụ si nʼelu rịdata bụkwa otu onye ahụ rigoro nʼeluigwe, ka o nwee ike mejuo ihe niile.)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 nyekwara ụfọdụ onyinye ị bụ ndị ozi, ụfọdụ ndị amụma, ụfọdụ ndị nkwusa oziọma, ụfọdụ ndị ụkọchukwu na ndị nkuzi.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Nke a bụ maka ikwadobe ndị nsọ maka ọrụ nke ije ozi, iji wulite ahụ nke Kraịst;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tutu anyị niile abịa na nkwekọta banyere okwukwe anyị, na ọmụma ihe banyere ọkpara Chineke, bụrụ onye tozuru oke, ruo ọtụtụ nke ogogo na ozuzu oke nke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Mgbe ahụ anyị agaghị abụkwa ụmụntakịrị, ndị ikuku ozizi ọhụrụ dị iche iche na-ebugharị ihu na azụ dị ka ebili mmiri, na ịgha ụgha nke mmadụ, bụ ozizi na-esite nʼime aghụghọ nke ha ji echepụta nduhie.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Kama nʼikwu eziokwu site na mmụọ ịhụnanya, anyị ga-eto bụrụ ndị tozuru oke nʼakụkụ niile nʼime ya, bụ onye ahụ bụ isi, nke bụ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Onye anụ ahụ niile, jikọtara ọnụ ma bụrụ otu, site na nkwonkwo niile nke na-enyezu ya nkwado, dịka akụkụ niile ọbụla na-arụ ọrụ ya nke ọma, na-esite nʼụzọ ahụ enyere akụkụ ndị ọzọ aka, ime ka ha too, nakwa iwuli ha elu site nʼịhụnanya.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Ya mere, ana m ekwu nke a, ma na-eguzokwa na ya nʼime Onyenwe, ka unu hapụ ibi ndụ dị ka ndị mba ọzọ si ebi, na echiche ha na-abaghị 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Ndị ọchịchịrị gbachiri nghọta ha. Ndị dị otu a enweghị oke na ndụ ahụ Chineke na-enye, nʼihi na obi ha mechiri emechi, ha adịghị aghọtakwa.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Ha abụrụla ndị obi ha kpọrọ nkụ, ndị were onwe ha nyefee ime ihe niile masịrị ọchịchọ ha, ka ha si otu a na-ebi ndụ adịghị ọcha niile, ha bụ ndị jupụtara nʼanya ukwu.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Ma nke a abụghị otu unu siri mụta Kraịst,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ma ọ bụrụ na unu anụla ihe banyere ya, ọ bụrụkwa na unu amụtala ihe site nʼaka ya banyere eziokwu ahụ dị nʼime Jisọs.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Yipụnụ mmadụ ochie unu, nke mere ka unu na-ebi ndụ ọjọọ na mbụ, bụ mmadụ ochie ahụ nke jupụtara nʼagụụ ime ihe ọjọọ niile,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ka eme ka mmụọ nke uche unu dị ọhụrụ.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Ma yikwasịnụ onwe unu mmadụ ọhụrụ, nke e kere nʼụdịdị Chineke nʼezi omume nʼezie nakwa nʼịdị nsọ.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Ya mere, wezuganụ ịgha ụgha, ka anyị niile kwuo eziokwu nye ndị agbataobi anyị, nʼihi na anyị niile bụ ndị e jikọtara nʼotu anụ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Mgbe ị na-ewe iwe emehiekwala. Ekwela ka anyanwụ daa mgbe ị ka nọ na-ewe iwe.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Enyela ekwensu ohere.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Ka onye na-ezu ohi kwụsị izu ohi. Kama ya jiri aka ya abụọ rụọ ezi ọrụ, ka o nwee ike inyere ndị ọzọ nọ na mkpa aka.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Ka okwu rere ure ọbụla hapụ isite nʼọnụ unu pụta. Kama kwuonụ naanị ezi ihe nke ga-aba uru iwuli ndị ọzọ elu dịka mkpa ha si dị na iwetara ndị nụrụ ya ngọzị.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Unu akpasukwala Mmụọ Nsọ nke Chineke iwe, onye a kara unu akara nʼime ya maka ụbọchị nke mgbapụta.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Wepụnụ obi ilu niile, na obi ọjọọ na iwe, ya na nkwulu na ibu iro niile nʼetiti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Nʼọnọdụ ihe ndị a niile, nweenụ obi ebere nʼebe ibe unu nọ. Gbagharanụ ibe unu dịka Chineke sitere nʼamara ya gbaghara unu nʼihi na unu bụ nke Kraịst.</w:t>
      </w:r>
    </w:p>
    <w:p>
      <w:pPr>
        <w:pStyle w:val="Heading2"/>
      </w:pPr>
      <w:r>
        <w:rPr>
          <w:lang w:val="ig_NG" w:bidi="ig_NG"/>
        </w:rPr>
        <w:t>Ndị Efesọs 5:1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Ya mere bụrụnụ ndị na-eṅomi Chineke, dị ka ụmụ a hụrụ nʼanya.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Na-agakwanụ nʼime ịhụnanya, dịka Kraịst siri hụ anyị nʼanya ma were ndụ ya nye Chineke maka anyị dịka aja na onyinye nke isi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Ma nʼetiti unu, ka a ghara ịkpọta mmehie ịkwa iko, maọbụ nke adịghị ọcha, maọbụ nke inwe anya ukwu aha, nʼihi na ihe ndị a ekwesighị nʼetiti ndị nsọ.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Ọ dịkwaghị mma ka unu na-ekwu okwu rụrụ arụ maọbụ okwu nzuzu maọbụ njakịrị, kama ka e nwee inye ekele.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Matanụ nke ọma na onye na-akwa iko, maọbụ onye rụrụ arụ, maọbụ onye anya ukwu, nʼihi na anya ukwu dị ka ikpere arụsị, enweghị ike ịbata nʼalaeze Kraịst na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Unu ekwela ka onye ọbụla jiri okwu efu duhie unu. Ọ bụ nʼihi omume ọjọọ ndị a ka iwe Chineke ji abịakwasị ndị na-anaghị erubere ya isi.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Unu na ndị dị otu a enwela mmekọ.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Nʼihi nʼoge gara aga, unu bụ ọchịchịrị, ma ugbu a, unu bụ ìhè nʼime Onyenwe anyị. Na-ebinụ ndụ ka ụmụ nke ìhè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(nʼihi na a na-ahụ mkpụrụ nke ìhè nʼihe niile dị mma, na ihe ziri ezi, na eziokwu).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Gbalịanụ ịchọpụta ihe na-amasị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Unu etinyela aka nʼọrụ ọchịchịrị nke na-adịghị amị mkpụrụ ọbụla, kama gbaanụ ha nʼanwụ.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bụ ihe ihere ikwu okwu banyere ihe ndị a na-eme na nzuzo.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Mgbe a gbara ihe ọbụla nʼanwụ, ọ na-apụta ìhè nke ọma. Nʼihi na ihe ọbụla e mere ka ọ pụta ìhè nke ọma bụ ìhè.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Nke a mere na e kwuru, “Bilie gị onye na-arahụ ụra. Site nʼọnwụ bilie. Kraịst ga-emekwa ka ihe ya mụkwasị gị.”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Kpachapụnụ anya otu unu si ebi ndụ unu. Unu ebila ndụ dị ka ndị nzuzu, kama bienụ ndụ dị ka ndị maara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Jirinụ ohere niile unu nwere rụọ ọrụ ọma, nʼihi na ụbọchị ndị a dị njọ.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Unu emela dị ka ndị na-enweghị uche, kama gbalịanụ ịchọpụta ihe Onyenwe anyị chọrọ ka unu mee,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Unu aṅụbigala mmanya oke nʼihi na ọ na-eduba na ndụ ịla nʼiyi. Kama jupụtanụ na Mmụọ Nsọ,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werenụ abụ ọma, na abụ nke ime mmụọ na-ekwe ukwe nʼetiti onwe unu. Werekwanụ obi unu niile na-abụrụ Onyenwe anyị abụ dị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Na-enyenụ Chineke bụ Nna ekele mgbe niile na nʼihe niile, nʼaha Onyenwe anyị Jisọs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Na-edonụ onwe unu nʼokpuru ibe unu site nʼegwu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Unu ndị bụ nwunye, doonụ onwe unu nʼokpuru di unu dị ka unu si doo onwe unu nʼokpuru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Nʼihi na di bụ isi nwunye ya, dị ka Kraịst siri bụrụ isi nzukọ ya bụ chọọchị, na Onye nzọpụta ya nke bụ anụ ahụ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Ya mere, dị ka nzukọ si edo onwe ya nʼokpuru Kraịst, otu a ka ndị bụ nwunye kwesiri ido onwe ha nʼokpuru di ha nʼihe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Ndị bụ di, hụnụ nwunye unu nʼanya dị ka Kraịst siri hụ nzukọ ya bụ chọọchị nʼanya nwụọ nʼihi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O mere nke a ka o nwee ike doo ya nsọ, jirikwa okwu ya na ịsa mmiri nke baptizim mee ka ọ dị ọcha.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Ka o chee nzukọ nʼihu ya onwe ya dị ka ihe jupụtara nʼebube, nke na-enweghị ntụpọ, maọbụ ihu mgbarụ ma ọ bụkwanụ ihe ọbụla dị otu a. Kama nke dị nsọ na-enweghị ịta 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Nʼotu ụzọ ahụ kwa, ndị bụ di kwesiri ịhụ nwunye ha nʼanya dị ka ha si hụ anụ ahụ ha nʼanya. Nʼihi na onye ọbụla hụrụ nwunye ya nʼanya na-ahụ onwe ya nʼanya.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Ọ dịghị onye ọbụla nke kpọrọ anụ ahụ ya asị. Kama, ọ na-azụ ya na-edozikwa ya, dị ka Kraịst na-emere chọọchị.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Nʼihi na anyị niile bụ akụkụ anụ ahụ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“Nʼihi nke a ka nwoke ga-eji hapụ nne na nna ya e jikọta ya na nwunye ya. Ha abụọ ga-abụ otu anụ ahụ.”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Nke a bụ ihe omimi dị ukwuu ma eji m ya atụnyere Kraịst na chọọchị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Ma otu ọ dị, onye ọbụla nʼime unu aghaghị ịhụ nwunye ya nʼanya dị ka ọ hụrụ onwe ya, nwunye ọbụla aghakwaghị ịsọpụrụ di ya.</w:t>
      </w:r>
    </w:p>
    <w:p>
      <w:pPr>
        <w:pStyle w:val="Heading2"/>
      </w:pPr>
      <w:r>
        <w:rPr>
          <w:lang w:val="ig_NG" w:bidi="ig_NG"/>
        </w:rPr>
        <w:t>Ndị Efesọs 6:1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Ụmụ, ruberenụ ndị mụrụ unu isi nʼihi na nke a ziri ezi nʼime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“Sọpụrụ nne gị na nna gị,” nʼihi na nke a bụ iwu mbụ nke nwere nkwa so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“Ka ihe nwe ike na-agara gị nke ọma, ka ị biekwa ogologo ndụ nʼelu ụwa.”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Ndị bụ nna, unu akpasukwala ụmụ unu iwe kama zụlitenụ ha nʼọzụzụ na nʼozizi nke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Ndị bụ ohu ruberenụ ndị nwee unu isi. Jirinụ nsọpụrụ na egwu na obi ọcha jeere ha ozi dị ka a ga-asị na ọ bụ Kraịst ka unu na-ejere ozi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Ruberenụ ha isi, ọ bụghị naanị ka unu nata ihuọma ha mgbe ha nọ na-ele unu anya, kama dị ka ndị ohu Kraịst, ndị na-eme uche Chineke site nʼobi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Jirinụ ọṅụ na ihuọma rụọ ọrụ unu dị ka ọ bụ Onyenwe anyị ka unu na-arụrụ ya, ọ bụghị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Nʼihi na unu maara na Onyenwe anyị ga-akwụghachi onye ọbụla maka ihe ọma ọbụla ha mere, ma ha bụ ohu maọbụ ndị nweere onwe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Ndị a na-ejere ozi, mesonụ ndị na-ejere unu ozi mmeso nʼụzọ dị otu a. Abarala ha mba, nʼihi na ị matara na unu nwere naanị otu Nna ukwu nọ nʼeluigwe. Ile mmadụ anya nʼihu adịghịkwa nʼebe ọ nọ.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Nʼikpeazụ, dịnụ ike nʼime Onyenwe anyị na nʼime ike ya dị ukwuu.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Yikwasịnụ ngwa agha niile Chineke ka unu nwee ike iguzosi ike megide nzube ọjọọ niile nke ekwensu.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Nʼihi na ndị anyị na-alụso ọgụ abụghị ndị mmadụ efu nwere anụ ahụ na ọbara, kama ọ bụ megide ndịisi ha niile, megide ịchị isi niile, megide ike usuu mmụọ ọjọọ nke ike ụwa ọchịchịrị a, megidekwa mmụọ ajọ ihe niile nọ nʼebe dị elu nke eluigwe.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Ya mere, yikwasịnụ ngwa agha niile nke Chineke ka unu nwee ike iguzosi ike mgbe onye iro ahụ ga-alụso unu ọgụ. Ka unu nweekwa ike iguzo ọ bụladị mgbe unu chụghachiri ha azụ.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Meenụ ka eziokwu dịrị unu dị ka eriri akwa nke a na-eji ekesi akwa ike, ezi omume bụrụkwa ihe dị mkpa dị ka ihe agha unu ji ekpuchi obi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Werenụ njikere nke ikwusa oziọma nke udo yikwasị dị ka akpụkpọ nʼụkwụ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Mgbe niile, unu echefula ijide okwukwe unu dị ka ọta nke unu ga-eji kụchapụ àkụ niile na-enwu ọkụ nke ajọ onye ahụ ga-agba nʼebe unu nọ.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Nabatanụ nzọpụta dị ka okpu igwe, werekwanụ okwu Chineke dị ka mma agha nke Mmụọ Nsọ na-enye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Ma kpeenụ ekpere nʼime Mmụọ nʼoge niile na ụdị ekpere na arịrịọ niile. Nọọnụ na njikere mgbe niile ma nọgidekwanụ na-ekpere ndị nsọ niile ekpere oge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Na-echetakwanụ m nʼekpere, ka e nye m ike nke mkwuwa okwu, m ga-eji na-ekwupụta ihe omimi nke oziọma na-atụghị egwu ọbụla,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nke m ji maka ya bụrụ onye nnọchite anya nọ na mkpọrọ. Kperenụ m ekpere ka m kwupụta ya nʼatụghị egwu ọbụla dị ka m kwesiri ikwu.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Ugbu a, iji mee ka unu mara otu m dị na ihe m na-eme, Taịkikọs, nwanna m hụrụ nʼanya na nwaodibo kwesiri ntụkwasị obi nʼime Onyenwe anyị ga-akọrọ unu ihe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Ana m ezitere ya unu nʼihi nke a, ka o mee ka unu mata ọnọdụ anyị nakwa ka ọ gbaa unu 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Ka udo na ịhụnanya, tinyere okwukwe nke sitere na Chineke Nna na Onyenwe anyị Jisọs Kraịst dịịrị unu ụmụnna.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Ka amara dịnyere ndị niile ji ịhụnanya na-adịghị anwụ anwụ hụ Onyenwe anyị Jisọs Kraịst nʼanya.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