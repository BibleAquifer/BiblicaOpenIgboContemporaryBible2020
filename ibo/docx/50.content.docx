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Ndị Filipaị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Pọl na Timoti, ndị bụ ohu Kraịst Jisọs, Na-edegara unu ndị ụkọchukwu, ndị okenye na ndị nsọ niile nọ nʼụlọ nzukọ Kraịst Jisọs dị nʼobodo Filipai.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amara na udo nke sitere na Chineke Nna anyị, na Onyenwe anyị Jisọs Kraịst dịrị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Ana m ekele Chineke m ekele mgbe ọbụla m chetara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Nʼime arịrịọ niile m na-arịọ ya mgbe niile nʼekpere m nʼihi unu, obi m na-ejupụta nʼọṅụ.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Nʼihi inyeaka niile unu na-enye, ime ka izisa oziọma na-aga nʼihu ọ bụladị ruo ugbu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Amaara m nʼezie, na onye ahụ malitere ọrụ ọma nʼime unu, ga-aga nʼihu ịrụzu ya ruo ụbọchị Kraịst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bụ ihe ziri ezi nʼebe m nọ iche ụdị echiche dị otu a banyere unu niile, nʼihi na unu dị m nʼobi. Ma m nọ nʼagbụ maọbụ na m na-echekwa oziọma, na mgbe m na-eme ka o guzosie ike, unu niile esorola m keta oke nʼamara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Chineke bụ onye akaebe m, otu agụụ unu niile si agụsi m ike site nʼịhụnanya nke Kraịst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Nke a bụkwa ekpere m, ka ịhụnanya unu na-ahụrịta onwe unu na-ababiga ụba oke. Ka unu nwee ike ito eto, ruo nʼinwe mmazu na nghọta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Ka unu nwee ike nwapụta ihe nke kachasị mma. Mgbe ahụ, unu ga-adị ọcha nʼenweghị ịta ụta ọbụla maka ụbọchị nke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Ebe e mejupụtara unu na mkpụrụ nke ezi omume nke sitere na Jisọs Kraịst iji bulie Chineke elu ma nyekwa ya otuto.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Ugbu a ụmụnna m, nke a bụ ihe m chọrọ ime ka unu ghọta, na nsogbu niile dakwasịrị m emeela ka ọrụ ikwusa oziọma na-aga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Nʼihi na ọ pụtala ihe nye ndị nche nke ụlọeze ahụ na onye ọbụla ọzọ, na ọ bụ naanị nʼihi na m bụ onye na-eso Kraịst ka e ji tụọ m mkpọrọ.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Site na mkpọrọ a a tụrụ m, e meela ka ọtụtụ ụmụnna anyị bụrụ ndị nwere ezi ntụkwasị obi nʼime Onyenwe anyị, nwekwa oke nkwuwa okwu, izisa oziọma ahụ na-atụghị egwu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 bụ eziokwu na ụfọdụ ji ekworo na anya ụfụ na-ekwusa Kraịst, ma ụfọdụ kwa na-ezisa ya site nʼọchịchọ obi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Ndị ahụ ji ọchịchọ obi ziri ezi na-eme nke a nʼịhụnanya ebe ha matara na e tinyere m ebe a nʼihi izisa oziọma.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Ndị mbụ ahụ na-ekwusa Kraịst site nʼọchịchọ obi nke onwe ha, ọ bụghị site nʼezi obi, ebe ha na-eche na ha ga-akpalị nsogbu nye m nʼime mkpọrọ.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Gịnịkwa ka ogbochiri? Otu ọ dị, maọbụ nʼụzọ aghụghọ maọbụ nʼeziokwu, ihe dị mkpa bụ nʼụzọ ọbụla a na-ekwusa oziọma Kraịst, nʼihi nke a ka m na-aṅụrị ọṅụ. E, m ga-aṅụrịkwa ọṅụ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Nʼihi na-amaara m na site nʼekpere unu, ya na ịgbaume nke Mmụọ Jisọs Kraịst ihe ndị a niile dakwasịrị m ga-emesi ghọọrọ m nzọpụta.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Nʼihi na olileanya m na ntụkwasị obi m bụ na ihere agaghị eme m nʼụzọ ọbụla, kama, aga m enwe ezi agbamume nke ga-eme ka e bulie Kraịst elu nʼahụ m, ma ugbu a ma mgbe niile, maọbụ na ndụ, ma ọ bụkwanụ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nʼebe m nọ, ịdị ndụ bụ Kraịst, ịnwụ ọnwụ bụkwa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Ma ọ bụrụ na ịdị ndụ nʼanụ ahụ, nke a buuru m ịrụpụta ọrụ bara uru, enweghị m ike ikwu nke m ga-ahọrọ.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Ụzọ ihe abụọ a na-eche m ihu: Ma ọchịchọ obi m bụ ịlakwuru Kraịst, nʼihi na ọ bụ nke kachasị mma.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Ma ọ pụtara ihe na ọ dị mkpa nye unu ma ọ bụrụ na m adịrị ndụ nʼanụ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Ebe nke a doro m anya, amara m na mụ na unu niile ga-aga nʼihu ịnọ maka ọganihu na ọṅụ nke unu nʼime okwukwe.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Ka mgbe m ga-abịakwute unu ọzọ, unu ga-enwebiga ọṅụ oke nʼime Kraịst Jisọs nʼihi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Ma nʼọnọdụ ọbụla, na-ebinụ ndụ kwesiri oziọma nke Kraịst, ma abịara m leta unu maọbụ na abịaghị m, ka a mata na unu guzosiri ike nʼotu mmụọ, werekwa otu obi na-agba mgba nʼokwukwe nke ikwusa oziọma,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na-atụghị ụjọ ihe ndị na-emegide unu ga-eme. Iguzosi ike unu ga-agbara ha ezi ama banyere ịla nʼiyi nke ga-abịakwasị ha. Ma nʼebe unu nọ, ọ ga-abụrụ unu nzọpụta pụtara ihe nke sikwa nʼebe Chineke nọ 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Nʼihi na ohere ahụ e nyere unu, abụghị naanị ikwere na Kraịst, kama ọ bụkwa ịhụ ahụhụ nʼihi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Unu nọ na-agabiga ụdị ibu agha ahụ unu hụrụ na m gabigara, nke unu na-anụkwa na m ka nọ nʼime ya ugbu a.</w:t>
      </w:r>
    </w:p>
    <w:p>
      <w:pPr>
        <w:pStyle w:val="Heading2"/>
      </w:pPr>
      <w:r>
        <w:rPr>
          <w:lang w:val="ig_NG" w:bidi="ig_NG"/>
        </w:rPr>
        <w:t>Ndị Filipaị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Ya mere, ọ bụrụ na e nwere nkasiobi ọbụla dịrị anyị nʼihi njikọta e jikọtara anyị na Kraịst, ọ bụrụkwa na e nwere inyeaka ọbụla site nʼịhụnanya ya, ọ bụrụkwa na ọ dị nnwekọ ọbụla anyị na Mmụọ na-enwekọ, ọ bụrụ na unu nwere obi nro na ọmịiko,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meenụ ka ọṅụ m zuo oke, site nʼinwe nkwekọta nʼihe ọbụla, site nʼịhụrịta onwe unu nʼanya, sitekwa nʼinwekọ otu mmụọ, na otu uche.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Emela ihe ọbụla nʼihi naanị ọdịmma nke gị, maọbụ bie ndụ nʼụzọ ịdọtara onwe gị otuto efu. Kama bụrụ onye wedara onwe ya ala, onye na-ahụ ndị ọzọ dị ka ndị ka ya mma.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Echela echiche banyere naanị ihe metụtara gị, kama, na-eleba anya nʼihe banyere ndị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Na mmekọrịta unu na ibe unu, nweenụ ụdị uche ahụ nke dị nʼime Jisọs Kraịst: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Onye ọ bụ ezie na o nwere ụdịdị Chineke site na mmalite ma ọ gụghị ụdịdị ya dị ka Chineke dị ka ihe ọ ga-ejidesi aka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Kama, ọ gụrụ onwe ya dị ka ihe efu, site na ịnara ụdịdị nke onye bụ ohu, onye nke a mụrụ dị ka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Ebe ahụrụ ya ka ọ dịka mmadụ nʼoyiyi, o wedakwara onwe ya ala, site nʼirube isi ruo ọnwụ, bụ ọnwụ nke obe.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 nʼihi nke a ka Chineke ji bulie ya elu nʼebe kachasị elu, nyekwa ya aha kachasị aha niile elu.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Ka ọ ga-abụ mgbe ọbụla a kpọrọ aha Jisọs ka ikpere niile ọbụla gbuo nʼala, ihe niile dị nʼeluigwe, ndị niile bi nʼụwa, na ndị bi nʼokpuru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Ka ire niile ọbụla kwupụta na Jisọs Kraịst bụ Onyenwe anyị, maka inye Chineke bụ Nna, otuto.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Ya mere, ezi ndị enyi m, dị ka unu na-erube isi mgbe niile, ọ bụghị naanị mgbe m nọ, ma karịsịa ugbu a m na-anọghị unu nso, gaanụ nʼihu ịrụpụta nzọpụta unu site nʼịtụ egwu na ịma jijiji.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Nʼihi na ọ bụ Chineke nʼonwe ya na-arụ ọrụ nʼime unu, inyere unu aka ịchọ ime ihe ọ chọrọ ka unu mee, na inyere unu aka ime ihe ahụ ọ chọrọ.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Nʼihe ọbụla unu na-eme, wezuganụ ntamu na ịrụ ụka nʼetiti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Bienụ ndụ unu dị ka ụmụ Chineke, ndị a na-apụghị ịta ụta, ndị dị ọcha na ndị a na-apụghị ibo ebubo nʼime ụwa ọjọọ a, nʼetiti ọgbọ gbagọrọ agbagọ, na nʼetiti ndị nwere obi nʼazụ. Mgbe ahụ, unu ga-enwupụta nʼetiti ha dị ka kpakpando nʼime ụwa!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Na-echekwanụ nʼihu ha okwu ahụ na-enye ndụ. Ka ọ bụrụ na mgbe Kraịst bịara ọzọ, aga m aṅụrị ọṅụ, nʼihi na ọrụ m rụrụ nʼetiti unu abụghị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Nʼezie, ọ bụrụ na-awụpụ m dị ka aja ihe ọṅụṅụ nʼelu aja nʼife ofufe nke sitere na Chineke nʼihi okwukwe unu. E, a si na e gbuo m nʼihi unu, aga m aṅụrị ọṅụ na-esorokwa unu niile nwe obi ụtọ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otu aka ahụ, unu onwe unu kwesiri inwe obi ụtọ ma sorokwa m ṅụrịa 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Enwere m olileanya nʼime Onyenwe anyị Jisọs na m ga-ezitere unu Timoti nʼoge na-adịghị anya site ugbu a, ka m site nʼozi ọ ga-anata banyere unu nwee obi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Enweghị m onye ọzọ dị ka ya, onye ga-eche ezi echiche maka ọdịmma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ndị ọzọ na-echegbu onwe ha maka ọdịmma nke ha, ma ọ bụghị maka ọdịmma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Ma unu niile maara otu Timoti si dị oke mkpa. Ọ dị nnọọ dị ka nwa m, site nʼinyeaka ọ na-enyere m nʼọrụ izisa oziọma.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Enwere m olileanya nʼezie izitere unu ya. M ga-emekwa nke a ma ọ bụrụ na m chọpụta ihe ọnọdụ m nʼebe a ga-abụ.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Nʼezie, enwere m olileanya na site nʼinyeaka Onyenwe anyị, mụ onwe m ga-abịakwutekwa unu na mgbe na-adịghị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Otu ọ dị, echere m na ọ dị mkpa ugbu a izighachiri unu Epafroditọs, nwanna m na onye mụ na ya na-arụkọ ọrụ, onye mụ na ya na-ebukọ agha, onyeozi nke unu zitere ka ọ bịa nyere m aka nʼọnọdụ mkpa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Ugbu a, ana m eziteghachiri unu ya, nʼihi na ọ na-agụsị ya agụụ ike ịhụ unu anya. O wutekwara ya nke ukwuu, na e mere ka unu mara na ọ dara ọrịa nʼoge gara aga.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Nʼezie, ọ fọdụrụ nnọọ ntakịrị ka o site nʼọrịa ahụ daa nʼụra ọnwụ. Ma Chineke meere ya ebere. Ọ bụghị naanị ya, kama o mekwaara m ebere, nʼihi na o kweghị ka a tụkwasịrị m ihe mwute nʼelu ihe mwute.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Nʼihi nke a, ọ na-anụ m ọkụ nʼobi izite ya nʼebe unu nọ. Nʼihi na amaara m na ọbịbịa ọ ga-abịakwute unu ga-eme ka unu ṅụrịa ọṅụ. Ọ ga-emekwa ka ọnọdụ nchegbu m dị mfe.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Ya mere, arịọ m unu, werenụ ọṅụ nabata ya nke ọma nʼime Onyenwe anyị, na-asọpụkwaranụ ndị dị ka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Nʼihi na ọ fọdụrụ nwantịị ka o nwụọ, nʼihi ọrụ nke Kraịst, tinye ndụ ya nʼihe egwu iji mezuo ọrụ unu nʼebe m nọ.</w:t>
      </w:r>
    </w:p>
    <w:p>
      <w:pPr>
        <w:pStyle w:val="Heading2"/>
      </w:pPr>
      <w:r>
        <w:rPr>
          <w:lang w:val="ig_NG" w:bidi="ig_NG"/>
        </w:rPr>
        <w:t>Ndị Filipaị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Na nchịkọta okwu ndị a niile, ụmụnna m, na-aṅụrịnụ ọṅụ nʼime Onyenwe anyị. Ike adịghị agwụ m ịgwa unu ihe ndị a. Ọ bakwaara unu uru ịnụ ụdị okwu a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Kpachapụrụnụ onwe unu anya nʼebe ndị mmadụ ọjọọ ahụ yiri nkịta nọ. Ndị ahụ na-eyiwasị ahụ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Nʼihi na ọ bụ anyị bụ ndị ezi obibi ugwu ahụ, ọ bụghị ha, nʼihi na anyị bụ ndị na-efe Chineke site na Mmụọ ya. Anyị na-aṅụrị ọṅụ nʼime Kraịst Jisọs. Anyị adịghị atụkwasị obi nʼihe e mere nʼanụ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Mụ onwe m nwere ike nwee ntụkwasị obi nʼihe ndị a. Nʼihi na e nwee onye chere na ọ pụrụ ịtụkwasị obi ya nʼanụ ahụ, mụ onwe m nwere ụdị ntụkwasị obi ahụ karịa onye ahụ: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e biri m ugwu nʼabalị nke asatọ site na mgbe a mụrụ m, abụ m onye Izrel, sitere nʼagbụrụ Benjamin; abụ m onye Hibru a mụrụ nʼetiti ndị Hibru; dị ka o si metụta iwu abụ m onye Farisii;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igosi ịnụ ọkụ nʼobi m, akpagburu m chọọchị, nʼụzọ ezi omume nʼokpuru iwu, abụ m onye zuruoke.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Ma ihe ndị a niile m gụrụ dịka ihe bara uru nʼoge gara aga, bụụrụ m ugbu a, ihe na-abaghị uru nʼihi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E, karịa nke a, akpọọla m ihe ndị a niile ihe efu, nʼihi na a pụghị iji ha tụnyere ịdị oke ọnụahịa nke ịmata Kraịst Jisọs, Onyenwe m. Nʼihi ya, etufuola m ihe ndị a niile, gụọ ha dị ka ihe na-abaghị uru, ka m nwee ike rite Kraịst nʼuru.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Ka e nwee ike hụ m nʼime ya. Enweghị m ezi omume nke aka m, nke dabere nʼiwu, kama ọ bụ nke sitere nʼokwukwe na Kraịst, ezi omume si na Chineke nke dabeere nʼokwukwe.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Naanị ihe m chọrọ bụ ịmara Kraịst na ike dị na mbilite nʼọnwụ ya, na nnwekọ nke isoro ya keta oke nʼahụhụ ya, nakwa ka m yie ya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Ka m si otu a, ruo nʼogo nke inweta mbilite site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Anaghị m ekwu na m etozuola oke, maọbụ nwezuo ihe niile. Ma a na m agbalịsi ike ka m jide ihe ahụ nke Kraịst Jisọs jidere m nʼihi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Ụmụnna m, nʼezie, abụbeghị m ihe ahụ m kwesiri ịbụ. Ma ihe m ji ike m niile na-eme bụ ichefu ihe niile ndị gara aga, na ilekwasị anya nʼihe ahụ m na-agbaso bụ nke dị m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Ana m agbasi ọsọ ike iji gbaruo nʼisi, maka irite ihe ahụ a na-agbata nʼọsọ, bụ ọkpụkpọ ịbanye na ndụ eluigwe ahụ nke Chineke kpọrọ m site na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Ka anyị niile, bụ ndị tozuru oke nʼime mmụọ nwee uche dị otu a. Ọ bụrụkwa na ụfọdụ nʼime unu nwere uche ọzọ dị iche, Chineke ga-ekpughere unu nke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Ka anyị jidesienụ aka ike naanị nʼihe ahụ anyị nweterela.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Ụmụnna m, na-agbasonu ụdị ndụ m na-ebi, chọpụtakwanụ ndị ọzọ na-adị ndụ dị ka anyị si adị, mee ha ihe ilere anya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na agwala m unu nke a ọtụtụ mgbe, na-achọkwa ịgwa unu ya ọzọ ugbu a. Lee, anya mmiri dị m nʼanya ugbu a m na-ekwu ya sị na e nwere ọtụtụ ndị na-ebi ndụ ha dị ka ha bụ ndị iro obe Kraịst nʼezie.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Ọgwụgwụ ndị dị otu a ga-abụ ịla nʼiyi. Afọ ha bụ chi ha, ndị otuto ha dịkwa nʼihere ha. Ha na-atụkwasị uche naanị nʼihe nke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Ma ebe obibi anyị dị nʼeluigwe, ebe anyị na-atụsi anya ike na Onye nzọpụta bụ Onyenwe anyị Jisọs Kraịst ga-esi 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Onye ga-agbanwe ahụ anyị dị ala ka ọ dị ka nke ya dị ebube, site nʼike nke mere ka o debe ihe niile nʼokpuru ya.</w:t>
      </w:r>
    </w:p>
    <w:p>
      <w:pPr>
        <w:pStyle w:val="Heading2"/>
      </w:pPr>
      <w:r>
        <w:rPr>
          <w:lang w:val="ig_NG" w:bidi="ig_NG"/>
        </w:rPr>
        <w:t>Ndị Filipaị 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Ya mere, ụmụnna m, ndị m hụrụ nʼanya, na ndị ihe ha na-agụsị m agụụ ike, unu ndị na-enye m ọṅụ, na ndị bụ okpueze m nʼihi ọrụ m na-arụ, bikonu, guzosienụ ike nʼime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Arịrịọ m na-arịọ Yodia na Sintiki bụ, ha biko, nwe otu uche nʼime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E, ana m arịọkwa gị, ezi onye mụ na ya na-arụkọ ọrụ, biko, nyere ụmụ nwanyị ndị a aka nʼihi na ha abụọ bụ ndị so m rụọ ọrụ ikwusa oziọma nye ndị ọzọ. Ha sokwa Klement rụọkwa ọrụ, bụ ndị ahụ e dere aha ha nʼakwụkwọ nke ndụ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Na-aṅụrịnụ ọṅụ mgbe niile nʼime Onyenwe anyị. Ka m kwuokwa ya ọzọ, ṅụrịanụ ọṅụ!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Meenụ ka mmadụ niile jiri anya ha hụ na unu bụ ndị obiọma nʼihe niile unu na-eme. Chetanụ na ọbịbịa Onyenwe anyị dị nso.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Unu echegbula onwe unu banyere ihe ọbụla. Kama nʼihe niile, sitenụ nʼekpere na arịrịọ, ya na ekele, chee ihe niile na-akpa unu nʼihu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Udo Chineke, nke dị ukwuu karịa ihe ọbụla mmadụ nwere ike ịghọta, ga-eche echiche uche unu na obi unu nche nʼime Kraịst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Nʼikpeazụ, ụmụnna m, na-echenụ echiche mgbe niile banyere ihe bụ eziokwu, na ihe dị mma, na ihe ziri ezi. Na-echekwanụ echiche banyere ihe dị ọcha, ihe ọbụla mabigara mma oke, ihe ọbụla dị mma na ndụ onye ọbụla nke e kwesiri ịṅomi, na nke e kwesiri inwe otuto nʼihi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Na-emenụ ihe ọbụla unu si nʼaka m mụta, maọbụ ihe unu nụrụ, ma ọ bụkwanụ ihe unu hụrụ m ka m na-eme. Chineke onye na-enye udo ga-anọnyekwara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Ana m aṅụrị ọṅụ dị ukwuu nʼime Onyenwe anyị nʼihi na unu mechara malite iche echiche ọzọ banyere m. Unu bu m nʼobi nʼeziokwu ma unu enwetaghị ohere izipụta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 bụghị na m nọ nʼọnọdụ oke mkpa na ụkọ. Nʼihi na amụtala m otu m ga-esi jiri ọṅụ nọrọ nʼọnọdụ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Amụtala m otu m ga-esi nọrọ mgbe ihe siri ike na mgbe ihe bara ụba. Amụtakwala m otu m ga-esi nwee afọ ojuju nʼọnọdụ ọbụla, maọbụ mgbe m na-anọ agụụ, maọbụ mgbe m rijuru afọ, maọbụ mgbe m nwere ihe dị ukwuu maọbụ nʼoge ụkọ.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Nʼihi na apụrụ m ime ihe niile site nʼinyeaka onye na-enye m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Ma unu mere nnọọ nke ọma inyere m aka nʼọnọdụ nsogbu nke m nọ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Unu onwe unu ndị Filipai maara na mbido nke oziọma a, mgbe m hapụrụ Masidonia, na o nweghị nzukọ ọzọ nyere m aka nʼinye maọbụ ịnabata onyinye, ma e wezuga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bụladị mgbe m nọ na Tesalonaịka, unu ziteere m onyinye ihe karịrị otu ugbo, inyere m aka na mkpa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Ọ bụghịkwa na m chọrọ onyinye unu, kama ana m achọ ka mkpụrụ unu ga-amịta baa ụba, bara unu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Ugbu a, enweela m ihe niile na-akpa m mkpa, nʼezie, enweela m karịa ihe na-akpa m. Onyinye unu nyere m, nke Epafroditọs wetara, egboola mkpa m niile. Onyinye ndị a dị ka aja na-esi isi ụtọ a chụụrụ Chineke, nke ọ na-anabatakwa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bụ Chineke m ga-egboro unu mkpa unu niile, site nʼụlọakụ ebube ya nke eluigwe, nʼihi Kraịst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Ka otuto dịrị Chineke anyị, bụ Nna anyị, ruo mgbe niile ebighị ebi. Amen.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Keleere m ndị nsọ niile nʼime Kraịst Jisọs. Ụmụnna ndị mụ na ha nọ na-ekelekwa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Ndị nsọ niile nọ nʼebe a na-ekele unu, karịsịa ndị nọ nʼụlọ Siza.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Ka amara Onyenwe anyị Jisọs Kraịst dịnyere mmụọ unu.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