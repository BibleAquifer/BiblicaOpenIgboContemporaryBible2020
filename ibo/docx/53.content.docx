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2 Ndị Tesalọnika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Pọl, na Saịlas, na Timoti dere akwụkwọ a, Na-edegara nzukọ dị nʼobodo Tesalonaịka nʼime Chineke Nna anyị, na nʼime Onyenwe anyị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amara na udo nke sitere na Chineke Nna anyị, na Onyenwe anyị Jisọs Kraịst dịrị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Ụmụnna, anyị aghaghị ikele Chineke ekele mgbe niile banyere unu. O kwesiri ka anyị mee otu a, nʼihi okwukwe unu na-abawanye. Ịhụnanya onye ọbụla nʼime unu nwere nʼebe ibe ya nọ na-abawanyekwa.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Nʼihi nke a, anyị na-eji unu na-anya isi nʼetiti nzukọ Chineke niile. Anyị na-akọrọ ha otu unu si jiri ntachiobi nọgidesie ike nʼime nsogbu niile dakwasịrị unu, na otu unu si nwee okwukwe dị ukwuu, ọ bụladị nʼetiti oke mkpagbu a na-akpagbu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Ihe ndị a niile na-egosi na ikpe Chineke bụ nke ziri ezi, nke e ji eme unu ndị kwesiri alaeze Chineke, nke unu na-ata ahụhụ nʼihi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Chineke bụ onye ezi omume nʼezie. Ọ ga-eji mkpagbu kwụghachi ndị na-akpagbu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ga-enyekwa unu bụ ndị a na-akpagbu na anyị onwe anyị ezumike. Ọ ga-eme nke a mgbe a ga-eme ka Onyenwe anyị Jisọs ya na ndị mmụọ ozi si nʼeluigwe pụta ìhè.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ga-abịa nʼụdị ire ọkụ taa ndị ahụ na-amaghị Chineke ahụhụ na ndị jụrụ ịnabata oziọma nke Onyenwe anyị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Ndị a ga-ata ahụhụ mbibi ruo ebighị ebi, ebe ha na-agaghị ahụ ihu Onyenwe anyị na ebube nke ike ya,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nʼụbọchị ahụ ọ ga-abịa ịnara ịja mma na otuto, nʼime ndị nsọ ya, ya na ka ọ bụrụ ihe ịtụnanya nʼebe ndị kweerenụ nọ, nʼihi na unu kwenyere ama nke oziọma ahụ anyị gbaara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Nʼihi nke a, anyị na-anọgide nʼekpere nʼihi unu, na-arịọ ka Chineke gụọ unu dịka ndị kwesiri ọkpụkpọ ọ kpọrọ unu, na-arịọkwa ka o site nʼike ya mee ka unu mezuo ebumnobi nke ihe dị mma, na ezi ọrụ niile nke okwukwe.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Ka e nye aha Onyenwe anyị Jisọs otuto nʼime unu, unu onwe unu nʼime ya kwa, dị ka amara nke Chineke anyị na nke Onyenwe anyị Jisọs Kraịst si dị.</w:t>
      </w:r>
    </w:p>
    <w:p>
      <w:pPr>
        <w:pStyle w:val="Heading2"/>
      </w:pPr>
      <w:r>
        <w:rPr>
          <w:lang w:val="ig_NG" w:bidi="ig_NG"/>
        </w:rPr>
        <w:t>2 Ndị Tesalọnika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Ma ihe banyere ọbịbịa Onyenwe anyị Jisọs Kraịst, na nzukọ anyị na ya ga-ezukọta, anyị na-adụsị unu ọdụ ike ụmụnna.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unu ghara ịma jijiji maọbụ ịtụ egwu nʼuche unu nʼihi amụma, maọbụ okwu maọbụ akwụkwọ ozi e dere dị ka o sitere nʼaka anyị, nke na-asị nʼụbọchị Onyenwe anyị eruola.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Unu ekwela ka onye ọbụla duhie unu nʼụzọ ọbụla, nʼihi na ụbọchị ahụ agaghị abịa tutu ruo mgbe oke inupu isi ga-adị, na mgbe a ga-ekpughe onye mmebi iwu ahụ nke a kara akara ịla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Onye mmebi iwu ahụ ga-ebuli onwe ya elu megide ihe niile a na-akpọ chi maọbụ nke a na-efe ofufe, nke ga-eme ka o dozie onwe ya nʼụlọnsọ Chineke, na-ekwupụta na ya bụ Chineke.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Unu echetaghị ihe m gwara unu nʼoge mụ na unu nọ banyere ya?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Ma ugbu a, unu maara na o nwere onye na-egbochi ya ka ọ hapụ ịpụta ihe. Nʼihi na mgbe ọ ga-apụta bụ mgbe oge ya ruru.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Ma ọrụ nzuzo nke mmebi iwu ebidolarị ugbu a, ma onye ahụ na-egbochi ya ịbabiga ụba oke ga-anọgide na-eme otu a tutu ruo mgbe oge e wezugara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Mgbe ahụ, a ga-eme ka onye mmebi iwu ahụ pụta ìhè, bụ onye Onyenwe anyị Jisọs ga-eji ume ọ ga-esi nʼọnụ ya kupụta laa nʼiyi, ma mee ka ọ ghara ịdịkwa ọzọ site nʼọbịbịa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Ọbịbịa onye mmebi iwu ahụ ga-abụ dị ka ọrụ ekwensu si dị, site nʼike ịrụ ọrụ ebube aghụghọ na ihe ịrịbama dị iche iche, na ọrụ ịtụnanya aghụghọ dị iche iche nke ụgha.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Ya na ụdị ọrụ ọjọọ dị iche iche nke ọ ga-eji duhie ndị ahụ na-ala nʼiyi. Ha ga-ala nʼiyi nʼihi na ha jụrụ ịhụ eziokwu nʼanya ma nwee nzọpụta.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Nʼihi nke a, Chineke ga-ahapụ ha ka e duhie ha, ka ha jiri obi ha niile nabata okwu ụgha ndị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Ihe nke a pụtara bụ na ndị niile na-ekweghị nʼeziokwu ahụ ma nwee mmasị nʼajọ omume ka a ga-ama ikpe.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Anyị kwesiri inye Chineke ekele mgbe niile nʼihi unu ụmụnna ndị Onyenwe anyị hụrụ nʼanya. Nʼihi na Chineke esitelarị na mmalite họpụta unu ka unu bụrụ ndị a zọpụtara site nʼọrụ ido nsọ nke Mmụọ Nsọ na site nʼokwukwe unu nʼeziokwu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nke a, ọ kpọrọ unu site nʼoziọma anyị ka unu nweta otuto nke Onyenwe anyị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Ya mere, ụmụnna, nọgidenụ nʼozizi ahụ anyị mere ka unu mụta site nʼozizi anyị ziri unu, maọbụ na akwụkwọ anyị deere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Ka Onyenwe anyị Jisọs Kraịst nʼonwe ya, na Chineke Nna anyị, onye hụrụ anyị nʼanya, site nʼamara ya nye anyị agbamume dị ebighị ebi na ezi olileanya,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gbaa obi unu ume, ma mee ka unu guzosie ike nʼịrụ ọrụ na ikwukwa ihe niile dị mma.</w:t>
      </w:r>
    </w:p>
    <w:p>
      <w:pPr>
        <w:pStyle w:val="Heading2"/>
      </w:pPr>
      <w:r>
        <w:rPr>
          <w:lang w:val="ig_NG" w:bidi="ig_NG"/>
        </w:rPr>
        <w:t>2 Ndị Tesalọnika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Nʼikpeazụ, ụmụnna, na-ekperenụ anyị ekpere ka ozi Onyenwe anyị gaa nʼihu na-agbasa ruo ebe niile ma bụrụ ihe a na-asọpụrụ, dị ka ọ gbasara nʼetiti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e nwee ike napụta anyị nʼaka ndị ajọ mmadụ, nʼihi na ọ bụghị mmadụ niile nwere okwukwe.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Ma Onyenwe anyị kwesiri ntụkwasị obi, ọ ga-echebe unu ma gbaakwa unu ume ka unu hapụ ịdaba nʼaka ajọ onye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Anyị nwere nchekwube nʼime Onyenwe anyị na unu na-eme ma ga-anọgidekwa na-eme ihe niile anyị nyere unu nʼiwu.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Ka Onyenwe anyị duzie obi unu ịghọta ịhụnanya Chineke ya na ụdị ntachiobi Kraịst nwere.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Ụmụnna, nke a bụ iwu anyị na-enye unu site nʼaha Onyenwe anyị Jisọs Kraịst. Ka unu zere onye ọbụla kpọrọ onwe ya onye kwere ekwe nʼime unu na-ebi ndụ umengwụ na onye na-adịghị eso ozizi nke unu natara nʼaka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Nʼihi na unu maara nke ọma nʼime onwe unu na unu kwesiri ịgbaso omume anyị. O nweghị mgbe ọbụla unu hụrụ anyị ka anyị na-agagharị hapụ ọrụ anyị kwesiri ịrụ.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O nweghị onye ọbụla anyị riri nri ya nke anyị na-ebughị ụzọ kwụọ ya ụgwọ. Kama anyị rụsịrị ọrụ ike, dọgbukwaa onwe anyị nʼọrụ ehihie na abalị, ka anyị ghara ịbụ ibu arọ nye onye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bụghị na anyị enweghị ikike ịnara unu ihe oriri, kama ọ bụ ka anyị kuziere unu site nʼomume anyị ihe unu ga na-eṅomi.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Ọ bụladị mgbe anyị na unu nọ, anyị nyere unu iwu a sị, “Onye ọbụla na-agaghị ọrụ ya erila nri.”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Ma anyị anụla na ụfọdụ nʼetiti unu na-anọ nkịtị na-arụghị ọrụ ọbụla, kama ndị dị otu a na-agagharị, na-etinye anya nʼihe na-agbasaghị ha. Ha anaghị arụ ọrụ ọbụla.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Anyị na-enye ndị a iwu, na-adụsịkwa ha ọdụ ike site nʼaha Onyenwe anyị Jisọs Kraịst, si ha wetuo obi ha ala rụsie ọrụ ha ike. Ka ha riekwa nri ha ji aka ha rụpụta.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Otu ọ dị ụmụnna, unu ekwela ka ike ịrụ ọrụ ọma gwụ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Ma ọ bụrụ na ndị ọbụla adịghị erube isi nye ihe anyị kwuru nʼime akwụkwọ ozi a, hụbanụ ndị dị otu a ama ma kwụsịkwa iso ha nwekọ ihe ọbụla, ka ihere mekwa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Nʼagbanyeghị nke a, unu agụkwala ha dị ka ndị iro unu, kama nyenụ ha ndụmọdụ dị ka ụmụnna.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Ugbu a, ka Onyenwe anyị, onye udo na-esi nʼaka ya abịa tụkwasịrị unu udo ya mgbe niile, nʼime ọnọdụ ọbụla unu nọ nʼime ya. Onyenwe anyị nọnyekwara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Mụ onwe m bụ Pọl ji aka m depụta ekele a, nke m na-ekele unu niile. Nke a bụ ihe e ji arịba akwụkwọ niile m dere ama. Otu a ka m si ede ihe.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Ka amara Onyenwe anyị Jisọs Kraịst dịnyere unu niile.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