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Filimọn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Pọl, onye e tinyere nʼụlọ mkpọrọ nʼihi Kraịst Jisọs na site nʼaka nwanna anyị Timoti, Anyị na-edetara gị ya ezi enyi anyị na onye anyị na ya na-arụkọ ọrụ, Fịlịmọn.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Anyị na-edetakwara ya nzukọ Kraịst dị nʼụlọ gị, na nwanna anyị nwanyị Afịa, na Akipos onye anyị na ya so na-alụ agha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Ka amara na udo nke sitere na Chineke bụ Nna, na Kraịst Jisọs Onyenwe anyị dịrị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Ana m ekele Chineke ekele mgbe ọbụla m na-echeta gị nʼekpere niile m na-ekpe.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Nʼihi na ana m anụ ihe banyere okwukwe i nwere nʼime Onyenwe anyị Jisọs, na ịhụnanya i na-egosi ndị nsọ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Ekpere m na-ekpe banyere gị bụ ka mmekọrịta anyị na gị dịka ndị kwere ekwe, mee ka ị matazuo ihe ọma niile anyị nwere nʼime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Ịhụnanya gị na-enye m oke ọṅụ na ịgbaume, ezi nwanna m, nʼihi na emeela ka ndị nsọ nwee ume ọhụrụ site nʼinyeaka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bụ ezie na-enwere m ike nʼime Kraịst inye gị iwu banyere ihe kwesiri ka i mee, ma agaghị m eme otu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Kama, ọ kaara m mma site na ndabere nke ịhụnanya, ịrịọ gị ya dị ka arịrịọ. Ee, ọ bụ mụ Pọl, agadi nwoke ahụ na onye mkpọrọ nʼihi Kraịst Jisọs na-arịọ gị arịrịọ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Biko, arịọ m gị nʼisi Onisimọs, onye e mere ka ọ bụrụ nwa m oge m nọ nʼụlọ mkpọrọ.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Na mbụ, o nweghị uru ọbụla ọ baara gị, ma ugbu a, ọ baara mụ na gị 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Ana m ezighachiri gị ya ugbu a, ya bụ, onye bụ obi m ka m na-ezitere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Ọ gụsịrị m agụụ ike ime ka mụ na ya nọdụ nʼebe a, ka o were ọnọdụ gị na-ejere m ozi ọ bụladị dị ka m nọ na mkpọrọ nʼihi oziọma.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Ma, a chọghị m ime ihe ọbụla na-enwetaghị nkwenye gị, ka ọ ghara ịdị ka i mere obiọma gị na mmanye. Kama, achọrọ m ka i mee ihe si gị nʼobi 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Ma eleghị anya, ọ bụ nʼihi nke a ka eji kewapụ ya nwa oge nta site nʼebe ị nọ, bụ ka i mesịa nweghachi ya ebighị 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 bụghịkwa ohu ọzọ, kama ọ karịrị ohu, maka ọ dịka nwanna a hụrụ nʼanya, ọkachasị nʼebe mụ onwe m nọ, ma ọ ga-abụkwara gị karịchasịa, ma nʼanụ ahụ nakwa nʼime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Nʼihi nke a, ọ bụrụ na ị gụrụ m dị ka onye nnwekọ ihe, nabata ya dị ka ị ga-esi nabata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Biko, ọ bụrụ na o mejọrọ gị nʼụzọ ọbụla, ọ bụrụkwa na o ji ụgwọ ọbụla, gụọ ya dị ka ụgwọ m ji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Mụ bụ Pọl ji aka m dee nke a; aga m akwụghachi gị. Ọ bakwaghị uru ichetara gị ụgwọ i ji m. Nʼihi na ụgwọ i ji m bụ gị onwe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Nwanna m, mere m ihe a m na-arịọ gị nʼihi Onyenwe anyị. Mekwa ka obi m dị ọhụrụ nʼime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Olileanya m siri m ike na ị ga-aṅa m ntị, ana m edere gị akwụkwọ a, na ị ga-eme, ma karịakwa ka m rịọrọ.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Ihe ọzọkwa, bụ na m chọrọ ka ị kwadoro m ọnụụlọ ebe m ga-anọ dị ka ọbịa ma m bịa, maka enwere m olileanya na a ga-aza ekpere unu ime ka m si nʼebe a pụta bịakwute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Epafras, onye mụ na ya nọ nʼụlọ mkpọrọ nʼihi Kraịst Jisọs na-ekele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Mak, na Arịstakọs, na Dimas, na Luk, ndị mụ na ha na-arụkọ ọrụ na-ekelekwa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Ka amara Onyenwe anyị Jisọs Kraịst dịnyere mmụọ unu.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