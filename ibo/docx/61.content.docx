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g_NG" w:bidi="ig_NG"/>
        </w:rPr>
      </w:r>
    </w:p>
    <w:p>
      <w:pPr>
        <w:pStyle w:val="Heading2"/>
      </w:pPr>
      <w:r>
        <w:rPr>
          <w:lang w:val="ig_NG" w:bidi="ig_NG"/>
        </w:rPr>
        <w:t>Resource: Biblica® Baịbụlụ Nsọ nʼIgbo Ndị Ugbu a nke dịrị onye ọbụla ịgụ (Bible)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b/>
          <w:lang w:val="ig_NG" w:bidi="ig_NG"/>
        </w:rPr>
        <w:t>Biblica® Baịbụlụ Nsọ nʼIgbo Ndị Ugbu a nke dịrị onye ọbụla ịgụ (Bible)</w:t>
      </w:r>
      <w:r>
        <w:rPr>
          <w:lang w:val="ig_NG" w:bidi="ig_NG"/>
        </w:rPr>
        <w:t xml:space="preserve"> © 1980, 1988, 2019, 2020 </w:t>
      </w:r>
      <w:hyperlink r:id="rId13">
        <w:r>
          <w:rPr>
            <w:lang w:val="ig_NG" w:bidi="ig_NG"/>
          </w:rPr>
          <w:rPr>
            <w:color w:val="0000EE"/>
            <w:u w:val="single"/>
          </w:rPr>
          <w:t>Biblica, Inc</w:t>
        </w:r>
      </w:hyperlink>
      <w:r>
        <w:rPr>
          <w:lang w:val="ig_NG" w:bidi="ig_NG"/>
        </w:rPr>
        <w:t xml:space="preserve">, licensed under a </w:t>
      </w:r>
      <w:hyperlink r:id="rId14">
        <w:r>
          <w:rPr>
            <w:lang w:val="ig_NG" w:bidi="ig_NG"/>
          </w:rPr>
          <w:rPr>
            <w:color w:val="0000EE"/>
            <w:u w:val="single"/>
          </w:rPr>
          <w:t>CC BY-SA 4.0</w:t>
        </w:r>
      </w:hyperlink>
      <w:r>
        <w:rPr>
          <w:lang w:val="ig_NG" w:bidi="ig_NG"/>
        </w:rPr>
        <w:t>.</w:t>
      </w:r>
      <w:r>
        <w:rPr>
          <w:lang w:val="ig_NG" w:bidi="ig_NG"/>
        </w:rPr>
      </w:r>
      <w:r>
        <w:rPr>
          <w:lang w:val="ig_NG" w:bidi="ig_NG"/>
        </w:rPr>
      </w:r>
    </w:p>
    <w:p>
      <w:pPr>
        <w:pStyle w:val="Heading1"/>
      </w:pPr>
      <w:r>
        <w:rPr>
          <w:lang w:val="ig_NG" w:bidi="ig_NG"/>
        </w:rPr>
        <w:t>Biblica® Baịbụlụ Nsọ nʼIgbo Ndị Ugbu a nke dịrị onye ọbụla ịgụ (Bible)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g_NG" w:bidi="ig_NG"/>
        </w:rPr>
      </w:r>
    </w:p>
    <w:p>
      <w:pPr>
        <w:pStyle w:val="Heading2"/>
      </w:pP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lang w:val="ig_NG" w:bidi="ig_NG"/>
        </w:rPr>
        <w:t xml:space="preserve"> </w:t>
      </w:r>
      <w:r>
        <w:rPr>
          <w:lang w:val="ig_NG" w:bidi="ig_NG"/>
        </w:rPr>
      </w:r>
      <w:r>
        <w:rPr>
          <w:lang w:val="ig_NG" w:bidi="ig_N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ig_NG" w:bidi="ig_NG"/>
        </w:rPr>
        <w:t>2 Pitọ 1:1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Ọ bụ Saimọn Pita, odibo na onyeozi nke Jisọs Kraịst, Na-edegara ndị niile anyị na ha ketara otu ụdị okwukwe a dị oke ọnụahịa, nʼime ezi omume nke Chineke na Onye nzọpụta anyị Jisọs Kraịst akwụkwọ ozi a: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Ka amara na udo bara unu ụba, site na mmazu nke Chineke na nke Jisọs Onyenwe anyị.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O sitela nʼike o ji bụrụ Chi nye anyị ihe niile dị anyị mkpa ibi ndụ na-asọpụrụ ya, site nʼọmụma nke anyị mara ya, bụ onye ahụ kpọrọ anyị site nʼebube ya na ịdị mma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O sitela nʼihe ndị a nye anyị nkwa dị ukwuu na nke dị oke ọnụahịa, ka anyị site na ha keta oke nʼụdịdị nsọ ya, si otu a gbanarị ịrụ arụ dị nʼụwa, nke ọchịchọ ọjọọ na-ebute.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Nʼihi nke a, gbalịsienụ ike ịtụkwasị ịdị mma nʼelu okwukwe unu, ma na-atụkwasịkwanụ ihe ọmụma nʼelu ịdị mma,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tụkwasịkwanụ imerụ ihe nʼoke nʼelu ihe ọmụma, tụkwasịkwanụ ntachiobi nʼelu imerụ ihe na oke, ma na-atụkwasịkwanụ ibi ndụ dị ka ndị Chineke nʼelu ntachiobi.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Tụkwasịkwanụ obiọma nye ụmụnna nʼelu ibi ndụ dị ka ndị Chineke, ma na-atụkwasịkwanụ ịhụnanya nʼelu obiọma nye ụmụnna.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Ọ bụrụ na unu enwe ihe ndị a nʼụzọ ha jubigakwara oke nʼime unu, mgbe ahụ ha ga-eme ka unu ndị na-adịghị amị mkpụrụ, bụrụ ndị na-amị mkpụrụ, na ndị bara uru nʼihe unu maara banyere Onyenwe anyị Jisọs Kraịst.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Ma onye ọbụla na-atụkwasịghị ihe ndị a nʼokwukwe ya nọ nʼọchịchịrị. Ọ naghị ahụ ụzọ. Ọ bụkwa onye na-echefu na a sachapụla ya mmehie ya, ndị o mere nʼoge gara aga.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Nʼihi ya ụmụnna m, gbalịsienụ ike iguzosike nʼọkpụkpọ na nhọpụta unu. Nke a ga-eme ka unu hapụ ịsọ ngọngọ maọbụ daa.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Nʼụzọ dị otu a, a ga-enye unu ohere dị ukwuu iji bata nʼalaeze ebighị ebi nke Onyenwe anyị na Onye nzọpụta anyị Jisọs Kraịst.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Aga m na-aga nʼihu na-echetara unu ihe ndị a site nʼoge ruo nʼoge. Ọ bụ ezie na unu maara na ha na-eguzosikwa ike nʼeziokwu ahụ unu natara.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Ana m agụ ya nʼihe ziri ezi ịkpọte mmụọ unu na uche unu site nʼichetara unu ihe ndị a ugbu a m dị ndụ nʼanụ ahụ 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Nʼihi na Onyenwe anyị Jisọs Kraịst agwala m hoohaa, na m ga-eyipụ ya nʼoge na-adịghị anya.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Aga m agbalịsi ike ịhụ na mgbe m hapụchara ụwa nke a, unu ga na-echeta ihe ndị a mgbe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Ihe niile anyị na-akọrọ unu abụghị akụkọ ifo mmadụ kọrọ site nʼamamihe ya. Nʼihi na anyị kọwaara unu ihe banyere ike Onyenwe anyị Jisọs Kraịst na ọbịbịa ọ ga-abịa ọzọ. Ọ bụ anya anyị abụọ ka anyị ji hụ ebube nke ịbụ eze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Nʼihi na ọ natara nsọpụrụ na ebube site nʼaka Chineke bụ Nna mgbe olu ahụ si nʼebube ahụ dị ukwuu daa sị, “Onye a bụ Ọkpara m, onye m hụrụ nʼanya, onye ihe ya dị m ezi mma.”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Anyị onwe anyị nụrụ olu ahụ si nʼeluigwe daa mgbe anyị so ya nọdụ nʼelu ugwu nsọ ahụ.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Anyị nwapụtara na okwu ndị amụma ahụ bụ ihe mezuru emezu. Unu onwe unu kwesikwara ilezi anya nʼokwu ndị ahụ, dịka a ga-asị na ha bụ ìhè na-enwu nʼebe ọchịchịrị gbara nke na-adị ruo mgbe chi bọrọ, mgbe e mere ka kpakpando ọtụtụ walie nʼobi unu.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Nke ka nke, ghọtanụ na okwu amụma ọbụla dị nʼakwụkwọ nsọ abụghị nke e dere dịka akọnuche mmadụ si dị.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Nʼihi na o nweghị okwu amụma ọbụla nke e chepụtara dị ka ọchịchọ obi mmadụ si dị, kama mgbe ndị mmadụ kwuru okwu nʼaha Chineke, ọ bụ Mmụọ Nsọ duru ha.</w:t>
      </w:r>
    </w:p>
    <w:p>
      <w:pPr>
        <w:pStyle w:val="Heading2"/>
      </w:pPr>
      <w:r>
        <w:rPr>
          <w:lang w:val="ig_NG" w:bidi="ig_NG"/>
        </w:rPr>
        <w:t>2 Pitọ 2:1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Ma na mgbe ochie ahụ kwa, e nwere ọtụtụ ndị amụma ụgha nʼetiti ha, dịka a ga-esi nwee ndị ozizi ụgha nʼetiti unu. Ndị a ga-esite na nzuzo na-ewebata ozizi ọjọọ nke na-eweta ịla nʼiyi, ha ga-agọnarị ọ bụladị onye kachasị ihe niile, bụ Onyenwe, onye gbapụtara ha. Ha na-eweta ịla nʼiyi na mberede, na-atụkwasị onwe ha nʼisi.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Ya mere, ọtụtụ mmadụ ga-esoro ndụ rụrụ arụ ha na-ebi, nʼihi ha ga-ekwutọkwa ụzọ nke eziokwu ahụ.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Nʼanya ukwu ha, ndị nkuzi ụgha ndị a ga-eji okwu nrafu rigbuo unu nʼuru. Site na mgbe ochie, onye ga-ekpe ha ikpe dị njikere. Onye ga-ala ha nʼiyi anaghị arahụ ụra.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Ọ bụrụ na Chineke ahapụghị ndị mmụọ ozi ahụ mgbe ha mehiere, kama o weere ha kpọchie nʼime ala mmụọ, ebe e kere ha agbụ na-eche ụbọchị ikpe ahụ.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Ọ bụrụkwa na o mereghị ndị ụwa nke mbụ ebere mgbe o mere ka uju mmiri bịakwasị ndị bi na ya na-amaghị Chineke, kama ọ zọpụtara naanị Noa bụ onye kwusara ezi omume na mmadụ asaa ndị ọzọ.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Ọ bụrụ na ọ mara obodo Sọdọm na Gọmọra ikpe site nʼiwere ọkụ rechapụ ha, mee ha ihe ịmaatụ banyere ihe gaje ịbịakwasị ndị na-amaghị Chineke;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ọ bụrụkwa na ọ napụtara Lọt bụ onye ezi omume, onye ndụ ọjọọ nke ndị na-emebi iwu wutere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(nʼihi na nwoke ezi omume ahụ nke na-ebi nʼetiti ha ụbọchị niile, ehihie na abalị, bụ onye eji ọrụ mmebi iwu niile ọ na-anụ, na nke o ji anya ya na-ahụ, mekpaa mkpụrụobi ezi omume ya ahụ).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Ọ bụrụ na ọ dị otu a, Onyenwe anyị maara otu o si anapụta ndị na-asọpụrụ Chineke site nʼọnwụnwa niile gbara ha gburugburu. Ọ makwaara edebe ndị ajọ omume nʼahụhụ, tutu ruo ụbọchị ikpe ahụ.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Nke a bụ eziokwu banyere ndị ahụ na-agbaso ọchịchọ emerụrụ emerụ nke anụ ahụ mmehie ha, na-eledakwa ike ọchịchị anya. Ndị nwere anya ike ma jupụtakwa na mpako. Ndị ahụ ụjọ na-adịghị atụ ikwutọ ọ bụladị mmụọ ndị ahụ jupụtara nʼebube nke anya na-adịghị ahụ.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Lee, ọ bụ ezie na ndị mmụọ ozi karịrị ha nʼịdị ike, nweekwa ume karịa, ma ha anaghị e kpegide ha ikpe nkwujọ nʼihu Onyenwe anyị.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Lee ka ha si na-ekwulu ihe ndị ha aghọtaghị. Ha dị ka ụmụ anụ ọhịa, ndị nzuzu na-eme naanị ihe ọbụla ha kpebiri nʼobi ha. Ndị a mụrụ naanị maka ijide ha ma bibiekwa ha. A ga-egbu ha otu e si egbu ụmụ anụ ọhịa ndị 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A ga-eji ntaramahụhụ kwụghachi ha ụgwọ ihe ọjọọ ha mere. Ihe na-atọ ha ụtọ bụ ịkpọ oriri na ọṅụṅụ nʼetiti ehihie. Ha bụ ihe ihere, bụrụkwa ndị na-ewetara unu ntụpọ ma ọ bụrụ na ha na-eso unu na-erikọta oriri.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Anya ha jupụtara nʼagụụ ịkwa iko, mmehie adịghị ejukwa ha afọ. Ha na-arafu ndị okwukwe ha na-esighị ike. Ha bụkwa ndị a maara aha ha nʼihi oke ọchịchọ. Nʼezie ha bụ ụmụ a bụrụ ọnụ.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Ha esitela nʼezi ụzọ ahụ jehie, soro omume Belam nwa Beoa, onye hụrụ ụgwọ ọrụ nke ajọ omume nʼanya.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Ma a baara ya mba maka ajọ omume ya, mgbe e mere ka ịnyịnya ibu ya jiri olu mmadụ gwa ya okwu; gbochie ọrụ onyeisi na-adịghị mma nke onye amụma ahụ chọrọ ịrụ.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Ndị a dịkwa ka iyi tara ata nke mmiri ọbụla na-adịghị nʼime ya. Ha dịkwa ka igwe ojii nke oke ifufe na-efesasị, nke na-adịghị ezo mmiri ọbụla. Ndị a kwadobere ebe kachasị ịgba ọchịchịrị.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Ha na-eji okwu efu na-enweghị isi, na agụụ ihe ọjọọ nke na-agụ anụ ahụ ha, na-arafu ndị sitere nʼetiti ndị na-ebi ndụ ọjọọ na-ekewapụ onwe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Ha na-ekwe ha nkwa inwere onwe ha, ma ha onwe ha bụ ohu nye ihe rere ure, nʼihi na mmadụ bụ ohu nye ihe ọbụla na-achị achị nʼime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Mgbe ha sitere nʼihe niile emerụrụ emerụ nke ụwa gbapụ, site na mmazu nke Onyenwe anyị, na Onye nzọpụta anyị Jisọs Kraịst, bụrụ ndị atụhịrị na mmehie ọzọ, bụrụkwa ndị e meriri, ha ga-abụ ndị ọnọdụ ha ga-ajọ njọ karịa ka ọ dị na mbụ.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21</w:t>
      </w:r>
      <w:r>
        <w:rPr>
          <w:lang w:val="ig_NG" w:bidi="ig_NG"/>
        </w:rPr>
        <w:t xml:space="preserve"> Ọ gaara akara ha mma ma ọ bụrụ na ha amataghị ụzọ ezi omume, karịa na ha matara ya, mesịa gbakụta iwu ahụ dị nsọ nyere ha azụ.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22</w:t>
      </w:r>
      <w:r>
        <w:rPr>
          <w:lang w:val="ig_NG" w:bidi="ig_NG"/>
        </w:rPr>
        <w:t xml:space="preserve"> Ilu ndị a bụ eziokwu banyere ha sị, “Nkịta laghachiri ọzọ nʼihe ọ gbọrọ,” ya na, “Nne ezi a sachara ahụ laghachiri ọzọ ịtụrụ onwe ya nʼapịtị.”</w:t>
      </w:r>
    </w:p>
    <w:p>
      <w:pPr>
        <w:pStyle w:val="Heading2"/>
      </w:pPr>
      <w:r>
        <w:rPr>
          <w:lang w:val="ig_NG" w:bidi="ig_NG"/>
        </w:rPr>
        <w:t>2 Pitọ 3:1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Ndị enyi m, nke a bụ akwụkwọ nke abụọ m na-edetara unu. Nʼime ha abụọ, ihe m mere bụ ichetara unu ihe ndị ahụ niile unu maara na itute uche unu banyere echiche zuruoke.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Achọrọ m ka unu cheta okwu ndị amụma dị nsọ kwuru mgbe ochie na iwu nke Onyenwe anyị na Onye nzọpụta anyị nyere site na ndị ozi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Na mbụ, unu ga-amata nke a, na nʼoge ikpeazụ, ndị na-akwa emo ga-apụta, site nʼịkwa emo gbaso agụ ihe ọjọọ niile nke anụ ahụ ha chọrọ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na-asị, “O kwere unu nkwa na ọ ga-abịa, gịnị mere na ọ bịabeghị? Kemgbe nna nna anyị ha nwụrụ, ihe niile ka dị otu ha dị na mbụ, site nʼokike ụwa.”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Ha kpachaara anya chefuo na site nʼogologo oge gara aga, e sitere nʼokwu ọnụ Chineke kee eluigwe ma meekwa ka ụwa dịrị site na mmiri nke gbara ụwa gburugburu.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Ọ bụkwa site na mmiri ndị a ka e ji bibie ma laa nʼiyi ụwa nke dị nʼoge ahụ.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Ọ bụkwa otu okwu ahụ ka e ji nye iwu ka e chebe eluigwe na ụwa tutu ruo ụbọchị ahụ, mgbe a ga-eji ọkụ laa ha nʼiyi nʼụbọchị ahụ a ga-ekpe ndị niile na-amaghị Chineke ikpe, laakwa ha nʼiyi.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Ndị enyi m, unu echefula otu okwu a, nʼanya Chineke, otu ụbọchị dịka puku afọ, puku afọ dịkwa ka otu ụbọchị.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Onyenwe anyị anaghị anọ ọdụ nʼimezu nkwa ya, dịka ndị ụfọdụ nʼahụta ya na ọ bụ ịnọ ọdụ. Kama o nwere ntachiobi nʼebe unu nọ, nʼihi na ọ chọghị ka onye ọbụla laa nʼiyi, kama ọ chọrọ ka onye ọbụla bịaruo na nchegharị.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Ma ụbọchị Onyenwe anyị ga-abịa dịka onye ohi. Nʼụbọchị ahụ, eluigwe ga-eji oke ụzụ gafee. Ihe niile dị nʼeluigwe ga-agba ọkụ, laa nʼiyi. Ụwa na ọrụ niile a rụrụ nʼime ya ga-erepịakwa ọkụ nʼotu ntabi anya.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Ebe ọ bụ na ihe niile gbara anyị gburugburu ga-esi otu a laa nʼiyi, ụdị ndị dị aṅaa ka unu kwesiri ịbụ? Unu kwesiri ị na-ebi ndụ dị nsọ na nke ịsọpụrụ Chineke,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dịka unu na-ele anya ọbịbịa ụbọchị nke Chineke, na-echesikwa ya ike ka ọ bịa ngwangwa. Nʼihi na ọ bụ ụbọchị a ga-amụnye eluigwe niile ọkụ, mee ka ihe niile dị na ya gbaze bụrụ ihe na-agaghị adịkwa.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Ma anyị na-ele anya mmezu nkwa ahụ o kwere, nkwa inye anyị eluigwe ọhụrụ na ụwa ọhụrụ ebe ezi omume naanị ga-adị.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Bikonu ndị m hụrụ nʼanya, mgbe unu nọ na-ele anya ihe ndị a, jisienụ ike hụ na aka unu dị ọcha, ndị na-enweghị ịta ụta na ndị ha na ya dị nʼudo.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Chetakwanụ na ntachiobi Onyenwe anyị pụtara nzọpụta, dịka ezi nwanna anyị Pọl jiri amamihe Chineke nyere ya deere unu ihe banyere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O na-ede otu ihe ahụ nʼakwụkwọ ozi ya niile, na-ekwu ihe banyere ihe ndị a nʼime ha. E nwere ụfọdụ ihe o kwuru nke siri ike ịghọta nke ndị nzuzu na ndị na-amaghị ihe na-akọwa dịka ha si chepụta nʼobi ha. Ha asụgharịala ihe o dere dịka ha na-emekwa mpaghara akwụkwọ nsọ ụfọdụ, si otu a wetara onwe ha ịla nʼiyi.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Ya mere, ezi ndị enyi m, ebe unu matara nke a, nọrọnụ na nche ka a ghara isite na njehie ndị na-emebi iwu duhie unu, ime ka unu si nʼọnọdụ unu daa.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Bụrụnụ ndị na-eto eto nʼime amara. Bụrụkwanụ ndị na-aga nʼihu ịmụta ihe banyere Onyenwe anyị na Onye nzọpụta anyị Jisọs Kraịst nke ọma. Ka otuto dịrị ya ugbu a na mgbe niile ebighị ebi. Amen.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g_N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