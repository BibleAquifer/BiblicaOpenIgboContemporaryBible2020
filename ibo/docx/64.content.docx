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  <w:t>Resource: Biblica® Baịbụlụ Nsọ nʼIgbo Ndị Ugbu a nke dịrị onye ọbụla ịgụ (Bible)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b/>
          <w:lang w:val="ig_NG" w:bidi="ig_NG"/>
        </w:rPr>
        <w:t>Biblica® Baịbụlụ Nsọ nʼIgbo Ndị Ugbu a nke dịrị onye ọbụla ịgụ (Bible)</w:t>
      </w:r>
      <w:r>
        <w:rPr>
          <w:lang w:val="ig_NG" w:bidi="ig_NG"/>
        </w:rPr>
        <w:t xml:space="preserve"> © 1980, 1988, 2019, 2020 </w:t>
      </w:r>
      <w:hyperlink r:id="rId13">
        <w:r>
          <w:rPr>
            <w:lang w:val="ig_NG" w:bidi="ig_NG"/>
          </w:rPr>
          <w:rPr>
            <w:color w:val="0000EE"/>
            <w:u w:val="single"/>
          </w:rPr>
          <w:t>Biblica, Inc</w:t>
        </w:r>
      </w:hyperlink>
      <w:r>
        <w:rPr>
          <w:lang w:val="ig_NG" w:bidi="ig_NG"/>
        </w:rPr>
        <w:t xml:space="preserve">, licensed under a </w:t>
      </w:r>
      <w:hyperlink r:id="rId14">
        <w:r>
          <w:rPr>
            <w:lang w:val="ig_NG" w:bidi="ig_NG"/>
          </w:rPr>
          <w:rPr>
            <w:color w:val="0000EE"/>
            <w:u w:val="single"/>
          </w:rPr>
          <w:t>CC BY-SA 4.0</w:t>
        </w:r>
      </w:hyperlink>
      <w:r>
        <w:rPr>
          <w:lang w:val="ig_NG" w:bidi="ig_NG"/>
        </w:rPr>
        <w:t>.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pStyle w:val="Heading1"/>
      </w:pPr>
      <w:r>
        <w:rPr>
          <w:lang w:val="ig_NG" w:bidi="ig_NG"/>
        </w:rPr>
        <w:t>Biblica® Baịbụlụ Nsọ nʼIgbo Ndị Ugbu a nke dịrị onye ọbụla ịgụ (Bible)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lang w:val="ig_NG" w:bidi="ig_NG"/>
        </w:rPr>
        <w:t xml:space="preserve"> 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g_NG" w:bidi="ig_NG"/>
        </w:rPr>
        <w:t>3 Jọn 1:1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Ọ bụ okenye ahụ, Na-edegara Gaiọs, onye ahụrụ nʼanya akwụkwọ a, bụ onye m hụrụ nʼanya nʼeziokwu.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Onye m hụrụ nʼanya, ekpere m bụ na ahụ ga-esi gị ike, ka ihe na-agara gị nke ọma, dịka ọ na-agara mkpụrụobi gị nke ọma.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Aṅụrịrị m ọṅụ nke ukwu, mgbe ụfọdụ ụmụnna bịara gbaa ama banyere ikwesi ntụkwasị obi gị nye eziokwu, na otu i si nọgide na-agbaso eziokwu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O nweghị ihe na-enye m ọṅụ karịa ịnụ na ụmụ m na-agbaso eziokwu.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Onye m hụrụ nʼanya, i kwesiri ntụkwasị obi nʼihe ọbụla nke ị na-emere ụmụnna, ọ bụ ezie na ha bụ ọbịa nye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Ha akọọlara nzukọ banyere ịhụnanya gị. Biko, mgbe ha na-apụ, nyekwara ha aka nʼije ha nʼụzọ ga-enye Chineke otuto.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Ọ bụ nʼihi aha ahụ ka ha biliri ije, na-anaraghị enyemaka ọbụla site nʼaka ndị na-ekweghị ekwe.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Nke a mere o ji kwesi ekwesi na anyị ga-elekọta ndị dị otu a anya ka anyị bụrụ ndị so ha na-ejikọta aka nʼotu nʼọrụ eziokwu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Edere m akwụkwọ ozi zigara nzukọ ahụ, ma Diotrefis onye ọ na-atọ ụtọ ịbụ onye mbụ, anabataghị anyị nke ọma.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Ya mere, ọ bụrụ na m abịa, aga m eme ka ihe niile ọ na-eme na ọtụtụ ihe niile ọ na-ekwu megide anyị pụta ìhè. Ọ bụghị naanị na afọ ejughi ya nʼihi ihe ndị a niile, ọ jụrụ ịnabata ndị ụmụnna, ma na-egbochi ndị ọzọ chọrọ ịnabata ha ka ha ghara ime otu ahụ. Ọ na-achụpụkwa ha site nʼụlọ nzukọ.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Onye m hụrụ nʼanya, eṅomila ihe dị njọ kama ṅomie ihe dị mma. Onye ọbụla na-eme ezi ihe na-egosi na o si na Chineke. Onye ọ bụlakwa na-eme ajọ ihe ahụbeghị Chineke 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Onye ọbụla na-agba ezi ama banyere Dimitriọs ọ bụladị eziokwu ahụ nʼonwe ya. Anyị na-ekwukwa ezi ihe banyere ya. Ị makwaara na ọ bụ ezi ama ka anyị na-agba.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Enwere m ọtụtụ ihe m chọrọ idere gị nʼakwụkwọ, ma achọghị m iji mkpisi odee na inki dee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Ọ bụ olileanya m ịbịa ịhụ gị nʼoge na-adịghị anya. Mgbe ahụ anyị ga-anọdụ ala kwuo ihe niile nʼihu nʼihu.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Ka udo dịrị gị. Ndị enyi niile nọ nʼebe a na-ekele gị. Kelekwa ndị enyi niile nọ nʼebe ahụ nʼaha nʼaha.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g_N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